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57ED9" w14:textId="77777777" w:rsidR="00C64F0C" w:rsidRDefault="00C64F0C" w:rsidP="00C64F0C">
      <w:pPr>
        <w:jc w:val="center"/>
      </w:pPr>
      <w:r>
        <w:t>МИНИСТЕРСТВО НАУКИ И ВЫСШЕГО ОБРАЗОВАНИЯ РОССИЙСКОЙ ФЕДЕРАЦИИ</w:t>
      </w:r>
    </w:p>
    <w:p w14:paraId="47C02F63" w14:textId="77777777" w:rsidR="00C64F0C" w:rsidRPr="00CC2C2F" w:rsidRDefault="00C64F0C" w:rsidP="00C64F0C">
      <w:pPr>
        <w:jc w:val="center"/>
        <w:rPr>
          <w:b/>
        </w:rPr>
      </w:pPr>
      <w:r w:rsidRPr="00CC2C2F">
        <w:rPr>
          <w:b/>
        </w:rPr>
        <w:t>ФЕДЕРАЛЬНОЕ ГОСУДАРСТВЕННОЕ АВТОНОМНОЕ ОБРАЗОВАТЕЛЬНОЕ</w:t>
      </w:r>
    </w:p>
    <w:p w14:paraId="32E6B9AA" w14:textId="77777777" w:rsidR="00C64F0C" w:rsidRPr="00CC2C2F" w:rsidRDefault="00C64F0C" w:rsidP="00C64F0C">
      <w:pPr>
        <w:jc w:val="center"/>
        <w:rPr>
          <w:b/>
        </w:rPr>
      </w:pPr>
      <w:r w:rsidRPr="00CC2C2F">
        <w:rPr>
          <w:b/>
        </w:rPr>
        <w:t>УЧРЕЖДЕНИЕ ВЫСШЕГО ОБРАЗОВАНИЯ</w:t>
      </w:r>
    </w:p>
    <w:p w14:paraId="586D7A49" w14:textId="77777777" w:rsidR="00C64F0C" w:rsidRPr="00CC2C2F" w:rsidRDefault="00C64F0C" w:rsidP="00C64F0C">
      <w:pPr>
        <w:jc w:val="center"/>
        <w:rPr>
          <w:b/>
        </w:rPr>
      </w:pPr>
      <w:r w:rsidRPr="00CC2C2F">
        <w:rPr>
          <w:b/>
        </w:rPr>
        <w:t>«СЕВАСТОПОЛЬСКИЙ ГОСУДАРСТВЕННЫЙ УНИВЕРСИТЕТ»</w:t>
      </w:r>
    </w:p>
    <w:p w14:paraId="7AF91FF4" w14:textId="77777777" w:rsidR="00C64F0C" w:rsidRDefault="00C64F0C" w:rsidP="00C950ED">
      <w:pPr>
        <w:ind w:firstLine="0"/>
      </w:pPr>
    </w:p>
    <w:p w14:paraId="424BC0E3" w14:textId="77777777" w:rsidR="00C64F0C" w:rsidRDefault="00C64F0C" w:rsidP="00C64F0C">
      <w:r>
        <w:t xml:space="preserve">Институт информационных технологий и управления в технических системах </w:t>
      </w:r>
    </w:p>
    <w:p w14:paraId="6F339802" w14:textId="77777777" w:rsidR="00C64F0C" w:rsidRDefault="00C64F0C" w:rsidP="00C64F0C">
      <w:pPr>
        <w:jc w:val="center"/>
      </w:pPr>
      <w:r>
        <w:t>Кафедра/департамент «Информационные системы»</w:t>
      </w:r>
    </w:p>
    <w:p w14:paraId="295B72DF" w14:textId="77777777" w:rsidR="00C64F0C" w:rsidRPr="00CC2C2F" w:rsidRDefault="00C64F0C" w:rsidP="00C64F0C">
      <w:pPr>
        <w:jc w:val="center"/>
        <w:rPr>
          <w:b/>
        </w:rPr>
      </w:pPr>
      <w:r w:rsidRPr="00CC2C2F">
        <w:rPr>
          <w:b/>
        </w:rPr>
        <w:t>КУРСОВАЯ РАБОТА / КУРСОВОЙ ПРОЕКТ</w:t>
      </w:r>
    </w:p>
    <w:p w14:paraId="3452AF74" w14:textId="77777777" w:rsidR="00C64F0C" w:rsidRDefault="00C64F0C" w:rsidP="00C64F0C">
      <w:pPr>
        <w:jc w:val="center"/>
      </w:pPr>
      <w:r>
        <w:t>по дисциплине</w:t>
      </w:r>
    </w:p>
    <w:p w14:paraId="6321B1D5" w14:textId="77777777" w:rsidR="00C64F0C" w:rsidRDefault="00C64F0C" w:rsidP="00C64F0C">
      <w:pPr>
        <w:jc w:val="center"/>
      </w:pPr>
      <w:r>
        <w:t>Алгоритмизация и программирование</w:t>
      </w:r>
    </w:p>
    <w:p w14:paraId="1EB0172A" w14:textId="2A3F27DD" w:rsidR="00C64F0C" w:rsidRDefault="00C64F0C" w:rsidP="00C64F0C">
      <w:pPr>
        <w:jc w:val="center"/>
      </w:pPr>
      <w:r>
        <w:t xml:space="preserve">на тему </w:t>
      </w:r>
      <w:r w:rsidR="002C32CB">
        <w:t>«</w:t>
      </w:r>
      <w:r>
        <w:t xml:space="preserve">Программа </w:t>
      </w:r>
      <w:r w:rsidR="00E4662B">
        <w:t xml:space="preserve">расчёта стоимости </w:t>
      </w:r>
      <w:r w:rsidR="00932050">
        <w:t>и массы употреблённых животными продуктов</w:t>
      </w:r>
      <w:r w:rsidR="002C32CB">
        <w:t>»</w:t>
      </w:r>
    </w:p>
    <w:p w14:paraId="6475777A" w14:textId="77777777" w:rsidR="00C64F0C" w:rsidRDefault="00C64F0C" w:rsidP="00C950ED">
      <w:pPr>
        <w:ind w:firstLine="0"/>
      </w:pPr>
    </w:p>
    <w:p w14:paraId="09757FA1" w14:textId="77777777" w:rsidR="00C64F0C" w:rsidRDefault="00C64F0C" w:rsidP="00C64F0C">
      <w:pPr>
        <w:jc w:val="center"/>
      </w:pPr>
    </w:p>
    <w:p w14:paraId="7BAE0413" w14:textId="77777777" w:rsidR="00C64F0C" w:rsidRDefault="00C64F0C" w:rsidP="00C64F0C">
      <w:pPr>
        <w:jc w:val="right"/>
      </w:pPr>
      <w:r>
        <w:t xml:space="preserve">Выполнил: обучающийся </w:t>
      </w:r>
    </w:p>
    <w:p w14:paraId="5DDF3CC5" w14:textId="77777777" w:rsidR="00C64F0C" w:rsidRDefault="00C64F0C" w:rsidP="00C64F0C">
      <w:pPr>
        <w:jc w:val="right"/>
      </w:pPr>
      <w:r>
        <w:t xml:space="preserve">группы: ИС/б-20-2-о </w:t>
      </w:r>
    </w:p>
    <w:p w14:paraId="582B32BF" w14:textId="77777777" w:rsidR="00C64F0C" w:rsidRDefault="00C64F0C" w:rsidP="00C64F0C">
      <w:pPr>
        <w:jc w:val="right"/>
      </w:pPr>
      <w:r>
        <w:t>Филозоп А.Н.</w:t>
      </w:r>
    </w:p>
    <w:p w14:paraId="0C46B9C8" w14:textId="77777777" w:rsidR="00C64F0C" w:rsidRDefault="00C64F0C" w:rsidP="00C64F0C">
      <w:pPr>
        <w:jc w:val="right"/>
      </w:pPr>
      <w:r>
        <w:t xml:space="preserve"> </w:t>
      </w:r>
      <w:proofErr w:type="gramStart"/>
      <w:r>
        <w:t>« _</w:t>
      </w:r>
      <w:proofErr w:type="gramEnd"/>
      <w:r>
        <w:t xml:space="preserve">_» _______20 </w:t>
      </w:r>
      <w:r w:rsidRPr="00843619">
        <w:rPr>
          <w:u w:val="single"/>
        </w:rPr>
        <w:t>21</w:t>
      </w:r>
      <w:r>
        <w:t xml:space="preserve"> г. </w:t>
      </w:r>
    </w:p>
    <w:p w14:paraId="1051F2D1" w14:textId="77777777" w:rsidR="00C64F0C" w:rsidRDefault="00C64F0C" w:rsidP="00C64F0C">
      <w:pPr>
        <w:jc w:val="right"/>
      </w:pPr>
      <w:r>
        <w:t xml:space="preserve">Научный руководитель: </w:t>
      </w:r>
    </w:p>
    <w:p w14:paraId="32DD0881" w14:textId="77777777" w:rsidR="00C64F0C" w:rsidRDefault="00C64F0C" w:rsidP="00C64F0C"/>
    <w:p w14:paraId="649C08C4" w14:textId="77777777" w:rsidR="00C64F0C" w:rsidRDefault="00C64F0C" w:rsidP="00C64F0C">
      <w:pPr>
        <w:jc w:val="right"/>
      </w:pPr>
      <w:r>
        <w:t xml:space="preserve"> «_</w:t>
      </w:r>
      <w:proofErr w:type="gramStart"/>
      <w:r>
        <w:t>_»  _</w:t>
      </w:r>
      <w:proofErr w:type="gramEnd"/>
      <w:r>
        <w:t>_______20</w:t>
      </w:r>
      <w:r w:rsidRPr="00843619">
        <w:rPr>
          <w:u w:val="single"/>
        </w:rPr>
        <w:t xml:space="preserve"> 21</w:t>
      </w:r>
      <w:r>
        <w:t xml:space="preserve"> г. </w:t>
      </w:r>
    </w:p>
    <w:p w14:paraId="5109211E" w14:textId="77777777" w:rsidR="007A22C5" w:rsidRDefault="007A22C5" w:rsidP="00C950ED">
      <w:pPr>
        <w:ind w:firstLine="0"/>
      </w:pPr>
    </w:p>
    <w:p w14:paraId="66485489" w14:textId="77777777" w:rsidR="00C64F0C" w:rsidRDefault="00C64F0C" w:rsidP="00C64F0C">
      <w:pPr>
        <w:jc w:val="right"/>
      </w:pPr>
    </w:p>
    <w:p w14:paraId="5088C904" w14:textId="77777777" w:rsidR="00C950ED" w:rsidRDefault="00C950ED" w:rsidP="005A5BFF">
      <w:pPr>
        <w:ind w:firstLine="0"/>
      </w:pPr>
    </w:p>
    <w:p w14:paraId="2A948D20" w14:textId="77777777" w:rsidR="00C64F0C" w:rsidRDefault="00C64F0C" w:rsidP="00C64F0C">
      <w:r>
        <w:t>Оценка__________________</w:t>
      </w:r>
    </w:p>
    <w:p w14:paraId="1FF6C2F8" w14:textId="77777777" w:rsidR="00C64F0C" w:rsidRDefault="00C64F0C" w:rsidP="00C64F0C">
      <w:r>
        <w:t xml:space="preserve"> </w:t>
      </w:r>
      <w:proofErr w:type="gramStart"/>
      <w:r>
        <w:t>« _</w:t>
      </w:r>
      <w:proofErr w:type="gramEnd"/>
      <w:r>
        <w:t>_</w:t>
      </w:r>
      <w:r w:rsidR="007A22C5">
        <w:t xml:space="preserve">» </w:t>
      </w:r>
      <w:r>
        <w:t>_________ 20 21 г.</w:t>
      </w:r>
    </w:p>
    <w:p w14:paraId="58A25C5D" w14:textId="77777777" w:rsidR="007A22C5" w:rsidRDefault="007A22C5" w:rsidP="00C950ED">
      <w:pPr>
        <w:ind w:firstLine="0"/>
      </w:pPr>
    </w:p>
    <w:p w14:paraId="67BE456F" w14:textId="77777777" w:rsidR="00C64F0C" w:rsidRDefault="00C64F0C" w:rsidP="007A22C5">
      <w:pPr>
        <w:jc w:val="center"/>
      </w:pPr>
      <w:r>
        <w:t>Севастополь 2021</w:t>
      </w:r>
    </w:p>
    <w:p w14:paraId="097A9183" w14:textId="77777777" w:rsidR="00A337DC" w:rsidRDefault="00BA327F" w:rsidP="00A337DC">
      <w:pPr>
        <w:pStyle w:val="1"/>
      </w:pPr>
      <w:bookmarkStart w:id="0" w:name="_Toc90912466"/>
      <w:bookmarkStart w:id="1" w:name="_Toc90992564"/>
      <w:bookmarkStart w:id="2" w:name="_Toc91046473"/>
      <w:r>
        <w:lastRenderedPageBreak/>
        <w:t>АННОТАЦИЯ</w:t>
      </w:r>
      <w:bookmarkEnd w:id="0"/>
      <w:bookmarkEnd w:id="1"/>
      <w:bookmarkEnd w:id="2"/>
    </w:p>
    <w:p w14:paraId="3E2D0E6E" w14:textId="77777777" w:rsidR="00E939D9" w:rsidRPr="00AD0233" w:rsidRDefault="00D71B2D" w:rsidP="00A337DC">
      <w:r>
        <w:t>П</w:t>
      </w:r>
      <w:r w:rsidR="00A337DC">
        <w:t xml:space="preserve">ояснительная записка содержит описание программы для работы с табличными данными, а именно, записями о студентах, разработанной в рамках курсового проектирования, целью которого закрепление и углубление знаний в области основ </w:t>
      </w:r>
      <w:r w:rsidR="00AD0233">
        <w:t>структурного и модульного</w:t>
      </w:r>
      <w:r w:rsidR="00A337DC">
        <w:t>программирования.</w:t>
      </w:r>
      <w:r w:rsidR="00AD0233">
        <w:t xml:space="preserve"> Также цель</w:t>
      </w:r>
      <w:bookmarkStart w:id="3" w:name="_GoBack"/>
      <w:bookmarkEnd w:id="3"/>
      <w:r w:rsidR="00AD0233">
        <w:t xml:space="preserve">ю является приобретение практических навыков разработки приложений с использованием </w:t>
      </w:r>
      <w:r w:rsidR="00AD0233">
        <w:rPr>
          <w:lang w:val="en-US"/>
        </w:rPr>
        <w:t>wchar</w:t>
      </w:r>
      <w:r w:rsidR="00AD0233" w:rsidRPr="00AD0233">
        <w:t>_</w:t>
      </w:r>
      <w:r w:rsidR="00AD0233">
        <w:rPr>
          <w:lang w:val="en-US"/>
        </w:rPr>
        <w:t>t</w:t>
      </w:r>
      <w:r w:rsidR="00AD0233" w:rsidRPr="00AD0233">
        <w:t>-</w:t>
      </w:r>
      <w:r w:rsidR="00AD0233">
        <w:t>строк, сторонних открытых библиотек и примитивной терминальной графики.</w:t>
      </w:r>
    </w:p>
    <w:p w14:paraId="618F6282" w14:textId="77777777" w:rsidR="00040707" w:rsidRPr="00040707" w:rsidRDefault="009D4A9D" w:rsidP="0031099D">
      <w:pPr>
        <w:pStyle w:val="1"/>
        <w:spacing w:after="0"/>
      </w:pPr>
      <w:bookmarkStart w:id="4" w:name="_Toc90912467"/>
      <w:bookmarkStart w:id="5" w:name="_Toc90992565"/>
      <w:bookmarkStart w:id="6" w:name="_Toc91046474"/>
      <w:r>
        <w:lastRenderedPageBreak/>
        <w:t>С</w:t>
      </w:r>
      <w:r w:rsidR="00C950ED">
        <w:t>ОДЕРЖАНИЕ</w:t>
      </w:r>
      <w:bookmarkEnd w:id="4"/>
      <w:bookmarkEnd w:id="5"/>
      <w:bookmarkEnd w:id="6"/>
    </w:p>
    <w:p w14:paraId="4236E720" w14:textId="77777777" w:rsidR="0031099D" w:rsidRDefault="0031099D" w:rsidP="0031099D">
      <w:pPr>
        <w:pStyle w:val="11"/>
        <w:spacing w:after="0" w:line="360" w:lineRule="auto"/>
      </w:pPr>
    </w:p>
    <w:p w14:paraId="3C994341" w14:textId="759DDE4E" w:rsidR="00895426" w:rsidRDefault="004A293B" w:rsidP="00895426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5EB5D6B3" w14:textId="5DE304E2" w:rsidR="00895426" w:rsidRDefault="00895426" w:rsidP="00895426">
      <w:pPr>
        <w:pStyle w:val="11"/>
        <w:spacing w:after="0" w:line="360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75" w:history="1">
        <w:r w:rsidRPr="00C7100A">
          <w:rPr>
            <w:rStyle w:val="a5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FA72D0" w14:textId="0D46C83A" w:rsidR="00895426" w:rsidRDefault="00895426" w:rsidP="00895426">
      <w:pPr>
        <w:pStyle w:val="11"/>
        <w:spacing w:after="0" w:line="360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76" w:history="1">
        <w:r w:rsidRPr="00C7100A">
          <w:rPr>
            <w:rStyle w:val="a5"/>
            <w:noProof/>
          </w:rPr>
          <w:t>1 НАЗНАЧЕНИЕ И ОБЛАСТЬ ПРИМЕНЕНИЯ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134A9D" w14:textId="58D10166" w:rsidR="00895426" w:rsidRDefault="00895426" w:rsidP="00895426">
      <w:pPr>
        <w:pStyle w:val="11"/>
        <w:spacing w:after="0" w:line="360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77" w:history="1">
        <w:r w:rsidRPr="00C7100A">
          <w:rPr>
            <w:rStyle w:val="a5"/>
            <w:noProof/>
          </w:rPr>
          <w:t>2 ТЕХНИЧЕСКИЕ ХАРАКТЕРИСТИКИ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223397" w14:textId="467887EA" w:rsidR="00895426" w:rsidRDefault="00895426" w:rsidP="00895426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78" w:history="1">
        <w:r w:rsidRPr="00C7100A">
          <w:rPr>
            <w:rStyle w:val="a5"/>
            <w:noProof/>
          </w:rPr>
          <w:t>2.1 Постановка задачи на разработку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2202EE" w14:textId="19151B07" w:rsidR="00895426" w:rsidRDefault="00895426" w:rsidP="00895426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79" w:history="1">
        <w:r w:rsidRPr="00C7100A">
          <w:rPr>
            <w:rStyle w:val="a5"/>
            <w:noProof/>
          </w:rPr>
          <w:t>2.2 Применяемые математические методы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D7492B" w14:textId="60A16649" w:rsidR="00895426" w:rsidRDefault="00895426" w:rsidP="00895426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80" w:history="1">
        <w:r w:rsidRPr="00C7100A">
          <w:rPr>
            <w:rStyle w:val="a5"/>
            <w:noProof/>
          </w:rPr>
          <w:t>2.3 Описание и обоснование выбора метода организации входных, выходных и промежуточных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1EAEE4" w14:textId="5477DB1E" w:rsidR="00895426" w:rsidRDefault="00895426" w:rsidP="00895426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81" w:history="1">
        <w:r w:rsidRPr="00C7100A">
          <w:rPr>
            <w:rStyle w:val="a5"/>
            <w:noProof/>
          </w:rPr>
          <w:t>2.4 Обоснование выбора языка и среды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2284A7B" w14:textId="22816E95" w:rsidR="00895426" w:rsidRDefault="00895426" w:rsidP="00895426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82" w:history="1">
        <w:r w:rsidRPr="00C7100A">
          <w:rPr>
            <w:rStyle w:val="a5"/>
            <w:noProof/>
          </w:rPr>
          <w:t>2.5 Разработка модульной структуры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BE0880" w14:textId="12324B4B" w:rsidR="00895426" w:rsidRDefault="00895426" w:rsidP="00895426">
      <w:pPr>
        <w:pStyle w:val="31"/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83" w:history="1">
        <w:r w:rsidRPr="00C7100A">
          <w:rPr>
            <w:rStyle w:val="a5"/>
            <w:noProof/>
          </w:rPr>
          <w:t>2.5.1 Дополнительные типы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592310" w14:textId="19F35281" w:rsidR="00895426" w:rsidRDefault="00895426" w:rsidP="00895426">
      <w:pPr>
        <w:pStyle w:val="31"/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84" w:history="1">
        <w:r w:rsidRPr="00C7100A">
          <w:rPr>
            <w:rStyle w:val="a5"/>
            <w:noProof/>
          </w:rPr>
          <w:t>2.5.2 Дополнительные константы, массивы и перечисления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A313BA" w14:textId="2105498A" w:rsidR="00895426" w:rsidRDefault="00895426" w:rsidP="00895426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85" w:history="1">
        <w:r w:rsidRPr="00C7100A">
          <w:rPr>
            <w:rStyle w:val="a5"/>
            <w:noProof/>
          </w:rPr>
          <w:t>2.6 Описание алгоритмов функционирования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388429" w14:textId="653456D5" w:rsidR="00895426" w:rsidRDefault="00895426" w:rsidP="00895426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86" w:history="1">
        <w:r w:rsidRPr="00C7100A">
          <w:rPr>
            <w:rStyle w:val="a5"/>
            <w:noProof/>
          </w:rPr>
          <w:t>2.7 Обоснование состава технических и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32FE92" w14:textId="549716F0" w:rsidR="00895426" w:rsidRDefault="00895426" w:rsidP="00895426">
      <w:pPr>
        <w:pStyle w:val="11"/>
        <w:spacing w:after="0" w:line="360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87" w:history="1">
        <w:r w:rsidRPr="00C7100A">
          <w:rPr>
            <w:rStyle w:val="a5"/>
            <w:noProof/>
          </w:rPr>
          <w:t>3 ВЫПОЛНЕНИЕ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25D1389" w14:textId="09D36A1C" w:rsidR="00895426" w:rsidRDefault="00895426" w:rsidP="00895426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88" w:history="1">
        <w:r w:rsidRPr="00C7100A">
          <w:rPr>
            <w:rStyle w:val="a5"/>
            <w:noProof/>
          </w:rPr>
          <w:t>3.1 Условия выполнения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7C34936" w14:textId="04945902" w:rsidR="00895426" w:rsidRDefault="00895426" w:rsidP="00895426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89" w:history="1">
        <w:r w:rsidRPr="00C7100A">
          <w:rPr>
            <w:rStyle w:val="a5"/>
            <w:noProof/>
          </w:rPr>
          <w:t>3.2 Загрузка и запуск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DC5950" w14:textId="283C07B7" w:rsidR="00895426" w:rsidRDefault="00895426" w:rsidP="00895426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90" w:history="1">
        <w:r w:rsidRPr="00C7100A">
          <w:rPr>
            <w:rStyle w:val="a5"/>
            <w:noProof/>
          </w:rPr>
          <w:t>3.3 Проверка работоспособности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55B0A7B" w14:textId="3C16693B" w:rsidR="00895426" w:rsidRDefault="00895426" w:rsidP="00895426">
      <w:pPr>
        <w:pStyle w:val="11"/>
        <w:spacing w:after="0" w:line="360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91" w:history="1">
        <w:r w:rsidRPr="00C7100A">
          <w:rPr>
            <w:rStyle w:val="a5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0AE0844" w14:textId="39B6B91C" w:rsidR="00895426" w:rsidRDefault="00895426" w:rsidP="00895426">
      <w:pPr>
        <w:pStyle w:val="11"/>
        <w:spacing w:after="0" w:line="360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92" w:history="1">
        <w:r w:rsidRPr="00C7100A">
          <w:rPr>
            <w:rStyle w:val="a5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F801502" w14:textId="12CB7784" w:rsidR="00895426" w:rsidRDefault="00895426" w:rsidP="00895426">
      <w:pPr>
        <w:pStyle w:val="11"/>
        <w:spacing w:after="0" w:line="360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93" w:history="1">
        <w:r w:rsidRPr="00C7100A">
          <w:rPr>
            <w:rStyle w:val="a5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FB2D4C1" w14:textId="70153E5E" w:rsidR="00895426" w:rsidRDefault="00895426" w:rsidP="00895426">
      <w:pPr>
        <w:pStyle w:val="11"/>
        <w:spacing w:after="0" w:line="360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1046494" w:history="1">
        <w:r w:rsidRPr="00C7100A">
          <w:rPr>
            <w:rStyle w:val="a5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_Toc91046494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ABD1035" w14:textId="68F61B06" w:rsidR="009D4A9D" w:rsidRPr="009D4A9D" w:rsidRDefault="004A293B" w:rsidP="0031099D">
      <w:pPr>
        <w:ind w:firstLine="0"/>
      </w:pPr>
      <w:r>
        <w:fldChar w:fldCharType="end"/>
      </w:r>
    </w:p>
    <w:p w14:paraId="7223AE7F" w14:textId="77777777" w:rsidR="00E20481" w:rsidRPr="00E20481" w:rsidRDefault="006E7594" w:rsidP="0031099D">
      <w:pPr>
        <w:pStyle w:val="1"/>
        <w:spacing w:after="0"/>
      </w:pPr>
      <w:bookmarkStart w:id="7" w:name="_Toc91046475"/>
      <w:r>
        <w:lastRenderedPageBreak/>
        <w:t>ВВЕДЕНИЕ</w:t>
      </w:r>
      <w:bookmarkEnd w:id="7"/>
    </w:p>
    <w:p w14:paraId="608D2A74" w14:textId="77777777" w:rsidR="0031099D" w:rsidRDefault="0031099D" w:rsidP="0031099D">
      <w:pPr>
        <w:ind w:firstLine="709"/>
      </w:pPr>
    </w:p>
    <w:p w14:paraId="4EB3B8C3" w14:textId="77777777" w:rsidR="0031099D" w:rsidRDefault="0031099D" w:rsidP="0031099D">
      <w:pPr>
        <w:ind w:firstLine="709"/>
      </w:pPr>
    </w:p>
    <w:p w14:paraId="5DEA37E5" w14:textId="22A27D75" w:rsidR="009D4A9D" w:rsidRDefault="009D4A9D" w:rsidP="0031099D">
      <w:pPr>
        <w:ind w:firstLine="709"/>
      </w:pPr>
      <w:r>
        <w:t xml:space="preserve">В рамках настоящего курсового проектирования ведется разработка программы по теме «Программа обработки информации о потреблении продуктов животными зоопарка» на основании документа – техническое задание – и в рамках организации – Севастопольский </w:t>
      </w:r>
      <w:r w:rsidR="00E20481">
        <w:t>г</w:t>
      </w:r>
      <w:r>
        <w:t xml:space="preserve">осударственный университет. Дата выдачи задания: </w:t>
      </w:r>
      <w:r w:rsidR="00B443BF" w:rsidRPr="00D71B2D">
        <w:t>0</w:t>
      </w:r>
      <w:r w:rsidR="005A5BFF">
        <w:t>7</w:t>
      </w:r>
      <w:r>
        <w:t>.</w:t>
      </w:r>
      <w:r w:rsidR="00B443BF" w:rsidRPr="00D71B2D">
        <w:t>09</w:t>
      </w:r>
      <w:r>
        <w:t>.2020.</w:t>
      </w:r>
    </w:p>
    <w:p w14:paraId="7D6F2C79" w14:textId="77777777" w:rsidR="009D4A9D" w:rsidRDefault="009D4A9D" w:rsidP="0031099D">
      <w:pPr>
        <w:ind w:firstLine="709"/>
      </w:pPr>
      <w:r>
        <w:t>С появлением и широким распространением табличных процессоров,</w:t>
      </w:r>
      <w:r w:rsidRPr="009D4A9D">
        <w:t xml:space="preserve"> </w:t>
      </w:r>
      <w:r>
        <w:t>одним из самых известных представителей которых является Microsoft Exel, и</w:t>
      </w:r>
      <w:r w:rsidRPr="009D4A9D">
        <w:t xml:space="preserve"> </w:t>
      </w:r>
      <w:r>
        <w:t>иных программ, позволяющих обрабатывать большие объёмы табличных</w:t>
      </w:r>
      <w:r w:rsidRPr="009D4A9D">
        <w:t xml:space="preserve"> </w:t>
      </w:r>
      <w:r>
        <w:t>данных без необходимости знания пользователем языков программирования,</w:t>
      </w:r>
      <w:r w:rsidRPr="009D4A9D">
        <w:t xml:space="preserve"> </w:t>
      </w:r>
      <w:r>
        <w:t>написание узкоспециализированных программ, примером которых является</w:t>
      </w:r>
      <w:r w:rsidRPr="009D4A9D">
        <w:t xml:space="preserve"> </w:t>
      </w:r>
      <w:r>
        <w:t>разрабатываемая программа, утратило свою актуальность, что, тем не менее,</w:t>
      </w:r>
      <w:r w:rsidRPr="009D4A9D">
        <w:t xml:space="preserve"> </w:t>
      </w:r>
      <w:r>
        <w:t>никак не сказалось на возможности использования разработки программы,</w:t>
      </w:r>
      <w:r w:rsidRPr="009D4A9D">
        <w:t xml:space="preserve"> </w:t>
      </w:r>
      <w:r>
        <w:t>преимуществом которой является простот</w:t>
      </w:r>
      <w:r w:rsidR="000A685A">
        <w:t>а и крайне малое потребление ресурсов компьютера</w:t>
      </w:r>
      <w:r>
        <w:t>.</w:t>
      </w:r>
    </w:p>
    <w:p w14:paraId="2D0A0775" w14:textId="40E0DAB6" w:rsidR="00CB5DC1" w:rsidRDefault="009D4A9D" w:rsidP="0031099D">
      <w:pPr>
        <w:ind w:firstLine="709"/>
      </w:pPr>
      <w:r>
        <w:t>Целью курсового проектирования является систематизация, закрепление</w:t>
      </w:r>
      <w:r w:rsidRPr="009D4A9D">
        <w:t xml:space="preserve"> </w:t>
      </w:r>
      <w:r>
        <w:t>и углубление знаний в области основ</w:t>
      </w:r>
      <w:r w:rsidR="00CB5DC1">
        <w:t xml:space="preserve"> процедурного</w:t>
      </w:r>
      <w:r>
        <w:t xml:space="preserve"> программирования и совершенствование</w:t>
      </w:r>
      <w:r w:rsidRPr="009D4A9D">
        <w:t xml:space="preserve"> </w:t>
      </w:r>
      <w:r>
        <w:t>практических навыков разработки программ на языке Си на примере</w:t>
      </w:r>
      <w:r w:rsidRPr="009D4A9D">
        <w:t xml:space="preserve"> </w:t>
      </w:r>
      <w:r>
        <w:t>разработки</w:t>
      </w:r>
      <w:r w:rsidRPr="009D4A9D">
        <w:t xml:space="preserve"> </w:t>
      </w:r>
      <w:r>
        <w:t xml:space="preserve">программы </w:t>
      </w:r>
      <w:r w:rsidR="00CB5DC1">
        <w:t>«</w:t>
      </w:r>
      <w:r w:rsidR="00932050">
        <w:t>расчёта стоимости и массы употреблённых животными продуктов</w:t>
      </w:r>
      <w:r>
        <w:t>», представляющей</w:t>
      </w:r>
      <w:r w:rsidRPr="009D4A9D">
        <w:t xml:space="preserve"> </w:t>
      </w:r>
      <w:r>
        <w:t>собой упрощённое подобие базы данных и позволяющей выполнять различные</w:t>
      </w:r>
      <w:r w:rsidRPr="009D4A9D">
        <w:t xml:space="preserve"> </w:t>
      </w:r>
      <w:r>
        <w:t>операции над записями</w:t>
      </w:r>
      <w:r w:rsidR="00CB5DC1">
        <w:t>.</w:t>
      </w:r>
    </w:p>
    <w:p w14:paraId="74CCE3C0" w14:textId="77777777" w:rsidR="009D4A9D" w:rsidRDefault="009D4A9D" w:rsidP="0031099D">
      <w:pPr>
        <w:ind w:firstLine="708"/>
      </w:pPr>
      <w:r>
        <w:t>Для достижения цели на разных этапах курсового</w:t>
      </w:r>
      <w:r w:rsidRPr="009D4A9D">
        <w:t xml:space="preserve"> </w:t>
      </w:r>
      <w:r>
        <w:t>проектирования</w:t>
      </w:r>
      <w:r w:rsidRPr="009D4A9D">
        <w:t xml:space="preserve"> </w:t>
      </w:r>
      <w:r>
        <w:t>должны быть решены следующие задачи:</w:t>
      </w:r>
    </w:p>
    <w:p w14:paraId="734A2B31" w14:textId="77777777" w:rsidR="00FA1DB6" w:rsidRDefault="009D4A9D" w:rsidP="0031099D">
      <w:pPr>
        <w:pStyle w:val="a6"/>
        <w:numPr>
          <w:ilvl w:val="0"/>
          <w:numId w:val="2"/>
        </w:numPr>
      </w:pPr>
      <w:r>
        <w:t>выбор варианта задания и детализация поставки задачи;</w:t>
      </w:r>
    </w:p>
    <w:p w14:paraId="7F67ED1C" w14:textId="77777777" w:rsidR="00FA1DB6" w:rsidRDefault="009D4A9D" w:rsidP="0031099D">
      <w:pPr>
        <w:pStyle w:val="a6"/>
        <w:numPr>
          <w:ilvl w:val="0"/>
          <w:numId w:val="2"/>
        </w:numPr>
      </w:pPr>
      <w:r>
        <w:t>определение требований к функциям, выполняемых разрабатываемой</w:t>
      </w:r>
      <w:r w:rsidRPr="009D4A9D">
        <w:t xml:space="preserve"> </w:t>
      </w:r>
      <w:r>
        <w:t>программой;</w:t>
      </w:r>
    </w:p>
    <w:p w14:paraId="5100442E" w14:textId="77777777" w:rsidR="00FA1DB6" w:rsidRDefault="009D4A9D" w:rsidP="0031099D">
      <w:pPr>
        <w:pStyle w:val="a6"/>
        <w:numPr>
          <w:ilvl w:val="0"/>
          <w:numId w:val="2"/>
        </w:numPr>
      </w:pPr>
      <w:r>
        <w:t>выбор типов и проектирование структур данных, определяющих</w:t>
      </w:r>
      <w:r w:rsidRPr="009D4A9D">
        <w:t xml:space="preserve"> </w:t>
      </w:r>
      <w:r>
        <w:t>способы представления, хранения и преобразования входных, выходных и</w:t>
      </w:r>
      <w:r w:rsidRPr="009D4A9D">
        <w:t xml:space="preserve"> </w:t>
      </w:r>
      <w:r>
        <w:t>промежуточных данных;</w:t>
      </w:r>
    </w:p>
    <w:p w14:paraId="1244800A" w14:textId="77777777" w:rsidR="00FA1DB6" w:rsidRDefault="009D4A9D" w:rsidP="0031099D">
      <w:pPr>
        <w:pStyle w:val="a6"/>
        <w:numPr>
          <w:ilvl w:val="0"/>
          <w:numId w:val="2"/>
        </w:numPr>
      </w:pPr>
      <w:r>
        <w:lastRenderedPageBreak/>
        <w:t>разработка модульной структуры программы, определение функций</w:t>
      </w:r>
      <w:r w:rsidRPr="009D4A9D">
        <w:t xml:space="preserve"> </w:t>
      </w:r>
      <w:r>
        <w:t>модулей и способов их взаимодействия;</w:t>
      </w:r>
    </w:p>
    <w:p w14:paraId="68F0C59D" w14:textId="77777777" w:rsidR="00FA1DB6" w:rsidRDefault="009D4A9D" w:rsidP="0031099D">
      <w:pPr>
        <w:pStyle w:val="a6"/>
        <w:numPr>
          <w:ilvl w:val="0"/>
          <w:numId w:val="2"/>
        </w:numPr>
      </w:pPr>
      <w:r>
        <w:t>написание текста программных модулей на алгоритмическом языке;</w:t>
      </w:r>
    </w:p>
    <w:p w14:paraId="77DA0AE6" w14:textId="77777777" w:rsidR="00FA1DB6" w:rsidRDefault="009D4A9D" w:rsidP="0031099D">
      <w:pPr>
        <w:pStyle w:val="a6"/>
        <w:numPr>
          <w:ilvl w:val="0"/>
          <w:numId w:val="2"/>
        </w:numPr>
      </w:pPr>
      <w:r>
        <w:t>разработка тестовых примеров;</w:t>
      </w:r>
    </w:p>
    <w:p w14:paraId="02E104DB" w14:textId="77777777" w:rsidR="00FA1DB6" w:rsidRDefault="009D4A9D" w:rsidP="0031099D">
      <w:pPr>
        <w:pStyle w:val="a6"/>
        <w:numPr>
          <w:ilvl w:val="0"/>
          <w:numId w:val="2"/>
        </w:numPr>
      </w:pPr>
      <w:r>
        <w:t>тестирование и отладка программы;</w:t>
      </w:r>
    </w:p>
    <w:p w14:paraId="308DBB3A" w14:textId="698460FB" w:rsidR="00973065" w:rsidRPr="00812C63" w:rsidRDefault="00812C63" w:rsidP="00812C63">
      <w:r>
        <w:t xml:space="preserve">Также должны быть </w:t>
      </w:r>
      <w:r w:rsidR="009D4A9D">
        <w:t>разработ</w:t>
      </w:r>
      <w:r>
        <w:t>аны</w:t>
      </w:r>
      <w:r w:rsidR="009D4A9D">
        <w:t xml:space="preserve"> программны</w:t>
      </w:r>
      <w:r>
        <w:t>е</w:t>
      </w:r>
      <w:r w:rsidR="009D4A9D">
        <w:t xml:space="preserve"> документ</w:t>
      </w:r>
      <w:r>
        <w:t>ы</w:t>
      </w:r>
      <w:r w:rsidR="009D4A9D">
        <w:t xml:space="preserve"> в соответствии с действующими</w:t>
      </w:r>
      <w:r w:rsidR="009D4A9D" w:rsidRPr="009D4A9D">
        <w:t xml:space="preserve"> </w:t>
      </w:r>
      <w:r w:rsidR="009D4A9D">
        <w:t>стандартами.</w:t>
      </w:r>
    </w:p>
    <w:p w14:paraId="1B9698B4" w14:textId="581E612D" w:rsidR="00A337DC" w:rsidRDefault="00A337DC" w:rsidP="0031099D">
      <w:pPr>
        <w:pStyle w:val="1"/>
        <w:numPr>
          <w:ilvl w:val="0"/>
          <w:numId w:val="6"/>
        </w:numPr>
        <w:spacing w:after="0"/>
      </w:pPr>
      <w:bookmarkStart w:id="8" w:name="_Toc91046476"/>
      <w:r>
        <w:lastRenderedPageBreak/>
        <w:t>Н</w:t>
      </w:r>
      <w:r w:rsidR="00AB3D71">
        <w:t>АЗНАЧЕНИЕ И ОБЛАСТЬ ПРИМЕНЕНИЯ ПРОГРАММЫ</w:t>
      </w:r>
      <w:bookmarkEnd w:id="8"/>
    </w:p>
    <w:p w14:paraId="79373D88" w14:textId="77777777" w:rsidR="0031099D" w:rsidRDefault="0031099D" w:rsidP="0031099D"/>
    <w:p w14:paraId="604948E8" w14:textId="77777777" w:rsidR="0031099D" w:rsidRDefault="0031099D" w:rsidP="0031099D"/>
    <w:p w14:paraId="7B6CFAD1" w14:textId="57407EB2" w:rsidR="007F60C7" w:rsidRDefault="001319EC" w:rsidP="0031099D">
      <w:r>
        <w:t>Программа предназначена для организации, хранения, поиска и модификации данных о потреблённых продуктов животными через пользователь-ориентированный терминальный интерфейс.</w:t>
      </w:r>
    </w:p>
    <w:p w14:paraId="1EDF246E" w14:textId="77777777" w:rsidR="001319EC" w:rsidRPr="00465EB8" w:rsidRDefault="001319EC" w:rsidP="0031099D">
      <w:r>
        <w:t>Области применения программы</w:t>
      </w:r>
      <w:r w:rsidR="00465EB8">
        <w:t>:</w:t>
      </w:r>
      <w:r>
        <w:t xml:space="preserve"> парки и зоопарки, ветеринарные клиники и центры, находящиеся в городе Севастополь и в его округе.</w:t>
      </w:r>
      <w:r w:rsidR="00465EB8">
        <w:t xml:space="preserve"> Одной из возможностей программы является импорт данных, сохранённых в формате «</w:t>
      </w:r>
      <w:r w:rsidR="00465EB8">
        <w:rPr>
          <w:lang w:val="en-US"/>
        </w:rPr>
        <w:t>CSV</w:t>
      </w:r>
      <w:r w:rsidR="00465EB8">
        <w:t>», что позволяет работать с данными как из других программ, так и с данными, изначально созданными с помощью табличных процессоров, например</w:t>
      </w:r>
      <w:r w:rsidR="00465EB8" w:rsidRPr="00465EB8">
        <w:t xml:space="preserve">, </w:t>
      </w:r>
      <w:r w:rsidR="00465EB8">
        <w:rPr>
          <w:lang w:val="en-US"/>
        </w:rPr>
        <w:t>MS</w:t>
      </w:r>
      <w:r w:rsidR="00465EB8" w:rsidRPr="00465EB8">
        <w:t xml:space="preserve"> </w:t>
      </w:r>
      <w:r w:rsidR="00465EB8">
        <w:rPr>
          <w:lang w:val="en-US"/>
        </w:rPr>
        <w:t>Excel</w:t>
      </w:r>
      <w:r w:rsidR="00465EB8" w:rsidRPr="00465EB8">
        <w:t xml:space="preserve"> </w:t>
      </w:r>
      <w:r w:rsidR="00465EB8">
        <w:t xml:space="preserve">и </w:t>
      </w:r>
      <w:r w:rsidR="00465EB8">
        <w:rPr>
          <w:lang w:val="en-US"/>
        </w:rPr>
        <w:t>LibreOffice</w:t>
      </w:r>
      <w:r w:rsidR="00465EB8" w:rsidRPr="00465EB8">
        <w:t>.</w:t>
      </w:r>
    </w:p>
    <w:p w14:paraId="71855737" w14:textId="77777777" w:rsidR="00A337DC" w:rsidRDefault="00A337DC" w:rsidP="005D172A">
      <w:pPr>
        <w:pStyle w:val="1"/>
        <w:numPr>
          <w:ilvl w:val="0"/>
          <w:numId w:val="6"/>
        </w:numPr>
      </w:pPr>
      <w:bookmarkStart w:id="9" w:name="_Toc91046477"/>
      <w:r>
        <w:lastRenderedPageBreak/>
        <w:t>Т</w:t>
      </w:r>
      <w:r w:rsidR="0005209B">
        <w:t>Е</w:t>
      </w:r>
      <w:r w:rsidR="00AB3D71">
        <w:t>ХНИЧЕСКИЕ ХАРАКТЕРИСТИКИ ПРОГРАММЫ</w:t>
      </w:r>
      <w:bookmarkEnd w:id="9"/>
    </w:p>
    <w:p w14:paraId="236FCF38" w14:textId="77777777" w:rsidR="00A337DC" w:rsidRDefault="00A337DC" w:rsidP="00360B66">
      <w:pPr>
        <w:pStyle w:val="2"/>
      </w:pPr>
      <w:bookmarkStart w:id="10" w:name="_Toc91046478"/>
      <w:r>
        <w:t>Постановка задачи на разработку программы</w:t>
      </w:r>
      <w:bookmarkEnd w:id="10"/>
    </w:p>
    <w:p w14:paraId="136D6319" w14:textId="77777777" w:rsidR="001319EC" w:rsidRDefault="001319EC" w:rsidP="001319EC">
      <w:r>
        <w:t xml:space="preserve">Был </w:t>
      </w:r>
      <w:r w:rsidR="00AB3D71">
        <w:t>выдан</w:t>
      </w:r>
      <w:r>
        <w:t xml:space="preserve"> 13 вариант задания.</w:t>
      </w:r>
    </w:p>
    <w:p w14:paraId="667F820F" w14:textId="77777777" w:rsidR="001319EC" w:rsidRDefault="001319EC" w:rsidP="00E70895">
      <w:r>
        <w:t>Входной файл имеет следующую структуру:</w:t>
      </w:r>
    </w:p>
    <w:p w14:paraId="44AD5A55" w14:textId="77777777" w:rsidR="001319EC" w:rsidRDefault="00E20481" w:rsidP="001319EC">
      <w:pPr>
        <w:pStyle w:val="a6"/>
        <w:numPr>
          <w:ilvl w:val="0"/>
          <w:numId w:val="10"/>
        </w:numPr>
      </w:pPr>
      <w:r>
        <w:t>порядковый номер записи;</w:t>
      </w:r>
    </w:p>
    <w:p w14:paraId="496F4366" w14:textId="77777777" w:rsidR="001319EC" w:rsidRDefault="00E20481" w:rsidP="001319EC">
      <w:pPr>
        <w:pStyle w:val="a6"/>
        <w:numPr>
          <w:ilvl w:val="0"/>
          <w:numId w:val="10"/>
        </w:numPr>
      </w:pPr>
      <w:r>
        <w:t>номер вольера;</w:t>
      </w:r>
    </w:p>
    <w:p w14:paraId="4C7975B3" w14:textId="77777777" w:rsidR="00E70895" w:rsidRDefault="00E20481" w:rsidP="001319EC">
      <w:pPr>
        <w:pStyle w:val="a6"/>
        <w:numPr>
          <w:ilvl w:val="0"/>
          <w:numId w:val="10"/>
        </w:numPr>
      </w:pPr>
      <w:r>
        <w:t>имя животного;</w:t>
      </w:r>
    </w:p>
    <w:p w14:paraId="6AA51F1A" w14:textId="77777777" w:rsidR="00E70895" w:rsidRDefault="00E20481" w:rsidP="001319EC">
      <w:pPr>
        <w:pStyle w:val="a6"/>
        <w:numPr>
          <w:ilvl w:val="0"/>
          <w:numId w:val="10"/>
        </w:numPr>
      </w:pPr>
      <w:r>
        <w:t>порода животного;</w:t>
      </w:r>
    </w:p>
    <w:p w14:paraId="5BA728CC" w14:textId="77777777" w:rsidR="00E70895" w:rsidRDefault="00E20481" w:rsidP="001319EC">
      <w:pPr>
        <w:pStyle w:val="a6"/>
        <w:numPr>
          <w:ilvl w:val="0"/>
          <w:numId w:val="10"/>
        </w:numPr>
      </w:pPr>
      <w:r>
        <w:t>ареал животного;</w:t>
      </w:r>
    </w:p>
    <w:p w14:paraId="36D4F9B8" w14:textId="77777777" w:rsidR="00E70895" w:rsidRDefault="00E20481" w:rsidP="001319EC">
      <w:pPr>
        <w:pStyle w:val="a6"/>
        <w:numPr>
          <w:ilvl w:val="0"/>
          <w:numId w:val="10"/>
        </w:numPr>
      </w:pPr>
      <w:r>
        <w:t>тип употребляемого продукта;</w:t>
      </w:r>
    </w:p>
    <w:p w14:paraId="237CD8FE" w14:textId="77777777" w:rsidR="00E70895" w:rsidRDefault="00E20481" w:rsidP="001319EC">
      <w:pPr>
        <w:pStyle w:val="a6"/>
        <w:numPr>
          <w:ilvl w:val="0"/>
          <w:numId w:val="10"/>
        </w:numPr>
      </w:pPr>
      <w:r>
        <w:t>вес употребляемого продукта;</w:t>
      </w:r>
    </w:p>
    <w:p w14:paraId="079D5740" w14:textId="77777777" w:rsidR="00E70895" w:rsidRDefault="00E20481" w:rsidP="001319EC">
      <w:pPr>
        <w:pStyle w:val="a6"/>
        <w:numPr>
          <w:ilvl w:val="0"/>
          <w:numId w:val="10"/>
        </w:numPr>
      </w:pPr>
      <w:r>
        <w:t>общая стоимость употреблённого продукта;</w:t>
      </w:r>
    </w:p>
    <w:p w14:paraId="3A28F6F6" w14:textId="77777777" w:rsidR="00E70895" w:rsidRDefault="00E20481" w:rsidP="001319EC">
      <w:pPr>
        <w:pStyle w:val="a6"/>
        <w:numPr>
          <w:ilvl w:val="0"/>
          <w:numId w:val="10"/>
        </w:numPr>
      </w:pPr>
      <w:r>
        <w:t>дата употребления животн</w:t>
      </w:r>
      <w:r w:rsidR="00E70895">
        <w:t>ым продукта.</w:t>
      </w:r>
    </w:p>
    <w:p w14:paraId="5097047F" w14:textId="77777777" w:rsidR="00E70895" w:rsidRDefault="00E70895" w:rsidP="00E70895">
      <w:r>
        <w:t>Программа должна предоставлять меню-ориентированный интерфейс, позволяющий выполнять следующий минимально необходимый набор действий:</w:t>
      </w:r>
    </w:p>
    <w:p w14:paraId="4C9460C4" w14:textId="77777777" w:rsidR="00E70895" w:rsidRDefault="00AB3D71" w:rsidP="00C870E7">
      <w:pPr>
        <w:pStyle w:val="a6"/>
        <w:numPr>
          <w:ilvl w:val="0"/>
          <w:numId w:val="11"/>
        </w:numPr>
      </w:pPr>
      <w:r>
        <w:t>создание и добавление элементов в таблицу;</w:t>
      </w:r>
    </w:p>
    <w:p w14:paraId="735116DE" w14:textId="77777777" w:rsidR="00E70895" w:rsidRDefault="00AB3D71" w:rsidP="00C870E7">
      <w:pPr>
        <w:pStyle w:val="a6"/>
        <w:numPr>
          <w:ilvl w:val="0"/>
          <w:numId w:val="11"/>
        </w:numPr>
      </w:pPr>
      <w:r>
        <w:t>просмотр существующих записей;</w:t>
      </w:r>
    </w:p>
    <w:p w14:paraId="08E7306C" w14:textId="77777777" w:rsidR="00E70895" w:rsidRDefault="00AB3D71" w:rsidP="00C870E7">
      <w:pPr>
        <w:pStyle w:val="a6"/>
        <w:numPr>
          <w:ilvl w:val="0"/>
          <w:numId w:val="11"/>
        </w:numPr>
      </w:pPr>
      <w:r>
        <w:t>поиск элемента/группы элементов по ключевому полю;</w:t>
      </w:r>
    </w:p>
    <w:p w14:paraId="283956C2" w14:textId="77777777" w:rsidR="00E70895" w:rsidRDefault="00AB3D71" w:rsidP="00C870E7">
      <w:pPr>
        <w:pStyle w:val="a6"/>
        <w:numPr>
          <w:ilvl w:val="0"/>
          <w:numId w:val="11"/>
        </w:numPr>
      </w:pPr>
      <w:r>
        <w:t>удаление записи по ключевому полю;</w:t>
      </w:r>
    </w:p>
    <w:p w14:paraId="3AC21ACE" w14:textId="77777777" w:rsidR="00E70895" w:rsidRDefault="00AB3D71" w:rsidP="00C870E7">
      <w:pPr>
        <w:pStyle w:val="a6"/>
        <w:numPr>
          <w:ilvl w:val="0"/>
          <w:numId w:val="11"/>
        </w:numPr>
      </w:pPr>
      <w:r>
        <w:t>редактирование записи;</w:t>
      </w:r>
    </w:p>
    <w:p w14:paraId="438B31DE" w14:textId="77777777" w:rsidR="00E70895" w:rsidRDefault="00AB3D71" w:rsidP="00C870E7">
      <w:pPr>
        <w:pStyle w:val="a6"/>
        <w:numPr>
          <w:ilvl w:val="0"/>
          <w:numId w:val="11"/>
        </w:numPr>
      </w:pPr>
      <w:r>
        <w:t>сортировка записей в таблице по выбранному полю;</w:t>
      </w:r>
    </w:p>
    <w:p w14:paraId="4E04F41B" w14:textId="77777777" w:rsidR="00E70895" w:rsidRDefault="00AB3D71" w:rsidP="00C870E7">
      <w:pPr>
        <w:pStyle w:val="a6"/>
        <w:numPr>
          <w:ilvl w:val="0"/>
          <w:numId w:val="11"/>
        </w:numPr>
      </w:pPr>
      <w:r>
        <w:t>сохранение данных в бинарный/текстовый файл с заданным именем файла (по выбору пользователя);</w:t>
      </w:r>
    </w:p>
    <w:p w14:paraId="2F157D36" w14:textId="77777777" w:rsidR="009F62C9" w:rsidRDefault="00AB3D71" w:rsidP="00C870E7">
      <w:pPr>
        <w:pStyle w:val="a6"/>
        <w:numPr>
          <w:ilvl w:val="0"/>
          <w:numId w:val="11"/>
        </w:numPr>
      </w:pPr>
      <w:r>
        <w:t>загрузка данных из бинарного/текстового файла с заданным именем файла (по выбору пользователя);</w:t>
      </w:r>
    </w:p>
    <w:p w14:paraId="66714C71" w14:textId="77777777" w:rsidR="009F62C9" w:rsidRDefault="00AB3D71" w:rsidP="00C870E7">
      <w:pPr>
        <w:pStyle w:val="a6"/>
        <w:numPr>
          <w:ilvl w:val="0"/>
          <w:numId w:val="11"/>
        </w:numPr>
      </w:pPr>
      <w:r>
        <w:t>реализовать выполнение требуемого по варианту задания;</w:t>
      </w:r>
    </w:p>
    <w:p w14:paraId="238E845D" w14:textId="77777777" w:rsidR="009F62C9" w:rsidRDefault="00AB3D71" w:rsidP="00C870E7">
      <w:pPr>
        <w:pStyle w:val="a6"/>
        <w:numPr>
          <w:ilvl w:val="0"/>
          <w:numId w:val="11"/>
        </w:numPr>
      </w:pPr>
      <w:r>
        <w:lastRenderedPageBreak/>
        <w:t>коррект</w:t>
      </w:r>
      <w:r w:rsidR="009F62C9">
        <w:t>ное завершение работы программы.</w:t>
      </w:r>
    </w:p>
    <w:p w14:paraId="2D789A2F" w14:textId="77777777" w:rsidR="00375996" w:rsidRPr="001319EC" w:rsidRDefault="009F62C9" w:rsidP="00375996">
      <w:r>
        <w:t>В случае обработки записей по варианту программа должна вывести общую сумму и общий вес употреблённых продуктов всеми видами пород животных за указанный период.</w:t>
      </w:r>
    </w:p>
    <w:p w14:paraId="06BFD1F9" w14:textId="77777777" w:rsidR="00375996" w:rsidRDefault="00A337DC" w:rsidP="00360B66">
      <w:pPr>
        <w:pStyle w:val="2"/>
      </w:pPr>
      <w:bookmarkStart w:id="11" w:name="_Toc91046479"/>
      <w:r>
        <w:t>Применяемые математические методы</w:t>
      </w:r>
      <w:bookmarkEnd w:id="11"/>
    </w:p>
    <w:p w14:paraId="07E6E938" w14:textId="77777777" w:rsidR="00C870E7" w:rsidRDefault="00FB277F" w:rsidP="00FB277F">
      <w:r>
        <w:t>В ходе разработки применялись следующие математические макросы и функции:</w:t>
      </w:r>
    </w:p>
    <w:p w14:paraId="408DBFD1" w14:textId="77777777" w:rsidR="00FB277F" w:rsidRDefault="00FB277F" w:rsidP="00FB277F">
      <w:pPr>
        <w:pStyle w:val="a6"/>
        <w:numPr>
          <w:ilvl w:val="0"/>
          <w:numId w:val="12"/>
        </w:numPr>
      </w:pPr>
      <w:r>
        <w:t>Поиск количества элементов в массиве.</w:t>
      </w:r>
      <w:r w:rsidR="007063DA" w:rsidRPr="007063DA">
        <w:t xml:space="preserve"> </w:t>
      </w:r>
      <w:r w:rsidR="007063DA">
        <w:t xml:space="preserve">Находится как частное </w:t>
      </w:r>
      <w:r w:rsidR="00636C94">
        <w:t>всего размера всего массива и размера первого элемента.</w:t>
      </w:r>
    </w:p>
    <w:p w14:paraId="190490CA" w14:textId="77777777" w:rsidR="00FB277F" w:rsidRPr="0031099D" w:rsidRDefault="00FB277F" w:rsidP="00A85196">
      <w:pPr>
        <w:pStyle w:val="a3"/>
        <w:rPr>
          <w:szCs w:val="20"/>
          <w:lang w:val="en-US"/>
        </w:rPr>
      </w:pPr>
      <w:r w:rsidRPr="0031099D">
        <w:rPr>
          <w:szCs w:val="20"/>
          <w:lang w:val="en-US"/>
        </w:rPr>
        <w:t>#define len(arr) (sizeof(arr) / sizeof((arr</w:t>
      </w:r>
      <w:proofErr w:type="gramStart"/>
      <w:r w:rsidRPr="0031099D">
        <w:rPr>
          <w:szCs w:val="20"/>
          <w:lang w:val="en-US"/>
        </w:rPr>
        <w:t>)[</w:t>
      </w:r>
      <w:proofErr w:type="gramEnd"/>
      <w:r w:rsidRPr="0031099D">
        <w:rPr>
          <w:szCs w:val="20"/>
          <w:lang w:val="en-US"/>
        </w:rPr>
        <w:t>0]))</w:t>
      </w:r>
    </w:p>
    <w:p w14:paraId="5F336362" w14:textId="77777777" w:rsidR="00FB277F" w:rsidRDefault="00FB277F" w:rsidP="00FB277F">
      <w:pPr>
        <w:pStyle w:val="a6"/>
        <w:numPr>
          <w:ilvl w:val="0"/>
          <w:numId w:val="12"/>
        </w:numPr>
      </w:pPr>
      <w:r>
        <w:t>Получить максимальное число из двух.</w:t>
      </w:r>
    </w:p>
    <w:p w14:paraId="517883D0" w14:textId="77777777" w:rsidR="00FB277F" w:rsidRDefault="00FB277F" w:rsidP="00A85196">
      <w:pPr>
        <w:pStyle w:val="a3"/>
      </w:pPr>
      <w:r w:rsidRPr="00FB277F">
        <w:rPr>
          <w:lang w:val="en-US"/>
        </w:rPr>
        <w:t xml:space="preserve">#define </w:t>
      </w:r>
      <w:proofErr w:type="gramStart"/>
      <w:r w:rsidRPr="00FB277F">
        <w:rPr>
          <w:lang w:val="en-US"/>
        </w:rPr>
        <w:t>getmax(</w:t>
      </w:r>
      <w:proofErr w:type="gramEnd"/>
      <w:r w:rsidRPr="00FB277F">
        <w:rPr>
          <w:lang w:val="en-US"/>
        </w:rPr>
        <w:t xml:space="preserve">a, b) (((a) &gt; (b)) ? </w:t>
      </w:r>
      <w:proofErr w:type="gramStart"/>
      <w:r w:rsidRPr="00FB277F">
        <w:t>(a) :</w:t>
      </w:r>
      <w:proofErr w:type="gramEnd"/>
      <w:r w:rsidRPr="00FB277F">
        <w:t xml:space="preserve"> (b))</w:t>
      </w:r>
    </w:p>
    <w:p w14:paraId="17659AE8" w14:textId="77777777" w:rsidR="00FB277F" w:rsidRDefault="00FB277F" w:rsidP="00FB277F">
      <w:pPr>
        <w:pStyle w:val="a6"/>
        <w:numPr>
          <w:ilvl w:val="0"/>
          <w:numId w:val="12"/>
        </w:numPr>
      </w:pPr>
      <w:r>
        <w:t>Получить минимальное число из двух.</w:t>
      </w:r>
    </w:p>
    <w:p w14:paraId="2FF46FAD" w14:textId="77777777" w:rsidR="00FB277F" w:rsidRDefault="00FB277F" w:rsidP="00A85196">
      <w:pPr>
        <w:pStyle w:val="a3"/>
      </w:pPr>
      <w:r w:rsidRPr="00FB277F">
        <w:rPr>
          <w:lang w:val="en-US"/>
        </w:rPr>
        <w:t xml:space="preserve">#define </w:t>
      </w:r>
      <w:proofErr w:type="gramStart"/>
      <w:r w:rsidRPr="00FB277F">
        <w:rPr>
          <w:lang w:val="en-US"/>
        </w:rPr>
        <w:t>getmin(</w:t>
      </w:r>
      <w:proofErr w:type="gramEnd"/>
      <w:r w:rsidRPr="00FB277F">
        <w:rPr>
          <w:lang w:val="en-US"/>
        </w:rPr>
        <w:t xml:space="preserve">a, b) (((a) &lt; (b)) ? </w:t>
      </w:r>
      <w:proofErr w:type="gramStart"/>
      <w:r w:rsidRPr="00FB277F">
        <w:t>(a) :</w:t>
      </w:r>
      <w:proofErr w:type="gramEnd"/>
      <w:r w:rsidRPr="00FB277F">
        <w:t xml:space="preserve"> (b))</w:t>
      </w:r>
    </w:p>
    <w:p w14:paraId="4F6D1EEE" w14:textId="77777777" w:rsidR="00FB277F" w:rsidRDefault="00FB277F" w:rsidP="00FB277F">
      <w:pPr>
        <w:pStyle w:val="a6"/>
        <w:numPr>
          <w:ilvl w:val="0"/>
          <w:numId w:val="12"/>
        </w:numPr>
      </w:pPr>
      <w:r>
        <w:t>Сравнить два числа.</w:t>
      </w:r>
    </w:p>
    <w:p w14:paraId="28487D8F" w14:textId="77777777" w:rsidR="00FB277F" w:rsidRPr="00C870E7" w:rsidRDefault="00FB277F" w:rsidP="00A85196">
      <w:pPr>
        <w:pStyle w:val="a3"/>
      </w:pPr>
      <w:r w:rsidRPr="00FB277F">
        <w:rPr>
          <w:lang w:val="en-US"/>
        </w:rPr>
        <w:t>#define cmp_</w:t>
      </w:r>
      <w:proofErr w:type="gramStart"/>
      <w:r w:rsidRPr="00FB277F">
        <w:rPr>
          <w:lang w:val="en-US"/>
        </w:rPr>
        <w:t>nums(</w:t>
      </w:r>
      <w:proofErr w:type="gramEnd"/>
      <w:r w:rsidRPr="00FB277F">
        <w:rPr>
          <w:lang w:val="en-US"/>
        </w:rPr>
        <w:t xml:space="preserve">a, b) (((a) == (b)) ? </w:t>
      </w:r>
      <w:r w:rsidRPr="00FB277F">
        <w:t>(0</w:t>
      </w:r>
      <w:proofErr w:type="gramStart"/>
      <w:r w:rsidRPr="00FB277F">
        <w:t>) :</w:t>
      </w:r>
      <w:proofErr w:type="gramEnd"/>
      <w:r w:rsidRPr="00FB277F">
        <w:t xml:space="preserve"> (((a) &gt; (b)) ? </w:t>
      </w:r>
      <w:proofErr w:type="gramStart"/>
      <w:r w:rsidRPr="00FB277F">
        <w:t>(1) :</w:t>
      </w:r>
      <w:proofErr w:type="gramEnd"/>
      <w:r w:rsidRPr="00FB277F">
        <w:t xml:space="preserve"> (-1)))</w:t>
      </w:r>
    </w:p>
    <w:p w14:paraId="00059C69" w14:textId="317B0412" w:rsidR="00A337DC" w:rsidRDefault="00A337DC" w:rsidP="00360B66">
      <w:pPr>
        <w:pStyle w:val="2"/>
      </w:pPr>
      <w:bookmarkStart w:id="12" w:name="_Toc91046480"/>
      <w:r>
        <w:t>Описание и обоснование выбора метода организации входных, выходных и промежуточных данных</w:t>
      </w:r>
      <w:bookmarkEnd w:id="12"/>
    </w:p>
    <w:p w14:paraId="724E2A3B" w14:textId="77777777" w:rsidR="009F62C9" w:rsidRDefault="009F62C9" w:rsidP="00375996">
      <w:r>
        <w:t xml:space="preserve">Для хранения данных в оперативной памяти было принято решение использовать двунаправленный список, потому что двунаправленный список позволяет ускорить </w:t>
      </w:r>
      <w:r w:rsidR="003412D8">
        <w:t>поиск требуемых элементов и постраничный вывод данных на экран.</w:t>
      </w:r>
    </w:p>
    <w:p w14:paraId="3BB6FB38" w14:textId="77777777" w:rsidR="007D3F52" w:rsidRDefault="007D3F52" w:rsidP="00375996">
      <w:r>
        <w:t>Были определены дополнительные структуры данных.</w:t>
      </w:r>
    </w:p>
    <w:p w14:paraId="75D05640" w14:textId="77777777" w:rsidR="007D3F52" w:rsidRDefault="007D3F52" w:rsidP="007D3F52">
      <w:r>
        <w:t>Структура хранения даты:</w:t>
      </w:r>
    </w:p>
    <w:p w14:paraId="5489DD52" w14:textId="77777777" w:rsidR="007D3F52" w:rsidRPr="007D3F52" w:rsidRDefault="007D3F52" w:rsidP="00A85196">
      <w:pPr>
        <w:pStyle w:val="a3"/>
      </w:pPr>
      <w:r w:rsidRPr="00646927">
        <w:rPr>
          <w:lang w:val="en-US"/>
        </w:rPr>
        <w:t>typedef</w:t>
      </w:r>
      <w:r w:rsidRPr="007D3F52">
        <w:t xml:space="preserve"> </w:t>
      </w:r>
      <w:r w:rsidRPr="00646927">
        <w:rPr>
          <w:lang w:val="en-US"/>
        </w:rPr>
        <w:t>struct</w:t>
      </w:r>
    </w:p>
    <w:p w14:paraId="47FC673C" w14:textId="77777777" w:rsidR="007D3F52" w:rsidRPr="007D3F52" w:rsidRDefault="007D3F52" w:rsidP="00A85196">
      <w:pPr>
        <w:pStyle w:val="a3"/>
      </w:pPr>
      <w:r w:rsidRPr="007D3F52">
        <w:t>{</w:t>
      </w:r>
    </w:p>
    <w:p w14:paraId="39113779" w14:textId="77777777" w:rsidR="007D3F52" w:rsidRPr="00626800" w:rsidRDefault="007D3F52" w:rsidP="00A85196">
      <w:pPr>
        <w:pStyle w:val="a3"/>
      </w:pPr>
      <w:r w:rsidRPr="00646927">
        <w:rPr>
          <w:lang w:val="en-US"/>
        </w:rPr>
        <w:t>int</w:t>
      </w:r>
      <w:r w:rsidRPr="00626800">
        <w:t xml:space="preserve"> </w:t>
      </w:r>
      <w:proofErr w:type="gramStart"/>
      <w:r w:rsidRPr="00646927">
        <w:rPr>
          <w:lang w:val="en-US"/>
        </w:rPr>
        <w:t>Y</w:t>
      </w:r>
      <w:r w:rsidRPr="00626800">
        <w:t>,  /</w:t>
      </w:r>
      <w:proofErr w:type="gramEnd"/>
      <w:r w:rsidRPr="00626800">
        <w:t xml:space="preserve">/ </w:t>
      </w:r>
      <w:r>
        <w:t>Год</w:t>
      </w:r>
    </w:p>
    <w:p w14:paraId="6489EC28" w14:textId="77777777" w:rsidR="007D3F52" w:rsidRPr="00626800" w:rsidRDefault="007D3F52" w:rsidP="00A85196">
      <w:pPr>
        <w:pStyle w:val="a3"/>
      </w:pPr>
      <w:proofErr w:type="gramStart"/>
      <w:r w:rsidRPr="00646927">
        <w:rPr>
          <w:lang w:val="en-US"/>
        </w:rPr>
        <w:t>M</w:t>
      </w:r>
      <w:r w:rsidRPr="00626800">
        <w:t xml:space="preserve">, </w:t>
      </w:r>
      <w:r>
        <w:t xml:space="preserve">  </w:t>
      </w:r>
      <w:proofErr w:type="gramEnd"/>
      <w:r>
        <w:t xml:space="preserve">  </w:t>
      </w:r>
      <w:r w:rsidRPr="00626800">
        <w:t xml:space="preserve"> // </w:t>
      </w:r>
      <w:r>
        <w:t>Месяц</w:t>
      </w:r>
    </w:p>
    <w:p w14:paraId="1A359426" w14:textId="77777777" w:rsidR="007D3F52" w:rsidRDefault="007D3F52" w:rsidP="00A85196">
      <w:pPr>
        <w:pStyle w:val="a3"/>
      </w:pPr>
      <w:proofErr w:type="gramStart"/>
      <w:r>
        <w:t xml:space="preserve">D;   </w:t>
      </w:r>
      <w:proofErr w:type="gramEnd"/>
      <w:r>
        <w:t xml:space="preserve">   // День</w:t>
      </w:r>
    </w:p>
    <w:p w14:paraId="14813293" w14:textId="77777777" w:rsidR="007D3F52" w:rsidRDefault="007D3F52" w:rsidP="00A85196">
      <w:pPr>
        <w:pStyle w:val="a3"/>
      </w:pPr>
      <w:r>
        <w:lastRenderedPageBreak/>
        <w:t>}</w:t>
      </w:r>
    </w:p>
    <w:p w14:paraId="3B7DF0CB" w14:textId="77777777" w:rsidR="007D3F52" w:rsidRPr="00626800" w:rsidRDefault="007D3F52" w:rsidP="00A85196">
      <w:pPr>
        <w:pStyle w:val="a3"/>
      </w:pPr>
      <w:r>
        <w:t>udate_t;</w:t>
      </w:r>
    </w:p>
    <w:p w14:paraId="698B68D8" w14:textId="77777777" w:rsidR="007D3F52" w:rsidRDefault="007D3F52" w:rsidP="007D3F52">
      <w:pPr>
        <w:ind w:firstLine="708"/>
      </w:pPr>
      <w:r>
        <w:t>Структура хранения пользовательских данных:</w:t>
      </w:r>
    </w:p>
    <w:p w14:paraId="24422327" w14:textId="77777777" w:rsidR="007D3F52" w:rsidRPr="0082748B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>typedef struct list_data_t</w:t>
      </w:r>
    </w:p>
    <w:p w14:paraId="184B4C3D" w14:textId="77777777" w:rsidR="007D3F52" w:rsidRPr="0082748B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>{</w:t>
      </w:r>
    </w:p>
    <w:p w14:paraId="1BB87510" w14:textId="77777777" w:rsidR="007D3F52" w:rsidRPr="0082748B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 xml:space="preserve">    list_id_t cage_</w:t>
      </w:r>
      <w:proofErr w:type="gramStart"/>
      <w:r w:rsidRPr="0082748B">
        <w:rPr>
          <w:lang w:val="en-US"/>
        </w:rPr>
        <w:t xml:space="preserve">num;   </w:t>
      </w:r>
      <w:proofErr w:type="gramEnd"/>
      <w:r w:rsidRPr="0082748B">
        <w:rPr>
          <w:lang w:val="en-US"/>
        </w:rPr>
        <w:t xml:space="preserve">                       // </w:t>
      </w:r>
      <w:r>
        <w:t>Номер</w:t>
      </w:r>
      <w:r w:rsidRPr="0082748B">
        <w:rPr>
          <w:lang w:val="en-US"/>
        </w:rPr>
        <w:t xml:space="preserve"> </w:t>
      </w:r>
      <w:r>
        <w:t>вольера</w:t>
      </w:r>
      <w:r w:rsidRPr="0082748B">
        <w:rPr>
          <w:lang w:val="en-US"/>
        </w:rPr>
        <w:t>.</w:t>
      </w:r>
    </w:p>
    <w:p w14:paraId="0E6FA36F" w14:textId="77777777" w:rsidR="007D3F52" w:rsidRPr="0082748B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 xml:space="preserve">    </w:t>
      </w:r>
    </w:p>
    <w:p w14:paraId="6BDD8AC6" w14:textId="77777777" w:rsidR="007D3F52" w:rsidRPr="0082748B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 xml:space="preserve">    struct </w:t>
      </w:r>
      <w:proofErr w:type="gramStart"/>
      <w:r w:rsidRPr="0082748B">
        <w:rPr>
          <w:lang w:val="en-US"/>
        </w:rPr>
        <w:t xml:space="preserve">{  </w:t>
      </w:r>
      <w:proofErr w:type="gramEnd"/>
      <w:r w:rsidRPr="0082748B">
        <w:rPr>
          <w:lang w:val="en-US"/>
        </w:rPr>
        <w:t xml:space="preserve">                                 </w:t>
      </w:r>
      <w:r>
        <w:rPr>
          <w:lang w:val="en-US"/>
        </w:rPr>
        <w:t xml:space="preserve">  </w:t>
      </w:r>
      <w:r w:rsidRPr="0082748B">
        <w:rPr>
          <w:lang w:val="en-US"/>
        </w:rPr>
        <w:t xml:space="preserve">// </w:t>
      </w:r>
      <w:r>
        <w:t>Информация</w:t>
      </w:r>
      <w:r w:rsidRPr="0082748B">
        <w:rPr>
          <w:lang w:val="en-US"/>
        </w:rPr>
        <w:t xml:space="preserve"> </w:t>
      </w:r>
      <w:r>
        <w:t>о</w:t>
      </w:r>
      <w:r w:rsidRPr="0082748B">
        <w:rPr>
          <w:lang w:val="en-US"/>
        </w:rPr>
        <w:t xml:space="preserve"> </w:t>
      </w:r>
      <w:r>
        <w:t>животном</w:t>
      </w:r>
      <w:r w:rsidRPr="0082748B">
        <w:rPr>
          <w:lang w:val="en-US"/>
        </w:rPr>
        <w:t>.</w:t>
      </w:r>
    </w:p>
    <w:p w14:paraId="2D21C9A3" w14:textId="77777777" w:rsidR="007D3F52" w:rsidRPr="0082748B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 xml:space="preserve">        wchar_t </w:t>
      </w:r>
      <w:proofErr w:type="gramStart"/>
      <w:r w:rsidRPr="0082748B">
        <w:rPr>
          <w:lang w:val="en-US"/>
        </w:rPr>
        <w:t>areal[</w:t>
      </w:r>
      <w:proofErr w:type="gramEnd"/>
      <w:r w:rsidRPr="0082748B">
        <w:rPr>
          <w:lang w:val="en-US"/>
        </w:rPr>
        <w:t xml:space="preserve">ANIMAL_AREAL_MAX_LEN + 1]; // </w:t>
      </w:r>
      <w:r>
        <w:t>Ареал</w:t>
      </w:r>
      <w:r w:rsidRPr="0082748B">
        <w:rPr>
          <w:lang w:val="en-US"/>
        </w:rPr>
        <w:t xml:space="preserve"> </w:t>
      </w:r>
      <w:r>
        <w:t>обитания</w:t>
      </w:r>
      <w:r w:rsidRPr="0082748B">
        <w:rPr>
          <w:lang w:val="en-US"/>
        </w:rPr>
        <w:t xml:space="preserve"> </w:t>
      </w:r>
      <w:r>
        <w:t>животного</w:t>
      </w:r>
      <w:r w:rsidRPr="0082748B">
        <w:rPr>
          <w:lang w:val="en-US"/>
        </w:rPr>
        <w:t>.</w:t>
      </w:r>
    </w:p>
    <w:p w14:paraId="044147DD" w14:textId="77777777" w:rsidR="007D3F52" w:rsidRPr="0082748B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 xml:space="preserve">        wchar_t </w:t>
      </w:r>
      <w:proofErr w:type="gramStart"/>
      <w:r w:rsidRPr="0082748B">
        <w:rPr>
          <w:lang w:val="en-US"/>
        </w:rPr>
        <w:t>breed[</w:t>
      </w:r>
      <w:proofErr w:type="gramEnd"/>
      <w:r w:rsidRPr="0082748B">
        <w:rPr>
          <w:lang w:val="en-US"/>
        </w:rPr>
        <w:t xml:space="preserve">ANIMAL_BREED_MAX_LEN + 1]; // </w:t>
      </w:r>
      <w:r>
        <w:t>Порода</w:t>
      </w:r>
      <w:r w:rsidRPr="0082748B">
        <w:rPr>
          <w:lang w:val="en-US"/>
        </w:rPr>
        <w:t xml:space="preserve"> </w:t>
      </w:r>
      <w:r>
        <w:t>животного</w:t>
      </w:r>
      <w:r w:rsidRPr="0082748B">
        <w:rPr>
          <w:lang w:val="en-US"/>
        </w:rPr>
        <w:t>.</w:t>
      </w:r>
    </w:p>
    <w:p w14:paraId="576E8E00" w14:textId="77777777" w:rsidR="007D3F52" w:rsidRPr="0082748B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 xml:space="preserve">        wchar_t </w:t>
      </w:r>
      <w:proofErr w:type="gramStart"/>
      <w:r w:rsidRPr="0082748B">
        <w:rPr>
          <w:lang w:val="en-US"/>
        </w:rPr>
        <w:t>name[</w:t>
      </w:r>
      <w:proofErr w:type="gramEnd"/>
      <w:r w:rsidRPr="0082748B">
        <w:rPr>
          <w:lang w:val="en-US"/>
        </w:rPr>
        <w:t xml:space="preserve">ANIMAL_NAME_MAX_LEN + 1];   // </w:t>
      </w:r>
      <w:r>
        <w:t>Имя</w:t>
      </w:r>
      <w:r w:rsidRPr="0082748B">
        <w:rPr>
          <w:lang w:val="en-US"/>
        </w:rPr>
        <w:t xml:space="preserve"> </w:t>
      </w:r>
      <w:r>
        <w:t>животного</w:t>
      </w:r>
      <w:r w:rsidRPr="0082748B">
        <w:rPr>
          <w:lang w:val="en-US"/>
        </w:rPr>
        <w:t>.</w:t>
      </w:r>
    </w:p>
    <w:p w14:paraId="474A6FFD" w14:textId="77777777" w:rsidR="00D71B2D" w:rsidRDefault="007D3F52" w:rsidP="00A85196">
      <w:pPr>
        <w:pStyle w:val="a3"/>
      </w:pPr>
      <w:r w:rsidRPr="0082748B">
        <w:rPr>
          <w:lang w:val="en-US"/>
        </w:rPr>
        <w:t xml:space="preserve">    </w:t>
      </w:r>
      <w:r>
        <w:t>} animal;</w:t>
      </w:r>
    </w:p>
    <w:p w14:paraId="0DB71C86" w14:textId="77777777" w:rsidR="007D3F52" w:rsidRDefault="007D3F52" w:rsidP="00A85196">
      <w:pPr>
        <w:pStyle w:val="a3"/>
      </w:pPr>
      <w:r>
        <w:t xml:space="preserve">    struct </w:t>
      </w:r>
      <w:proofErr w:type="gramStart"/>
      <w:r>
        <w:t xml:space="preserve">{  </w:t>
      </w:r>
      <w:proofErr w:type="gramEnd"/>
      <w:r>
        <w:t xml:space="preserve">                                 // Информация о продуктах.</w:t>
      </w:r>
    </w:p>
    <w:p w14:paraId="44CDEB77" w14:textId="77777777" w:rsidR="007D3F52" w:rsidRPr="00812C63" w:rsidRDefault="007D3F52" w:rsidP="00A85196">
      <w:pPr>
        <w:pStyle w:val="a3"/>
      </w:pPr>
      <w:r>
        <w:t xml:space="preserve">        </w:t>
      </w:r>
      <w:r w:rsidRPr="0082748B">
        <w:rPr>
          <w:lang w:val="en-US"/>
        </w:rPr>
        <w:t>wchar</w:t>
      </w:r>
      <w:r w:rsidRPr="00812C63">
        <w:t>_</w:t>
      </w:r>
      <w:proofErr w:type="gramStart"/>
      <w:r w:rsidRPr="0082748B">
        <w:rPr>
          <w:lang w:val="en-US"/>
        </w:rPr>
        <w:t>t</w:t>
      </w:r>
      <w:r w:rsidRPr="00812C63">
        <w:t xml:space="preserve">  </w:t>
      </w:r>
      <w:r w:rsidRPr="0082748B">
        <w:rPr>
          <w:lang w:val="en-US"/>
        </w:rPr>
        <w:t>type</w:t>
      </w:r>
      <w:proofErr w:type="gramEnd"/>
      <w:r w:rsidRPr="00812C63">
        <w:t>[</w:t>
      </w:r>
      <w:r w:rsidRPr="0082748B">
        <w:rPr>
          <w:lang w:val="en-US"/>
        </w:rPr>
        <w:t>PRODUCT</w:t>
      </w:r>
      <w:r w:rsidRPr="00812C63">
        <w:t>_</w:t>
      </w:r>
      <w:r w:rsidRPr="0082748B">
        <w:rPr>
          <w:lang w:val="en-US"/>
        </w:rPr>
        <w:t>TYPE</w:t>
      </w:r>
      <w:r w:rsidRPr="00812C63">
        <w:t>_</w:t>
      </w:r>
      <w:r w:rsidRPr="0082748B">
        <w:rPr>
          <w:lang w:val="en-US"/>
        </w:rPr>
        <w:t>MAX</w:t>
      </w:r>
      <w:r w:rsidRPr="00812C63">
        <w:t>_</w:t>
      </w:r>
      <w:r w:rsidRPr="0082748B">
        <w:rPr>
          <w:lang w:val="en-US"/>
        </w:rPr>
        <w:t>LEN</w:t>
      </w:r>
      <w:r w:rsidRPr="00812C63">
        <w:t xml:space="preserve"> + 1];   // </w:t>
      </w:r>
      <w:r>
        <w:t>Тип</w:t>
      </w:r>
      <w:r w:rsidRPr="00812C63">
        <w:t>.</w:t>
      </w:r>
    </w:p>
    <w:p w14:paraId="2ACF0335" w14:textId="77777777" w:rsidR="007D3F52" w:rsidRPr="0082748B" w:rsidRDefault="007D3F52" w:rsidP="00A85196">
      <w:pPr>
        <w:pStyle w:val="a3"/>
        <w:rPr>
          <w:lang w:val="en-US"/>
        </w:rPr>
      </w:pPr>
      <w:r w:rsidRPr="00812C63">
        <w:t xml:space="preserve">        </w:t>
      </w:r>
      <w:r w:rsidRPr="0082748B">
        <w:rPr>
          <w:lang w:val="en-US"/>
        </w:rPr>
        <w:t xml:space="preserve">weight_t </w:t>
      </w:r>
      <w:proofErr w:type="gramStart"/>
      <w:r w:rsidRPr="0082748B">
        <w:rPr>
          <w:lang w:val="en-US"/>
        </w:rPr>
        <w:t xml:space="preserve">weight;   </w:t>
      </w:r>
      <w:proofErr w:type="gramEnd"/>
      <w:r w:rsidRPr="0082748B">
        <w:rPr>
          <w:lang w:val="en-US"/>
        </w:rPr>
        <w:t xml:space="preserve">                        // </w:t>
      </w:r>
      <w:r>
        <w:t>Вес</w:t>
      </w:r>
      <w:r w:rsidRPr="0082748B">
        <w:rPr>
          <w:lang w:val="en-US"/>
        </w:rPr>
        <w:t>.</w:t>
      </w:r>
    </w:p>
    <w:p w14:paraId="62BACCF6" w14:textId="77777777" w:rsidR="007D3F52" w:rsidRPr="0082748B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 xml:space="preserve">        cost_t   </w:t>
      </w:r>
      <w:proofErr w:type="gramStart"/>
      <w:r w:rsidRPr="0082748B">
        <w:rPr>
          <w:lang w:val="en-US"/>
        </w:rPr>
        <w:t xml:space="preserve">cost;   </w:t>
      </w:r>
      <w:proofErr w:type="gramEnd"/>
      <w:r w:rsidRPr="0082748B">
        <w:rPr>
          <w:lang w:val="en-US"/>
        </w:rPr>
        <w:t xml:space="preserve">                          // </w:t>
      </w:r>
      <w:r>
        <w:t>Стоимость</w:t>
      </w:r>
      <w:r w:rsidRPr="0082748B">
        <w:rPr>
          <w:lang w:val="en-US"/>
        </w:rPr>
        <w:t>.</w:t>
      </w:r>
    </w:p>
    <w:p w14:paraId="3355E8DD" w14:textId="77777777" w:rsidR="00D71B2D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 xml:space="preserve">    } products;</w:t>
      </w:r>
    </w:p>
    <w:p w14:paraId="01D3248E" w14:textId="77777777" w:rsidR="007D3F52" w:rsidRPr="0082748B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 xml:space="preserve">    udate_t </w:t>
      </w:r>
      <w:proofErr w:type="gramStart"/>
      <w:r w:rsidRPr="0082748B">
        <w:rPr>
          <w:lang w:val="en-US"/>
        </w:rPr>
        <w:t xml:space="preserve">date;   </w:t>
      </w:r>
      <w:proofErr w:type="gramEnd"/>
      <w:r w:rsidRPr="0082748B">
        <w:rPr>
          <w:lang w:val="en-US"/>
        </w:rPr>
        <w:t xml:space="preserve">                            // </w:t>
      </w:r>
      <w:r>
        <w:t>Дата</w:t>
      </w:r>
      <w:r w:rsidRPr="0082748B">
        <w:rPr>
          <w:lang w:val="en-US"/>
        </w:rPr>
        <w:t>.</w:t>
      </w:r>
    </w:p>
    <w:p w14:paraId="1C2E0CE4" w14:textId="77777777" w:rsidR="007D3F52" w:rsidRPr="00812C63" w:rsidRDefault="007D3F52" w:rsidP="00A85196">
      <w:pPr>
        <w:pStyle w:val="a3"/>
        <w:rPr>
          <w:lang w:val="en-US"/>
        </w:rPr>
      </w:pPr>
      <w:r w:rsidRPr="00812C63">
        <w:rPr>
          <w:lang w:val="en-US"/>
        </w:rPr>
        <w:t>}</w:t>
      </w:r>
    </w:p>
    <w:p w14:paraId="2DB14E3D" w14:textId="77777777" w:rsidR="007D3F52" w:rsidRDefault="007D3F52" w:rsidP="00A85196">
      <w:pPr>
        <w:pStyle w:val="a3"/>
      </w:pPr>
      <w:r>
        <w:t>list_data_t;</w:t>
      </w:r>
    </w:p>
    <w:p w14:paraId="0613489D" w14:textId="77777777" w:rsidR="007D3F52" w:rsidRDefault="007D3F52" w:rsidP="007D3F52">
      <w:pPr>
        <w:ind w:firstLine="708"/>
      </w:pPr>
      <w:r>
        <w:t>Элемент списка:</w:t>
      </w:r>
    </w:p>
    <w:p w14:paraId="2CD56955" w14:textId="77777777" w:rsidR="007D3F52" w:rsidRPr="0082748B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>typedef struct list_elem_t</w:t>
      </w:r>
    </w:p>
    <w:p w14:paraId="1236A17F" w14:textId="77777777" w:rsidR="007D3F52" w:rsidRPr="0082748B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>{</w:t>
      </w:r>
    </w:p>
    <w:p w14:paraId="54DE40C7" w14:textId="77777777" w:rsidR="007D3F52" w:rsidRDefault="007D3F52" w:rsidP="00A85196">
      <w:pPr>
        <w:pStyle w:val="a3"/>
      </w:pPr>
      <w:r w:rsidRPr="0082748B">
        <w:rPr>
          <w:lang w:val="en-US"/>
        </w:rPr>
        <w:t xml:space="preserve">    </w:t>
      </w:r>
      <w:r>
        <w:t xml:space="preserve">list_id_t </w:t>
      </w:r>
      <w:proofErr w:type="gramStart"/>
      <w:r>
        <w:t xml:space="preserve">id;   </w:t>
      </w:r>
      <w:proofErr w:type="gramEnd"/>
      <w:r>
        <w:t xml:space="preserve">              // Уникальный номер элемента в списке</w:t>
      </w:r>
    </w:p>
    <w:p w14:paraId="6D68029C" w14:textId="77777777" w:rsidR="00D71B2D" w:rsidRDefault="007D3F52" w:rsidP="00A85196">
      <w:pPr>
        <w:pStyle w:val="a3"/>
      </w:pPr>
      <w:r>
        <w:t xml:space="preserve">    list_data_t </w:t>
      </w:r>
      <w:proofErr w:type="gramStart"/>
      <w:r>
        <w:t xml:space="preserve">data;   </w:t>
      </w:r>
      <w:proofErr w:type="gramEnd"/>
      <w:r>
        <w:t xml:space="preserve">          // Хранимые данные</w:t>
      </w:r>
    </w:p>
    <w:p w14:paraId="4A38FF3A" w14:textId="77777777" w:rsidR="007D3F52" w:rsidRDefault="007D3F52" w:rsidP="00A85196">
      <w:pPr>
        <w:pStyle w:val="a3"/>
      </w:pPr>
      <w:r>
        <w:t xml:space="preserve">    /* Указатели на следующий и предыдущий элементы списка */</w:t>
      </w:r>
    </w:p>
    <w:p w14:paraId="07A424EC" w14:textId="77777777" w:rsidR="007D3F52" w:rsidRPr="0082748B" w:rsidRDefault="007D3F52" w:rsidP="00A85196">
      <w:pPr>
        <w:pStyle w:val="a3"/>
        <w:rPr>
          <w:lang w:val="en-US"/>
        </w:rPr>
      </w:pPr>
      <w:r>
        <w:t xml:space="preserve">    </w:t>
      </w:r>
      <w:r w:rsidRPr="0082748B">
        <w:rPr>
          <w:lang w:val="en-US"/>
        </w:rPr>
        <w:t>struct list_elem_t *next, *prev;</w:t>
      </w:r>
    </w:p>
    <w:p w14:paraId="3F2924D6" w14:textId="77777777" w:rsidR="007D3F52" w:rsidRDefault="007D3F52" w:rsidP="00A85196">
      <w:pPr>
        <w:pStyle w:val="a3"/>
      </w:pPr>
      <w:r>
        <w:t>}</w:t>
      </w:r>
    </w:p>
    <w:p w14:paraId="2876FAF0" w14:textId="77777777" w:rsidR="007D3F52" w:rsidRDefault="007D3F52" w:rsidP="00A85196">
      <w:pPr>
        <w:pStyle w:val="a3"/>
      </w:pPr>
      <w:r>
        <w:t>list_elem_t;</w:t>
      </w:r>
    </w:p>
    <w:p w14:paraId="778590D1" w14:textId="77777777" w:rsidR="007D3F52" w:rsidRDefault="007D3F52" w:rsidP="007D3F52">
      <w:pPr>
        <w:ind w:firstLine="708"/>
      </w:pPr>
      <w:r>
        <w:t>Объект списка:</w:t>
      </w:r>
    </w:p>
    <w:p w14:paraId="5A1194A4" w14:textId="77777777" w:rsidR="007D3F52" w:rsidRPr="0082748B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>typedef struct list_obj_t</w:t>
      </w:r>
    </w:p>
    <w:p w14:paraId="6F803503" w14:textId="77777777" w:rsidR="007D3F52" w:rsidRPr="0082748B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>{</w:t>
      </w:r>
    </w:p>
    <w:p w14:paraId="247EA156" w14:textId="77777777" w:rsidR="007D3F52" w:rsidRPr="0082748B" w:rsidRDefault="00D71B2D" w:rsidP="00A85196">
      <w:pPr>
        <w:pStyle w:val="a3"/>
        <w:rPr>
          <w:lang w:val="en-US"/>
        </w:rPr>
      </w:pPr>
      <w:r>
        <w:rPr>
          <w:lang w:val="en-US"/>
        </w:rPr>
        <w:t xml:space="preserve">    list_elem_t *head;</w:t>
      </w:r>
    </w:p>
    <w:p w14:paraId="290033CA" w14:textId="77777777" w:rsidR="007D3F52" w:rsidRPr="0082748B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 xml:space="preserve">    length_t _length_;</w:t>
      </w:r>
    </w:p>
    <w:p w14:paraId="07CF942B" w14:textId="77777777" w:rsidR="007D3F52" w:rsidRPr="0082748B" w:rsidRDefault="007D3F52" w:rsidP="00A85196">
      <w:pPr>
        <w:pStyle w:val="a3"/>
        <w:rPr>
          <w:lang w:val="en-US"/>
        </w:rPr>
      </w:pPr>
      <w:r w:rsidRPr="0082748B">
        <w:rPr>
          <w:lang w:val="en-US"/>
        </w:rPr>
        <w:t xml:space="preserve">    list_id_t _last_id_;</w:t>
      </w:r>
    </w:p>
    <w:p w14:paraId="4173E98C" w14:textId="77777777" w:rsidR="007D3F52" w:rsidRPr="00626800" w:rsidRDefault="007D3F52" w:rsidP="00A85196">
      <w:pPr>
        <w:pStyle w:val="a3"/>
      </w:pPr>
      <w:r w:rsidRPr="00626800">
        <w:t>}</w:t>
      </w:r>
    </w:p>
    <w:p w14:paraId="16D374FB" w14:textId="77777777" w:rsidR="007D3F52" w:rsidRPr="00626800" w:rsidRDefault="007D3F52" w:rsidP="00A85196">
      <w:pPr>
        <w:pStyle w:val="a3"/>
      </w:pPr>
      <w:r w:rsidRPr="003D577F">
        <w:rPr>
          <w:lang w:val="en-US"/>
        </w:rPr>
        <w:t>list</w:t>
      </w:r>
      <w:r w:rsidRPr="00626800">
        <w:t>_</w:t>
      </w:r>
      <w:r w:rsidRPr="003D577F">
        <w:rPr>
          <w:lang w:val="en-US"/>
        </w:rPr>
        <w:t>obj</w:t>
      </w:r>
      <w:r w:rsidRPr="00626800">
        <w:t>_</w:t>
      </w:r>
      <w:r w:rsidRPr="003D577F">
        <w:rPr>
          <w:lang w:val="en-US"/>
        </w:rPr>
        <w:t>t</w:t>
      </w:r>
      <w:r w:rsidRPr="00626800">
        <w:t>;</w:t>
      </w:r>
    </w:p>
    <w:p w14:paraId="493B81D9" w14:textId="77777777" w:rsidR="007D3F52" w:rsidRDefault="007D3F52" w:rsidP="007D3F52">
      <w:r>
        <w:t>Пункты каждого существующего в программе меню.</w:t>
      </w:r>
    </w:p>
    <w:p w14:paraId="0AF1324F" w14:textId="77777777" w:rsidR="007D3F52" w:rsidRPr="008D148E" w:rsidRDefault="007D3F52" w:rsidP="00A85196">
      <w:pPr>
        <w:pStyle w:val="a3"/>
        <w:rPr>
          <w:lang w:val="en-US"/>
        </w:rPr>
      </w:pPr>
      <w:r w:rsidRPr="008D148E">
        <w:rPr>
          <w:lang w:val="en-US"/>
        </w:rPr>
        <w:t>const menu_t MAIN_MENU = {</w:t>
      </w:r>
    </w:p>
    <w:p w14:paraId="6223B752" w14:textId="77777777" w:rsidR="007D3F52" w:rsidRDefault="007D3F52" w:rsidP="00A85196">
      <w:pPr>
        <w:pStyle w:val="a3"/>
      </w:pPr>
      <w:r w:rsidRPr="008D148E">
        <w:rPr>
          <w:lang w:val="en-US"/>
        </w:rPr>
        <w:t xml:space="preserve">    </w:t>
      </w:r>
      <w:r>
        <w:t>L"   Начать работу    ",</w:t>
      </w:r>
    </w:p>
    <w:p w14:paraId="0F3CAE97" w14:textId="77777777" w:rsidR="007D3F52" w:rsidRDefault="007D3F52" w:rsidP="00A85196">
      <w:pPr>
        <w:pStyle w:val="a3"/>
      </w:pPr>
      <w:r>
        <w:t xml:space="preserve">    L"    О программе     ",</w:t>
      </w:r>
    </w:p>
    <w:p w14:paraId="26029C9E" w14:textId="77777777" w:rsidR="007D3F52" w:rsidRDefault="007D3F52" w:rsidP="00A85196">
      <w:pPr>
        <w:pStyle w:val="a3"/>
      </w:pPr>
      <w:r>
        <w:t xml:space="preserve">    L" Выйти из программы ",</w:t>
      </w:r>
    </w:p>
    <w:p w14:paraId="4D3F10FF" w14:textId="77777777" w:rsidR="007D3F52" w:rsidRDefault="007D3F52" w:rsidP="00A85196">
      <w:pPr>
        <w:pStyle w:val="a3"/>
      </w:pPr>
      <w:r>
        <w:t xml:space="preserve">    NULL</w:t>
      </w:r>
    </w:p>
    <w:p w14:paraId="077BD7F0" w14:textId="77777777" w:rsidR="00D71B2D" w:rsidRDefault="007D3F52" w:rsidP="00A85196">
      <w:pPr>
        <w:pStyle w:val="a3"/>
      </w:pPr>
      <w:r>
        <w:t>};</w:t>
      </w:r>
    </w:p>
    <w:p w14:paraId="3517C8BC" w14:textId="77777777" w:rsidR="007D3F52" w:rsidRPr="008D148E" w:rsidRDefault="007D3F52" w:rsidP="00A85196">
      <w:pPr>
        <w:pStyle w:val="a3"/>
        <w:rPr>
          <w:lang w:val="en-US"/>
        </w:rPr>
      </w:pPr>
      <w:r w:rsidRPr="008D148E">
        <w:rPr>
          <w:lang w:val="en-US"/>
        </w:rPr>
        <w:t>const menu_t SAVE_OR_LOAD_MENU = {</w:t>
      </w:r>
    </w:p>
    <w:p w14:paraId="6C7CB720" w14:textId="77777777" w:rsidR="007D3F52" w:rsidRDefault="007D3F52" w:rsidP="00A85196">
      <w:pPr>
        <w:pStyle w:val="a3"/>
      </w:pPr>
      <w:r w:rsidRPr="008D148E">
        <w:rPr>
          <w:lang w:val="en-US"/>
        </w:rPr>
        <w:t xml:space="preserve">    </w:t>
      </w:r>
      <w:r>
        <w:t>L" Загрузить данные из файла ",</w:t>
      </w:r>
    </w:p>
    <w:p w14:paraId="078A36DF" w14:textId="77777777" w:rsidR="007D3F52" w:rsidRDefault="007D3F52" w:rsidP="00A85196">
      <w:pPr>
        <w:pStyle w:val="a3"/>
      </w:pPr>
      <w:r>
        <w:t xml:space="preserve">    L</w:t>
      </w:r>
      <w:proofErr w:type="gramStart"/>
      <w:r>
        <w:t>"  Сохранить</w:t>
      </w:r>
      <w:proofErr w:type="gramEnd"/>
      <w:r>
        <w:t xml:space="preserve"> данные в файл  ",</w:t>
      </w:r>
    </w:p>
    <w:p w14:paraId="5C67C062" w14:textId="77777777" w:rsidR="007D3F52" w:rsidRPr="00626800" w:rsidRDefault="007D3F52" w:rsidP="00A85196">
      <w:pPr>
        <w:pStyle w:val="a3"/>
        <w:rPr>
          <w:lang w:val="en-US"/>
        </w:rPr>
      </w:pPr>
      <w:r>
        <w:t xml:space="preserve">    </w:t>
      </w:r>
      <w:r w:rsidRPr="00626800">
        <w:rPr>
          <w:lang w:val="en-US"/>
        </w:rPr>
        <w:t xml:space="preserve">L"     </w:t>
      </w:r>
      <w:r>
        <w:t>Отменить</w:t>
      </w:r>
      <w:r w:rsidRPr="00626800">
        <w:rPr>
          <w:lang w:val="en-US"/>
        </w:rPr>
        <w:t xml:space="preserve"> </w:t>
      </w:r>
      <w:r>
        <w:t>действие</w:t>
      </w:r>
      <w:r w:rsidRPr="00626800">
        <w:rPr>
          <w:lang w:val="en-US"/>
        </w:rPr>
        <w:t xml:space="preserve">     ",</w:t>
      </w:r>
    </w:p>
    <w:p w14:paraId="134C525C" w14:textId="77777777" w:rsidR="007D3F52" w:rsidRPr="00626800" w:rsidRDefault="007D3F52" w:rsidP="00A85196">
      <w:pPr>
        <w:pStyle w:val="a3"/>
        <w:rPr>
          <w:lang w:val="en-US"/>
        </w:rPr>
      </w:pPr>
      <w:r w:rsidRPr="00626800">
        <w:rPr>
          <w:lang w:val="en-US"/>
        </w:rPr>
        <w:t xml:space="preserve">    NULL</w:t>
      </w:r>
    </w:p>
    <w:p w14:paraId="72005655" w14:textId="77777777" w:rsidR="00D71B2D" w:rsidRDefault="007D3F52" w:rsidP="00A85196">
      <w:pPr>
        <w:pStyle w:val="a3"/>
        <w:rPr>
          <w:lang w:val="en-US"/>
        </w:rPr>
      </w:pPr>
      <w:r w:rsidRPr="008D148E">
        <w:rPr>
          <w:lang w:val="en-US"/>
        </w:rPr>
        <w:t>};</w:t>
      </w:r>
    </w:p>
    <w:p w14:paraId="11FCDC97" w14:textId="77777777" w:rsidR="007D3F52" w:rsidRPr="008D148E" w:rsidRDefault="007D3F52" w:rsidP="00A85196">
      <w:pPr>
        <w:pStyle w:val="a3"/>
        <w:rPr>
          <w:lang w:val="en-US"/>
        </w:rPr>
      </w:pPr>
      <w:r w:rsidRPr="008D148E">
        <w:rPr>
          <w:lang w:val="en-US"/>
        </w:rPr>
        <w:t>const menu_t FILE_FORMATS_MENU = {</w:t>
      </w:r>
    </w:p>
    <w:p w14:paraId="2CA73AF0" w14:textId="77777777" w:rsidR="007D3F52" w:rsidRDefault="007D3F52" w:rsidP="00A85196">
      <w:pPr>
        <w:pStyle w:val="a3"/>
      </w:pPr>
      <w:r w:rsidRPr="008D148E">
        <w:rPr>
          <w:lang w:val="en-US"/>
        </w:rPr>
        <w:t xml:space="preserve">    </w:t>
      </w:r>
      <w:r>
        <w:t>L"        .bin       ",</w:t>
      </w:r>
    </w:p>
    <w:p w14:paraId="268CD7DD" w14:textId="77777777" w:rsidR="007D3F52" w:rsidRDefault="007D3F52" w:rsidP="00A85196">
      <w:pPr>
        <w:pStyle w:val="a3"/>
      </w:pPr>
      <w:r>
        <w:t xml:space="preserve">    L"        .csv       ",</w:t>
      </w:r>
    </w:p>
    <w:p w14:paraId="0442087D" w14:textId="77777777" w:rsidR="007D3F52" w:rsidRDefault="007D3F52" w:rsidP="00A85196">
      <w:pPr>
        <w:pStyle w:val="a3"/>
      </w:pPr>
      <w:r>
        <w:t xml:space="preserve">    L" Отменить действие ",</w:t>
      </w:r>
    </w:p>
    <w:p w14:paraId="744C56A9" w14:textId="77777777" w:rsidR="007D3F52" w:rsidRPr="008D148E" w:rsidRDefault="007D3F52" w:rsidP="00A85196">
      <w:pPr>
        <w:pStyle w:val="a3"/>
        <w:rPr>
          <w:lang w:val="en-US"/>
        </w:rPr>
      </w:pPr>
      <w:r>
        <w:t xml:space="preserve">    </w:t>
      </w:r>
      <w:r w:rsidRPr="008D148E">
        <w:rPr>
          <w:lang w:val="en-US"/>
        </w:rPr>
        <w:t>NULL</w:t>
      </w:r>
    </w:p>
    <w:p w14:paraId="2FA57487" w14:textId="77777777" w:rsidR="00D71B2D" w:rsidRDefault="007D3F52" w:rsidP="00A85196">
      <w:pPr>
        <w:pStyle w:val="a3"/>
        <w:rPr>
          <w:lang w:val="en-US"/>
        </w:rPr>
      </w:pPr>
      <w:r w:rsidRPr="008D148E">
        <w:rPr>
          <w:lang w:val="en-US"/>
        </w:rPr>
        <w:t>};</w:t>
      </w:r>
    </w:p>
    <w:p w14:paraId="79741E81" w14:textId="77777777" w:rsidR="007D3F52" w:rsidRPr="008D148E" w:rsidRDefault="007D3F52" w:rsidP="00A85196">
      <w:pPr>
        <w:pStyle w:val="a3"/>
        <w:rPr>
          <w:lang w:val="en-US"/>
        </w:rPr>
      </w:pPr>
      <w:r w:rsidRPr="008D148E">
        <w:rPr>
          <w:lang w:val="en-US"/>
        </w:rPr>
        <w:t>const menu_t LIST_TYPES_MENU = {</w:t>
      </w:r>
    </w:p>
    <w:p w14:paraId="76C3354B" w14:textId="77777777" w:rsidR="007D3F52" w:rsidRDefault="007D3F52" w:rsidP="00A85196">
      <w:pPr>
        <w:pStyle w:val="a3"/>
      </w:pPr>
      <w:r w:rsidRPr="008D148E">
        <w:rPr>
          <w:lang w:val="en-US"/>
        </w:rPr>
        <w:t xml:space="preserve">    </w:t>
      </w:r>
      <w:r>
        <w:t>L</w:t>
      </w:r>
      <w:proofErr w:type="gramStart"/>
      <w:r>
        <w:t>"    Все</w:t>
      </w:r>
      <w:proofErr w:type="gramEnd"/>
      <w:r>
        <w:t xml:space="preserve"> данные    ",</w:t>
      </w:r>
    </w:p>
    <w:p w14:paraId="39E076F5" w14:textId="77777777" w:rsidR="007D3F52" w:rsidRDefault="007D3F52" w:rsidP="00A85196">
      <w:pPr>
        <w:pStyle w:val="a3"/>
      </w:pPr>
      <w:r>
        <w:t xml:space="preserve">    L" Результат поиска ",</w:t>
      </w:r>
    </w:p>
    <w:p w14:paraId="73406074" w14:textId="77777777" w:rsidR="007D3F52" w:rsidRPr="008D148E" w:rsidRDefault="007D3F52" w:rsidP="00A85196">
      <w:pPr>
        <w:pStyle w:val="a3"/>
        <w:rPr>
          <w:lang w:val="en-US"/>
        </w:rPr>
      </w:pPr>
      <w:r>
        <w:lastRenderedPageBreak/>
        <w:t xml:space="preserve">    </w:t>
      </w:r>
      <w:r w:rsidRPr="008D148E">
        <w:rPr>
          <w:lang w:val="en-US"/>
        </w:rPr>
        <w:t>NULL</w:t>
      </w:r>
    </w:p>
    <w:p w14:paraId="07C13EFA" w14:textId="77777777" w:rsidR="00D71B2D" w:rsidRDefault="007D3F52" w:rsidP="00A85196">
      <w:pPr>
        <w:pStyle w:val="a3"/>
        <w:rPr>
          <w:lang w:val="en-US"/>
        </w:rPr>
      </w:pPr>
      <w:r w:rsidRPr="008D148E">
        <w:rPr>
          <w:lang w:val="en-US"/>
        </w:rPr>
        <w:t>};</w:t>
      </w:r>
    </w:p>
    <w:p w14:paraId="1B99A19D" w14:textId="77777777" w:rsidR="007D3F52" w:rsidRPr="008D148E" w:rsidRDefault="007D3F52" w:rsidP="00A85196">
      <w:pPr>
        <w:pStyle w:val="a3"/>
        <w:rPr>
          <w:lang w:val="en-US"/>
        </w:rPr>
      </w:pPr>
      <w:r w:rsidRPr="008D148E">
        <w:rPr>
          <w:lang w:val="en-US"/>
        </w:rPr>
        <w:t>const menu_t SELECT_SEARCH_FIELD_MENU = {</w:t>
      </w:r>
    </w:p>
    <w:p w14:paraId="6FD9BEA0" w14:textId="77777777" w:rsidR="007D3F52" w:rsidRDefault="007D3F52" w:rsidP="00A85196">
      <w:pPr>
        <w:pStyle w:val="a3"/>
      </w:pPr>
      <w:r w:rsidRPr="008D148E">
        <w:rPr>
          <w:lang w:val="en-US"/>
        </w:rPr>
        <w:t xml:space="preserve">    </w:t>
      </w:r>
      <w:r>
        <w:t>L"   По номеру позиции   ",</w:t>
      </w:r>
    </w:p>
    <w:p w14:paraId="0F7301FB" w14:textId="77777777" w:rsidR="007D3F52" w:rsidRDefault="007D3F52" w:rsidP="00A85196">
      <w:pPr>
        <w:pStyle w:val="a3"/>
      </w:pPr>
      <w:r>
        <w:t xml:space="preserve">    L"          По ID        ",</w:t>
      </w:r>
    </w:p>
    <w:p w14:paraId="4A1FA56B" w14:textId="77777777" w:rsidR="007D3F52" w:rsidRDefault="007D3F52" w:rsidP="00A85196">
      <w:pPr>
        <w:pStyle w:val="a3"/>
      </w:pPr>
      <w:r>
        <w:t xml:space="preserve">    L"    По номеру волера   ",</w:t>
      </w:r>
    </w:p>
    <w:p w14:paraId="3B19CC4B" w14:textId="77777777" w:rsidR="007D3F52" w:rsidRDefault="007D3F52" w:rsidP="00A85196">
      <w:pPr>
        <w:pStyle w:val="a3"/>
      </w:pPr>
      <w:r>
        <w:t xml:space="preserve">    L"        По ареалу      ",</w:t>
      </w:r>
    </w:p>
    <w:p w14:paraId="67BF2B97" w14:textId="77777777" w:rsidR="007D3F52" w:rsidRDefault="007D3F52" w:rsidP="00A85196">
      <w:pPr>
        <w:pStyle w:val="a3"/>
      </w:pPr>
      <w:r>
        <w:t xml:space="preserve">    L"   По названию </w:t>
      </w:r>
      <w:proofErr w:type="gramStart"/>
      <w:r>
        <w:t>породы  "</w:t>
      </w:r>
      <w:proofErr w:type="gramEnd"/>
      <w:r>
        <w:t>,</w:t>
      </w:r>
    </w:p>
    <w:p w14:paraId="2BF83199" w14:textId="77777777" w:rsidR="007D3F52" w:rsidRDefault="007D3F52" w:rsidP="00A85196">
      <w:pPr>
        <w:pStyle w:val="a3"/>
      </w:pPr>
      <w:r>
        <w:t xml:space="preserve">    L"   По имени </w:t>
      </w:r>
      <w:proofErr w:type="gramStart"/>
      <w:r>
        <w:t>животного  "</w:t>
      </w:r>
      <w:proofErr w:type="gramEnd"/>
      <w:r>
        <w:t>,</w:t>
      </w:r>
    </w:p>
    <w:p w14:paraId="6B938A14" w14:textId="77777777" w:rsidR="007D3F52" w:rsidRDefault="007D3F52" w:rsidP="00A85196">
      <w:pPr>
        <w:pStyle w:val="a3"/>
      </w:pPr>
      <w:r>
        <w:t xml:space="preserve">    L"    По типу продукта   ",</w:t>
      </w:r>
    </w:p>
    <w:p w14:paraId="162516C2" w14:textId="77777777" w:rsidR="007D3F52" w:rsidRDefault="007D3F52" w:rsidP="00A85196">
      <w:pPr>
        <w:pStyle w:val="a3"/>
      </w:pPr>
      <w:r>
        <w:t xml:space="preserve">    L"    По весу продукта   ",</w:t>
      </w:r>
    </w:p>
    <w:p w14:paraId="27E6BCC3" w14:textId="77777777" w:rsidR="007D3F52" w:rsidRDefault="007D3F52" w:rsidP="00A85196">
      <w:pPr>
        <w:pStyle w:val="a3"/>
      </w:pPr>
      <w:r>
        <w:t xml:space="preserve">    L" По стоимости продукта ",</w:t>
      </w:r>
    </w:p>
    <w:p w14:paraId="59E445BA" w14:textId="77777777" w:rsidR="007D3F52" w:rsidRDefault="007D3F52" w:rsidP="00A85196">
      <w:pPr>
        <w:pStyle w:val="a3"/>
      </w:pPr>
      <w:r>
        <w:t xml:space="preserve">    L</w:t>
      </w:r>
      <w:proofErr w:type="gramStart"/>
      <w:r>
        <w:t>"  По</w:t>
      </w:r>
      <w:proofErr w:type="gramEnd"/>
      <w:r>
        <w:t xml:space="preserve"> дате поступления  ",</w:t>
      </w:r>
    </w:p>
    <w:p w14:paraId="2553D5F3" w14:textId="77777777" w:rsidR="007D3F52" w:rsidRPr="00812C63" w:rsidRDefault="007D3F52" w:rsidP="00A85196">
      <w:pPr>
        <w:pStyle w:val="a3"/>
      </w:pPr>
      <w:r>
        <w:t xml:space="preserve">    </w:t>
      </w:r>
      <w:r w:rsidRPr="008D148E">
        <w:rPr>
          <w:lang w:val="en-US"/>
        </w:rPr>
        <w:t>L</w:t>
      </w:r>
      <w:r w:rsidRPr="00812C63">
        <w:t xml:space="preserve">"   </w:t>
      </w:r>
      <w:r>
        <w:t>Отменить</w:t>
      </w:r>
      <w:r w:rsidRPr="00812C63">
        <w:t xml:space="preserve"> </w:t>
      </w:r>
      <w:r>
        <w:t>действие</w:t>
      </w:r>
      <w:r w:rsidRPr="00812C63">
        <w:t xml:space="preserve">   ",</w:t>
      </w:r>
    </w:p>
    <w:p w14:paraId="1C439BE7" w14:textId="77777777" w:rsidR="007D3F52" w:rsidRPr="008D148E" w:rsidRDefault="007D3F52" w:rsidP="00A85196">
      <w:pPr>
        <w:pStyle w:val="a3"/>
        <w:rPr>
          <w:lang w:val="en-US"/>
        </w:rPr>
      </w:pPr>
      <w:r w:rsidRPr="00812C63">
        <w:t xml:space="preserve">    </w:t>
      </w:r>
      <w:r w:rsidRPr="008D148E">
        <w:rPr>
          <w:lang w:val="en-US"/>
        </w:rPr>
        <w:t>NULL</w:t>
      </w:r>
    </w:p>
    <w:p w14:paraId="68C0B17A" w14:textId="77777777" w:rsidR="00D71B2D" w:rsidRDefault="007D3F52" w:rsidP="00A85196">
      <w:pPr>
        <w:pStyle w:val="a3"/>
        <w:rPr>
          <w:lang w:val="en-US"/>
        </w:rPr>
      </w:pPr>
      <w:r w:rsidRPr="008D148E">
        <w:rPr>
          <w:lang w:val="en-US"/>
        </w:rPr>
        <w:t>};</w:t>
      </w:r>
    </w:p>
    <w:p w14:paraId="436576E1" w14:textId="77777777" w:rsidR="007D3F52" w:rsidRPr="008D148E" w:rsidRDefault="007D3F52" w:rsidP="00A85196">
      <w:pPr>
        <w:pStyle w:val="a3"/>
        <w:rPr>
          <w:lang w:val="en-US"/>
        </w:rPr>
      </w:pPr>
      <w:r w:rsidRPr="008D148E">
        <w:rPr>
          <w:lang w:val="en-US"/>
        </w:rPr>
        <w:t>const menu_t SORT_ORDER_LIST = {</w:t>
      </w:r>
    </w:p>
    <w:p w14:paraId="268E5C3F" w14:textId="77777777" w:rsidR="007D3F52" w:rsidRDefault="007D3F52" w:rsidP="00A85196">
      <w:pPr>
        <w:pStyle w:val="a3"/>
      </w:pPr>
      <w:r w:rsidRPr="008D148E">
        <w:rPr>
          <w:lang w:val="en-US"/>
        </w:rPr>
        <w:t xml:space="preserve">    </w:t>
      </w:r>
      <w:r>
        <w:t>L" По возрастанию [или A→Z] ",</w:t>
      </w:r>
    </w:p>
    <w:p w14:paraId="3E75B3CE" w14:textId="77777777" w:rsidR="007D3F52" w:rsidRDefault="007D3F52" w:rsidP="00A85196">
      <w:pPr>
        <w:pStyle w:val="a3"/>
      </w:pPr>
      <w:r>
        <w:t xml:space="preserve">    L"   По убыванию [или Z→</w:t>
      </w:r>
      <w:proofErr w:type="gramStart"/>
      <w:r>
        <w:t>A]  "</w:t>
      </w:r>
      <w:proofErr w:type="gramEnd"/>
      <w:r>
        <w:t>,</w:t>
      </w:r>
    </w:p>
    <w:p w14:paraId="447FB449" w14:textId="77777777" w:rsidR="007D3F52" w:rsidRPr="008D148E" w:rsidRDefault="007D3F52" w:rsidP="00A85196">
      <w:pPr>
        <w:pStyle w:val="a3"/>
        <w:rPr>
          <w:lang w:val="en-US"/>
        </w:rPr>
      </w:pPr>
      <w:r>
        <w:t xml:space="preserve">    </w:t>
      </w:r>
      <w:r w:rsidRPr="008D148E">
        <w:rPr>
          <w:lang w:val="en-US"/>
        </w:rPr>
        <w:t>NULL</w:t>
      </w:r>
    </w:p>
    <w:p w14:paraId="7234352D" w14:textId="77777777" w:rsidR="00D71B2D" w:rsidRDefault="007D3F52" w:rsidP="00A85196">
      <w:pPr>
        <w:pStyle w:val="a3"/>
        <w:rPr>
          <w:lang w:val="en-US"/>
        </w:rPr>
      </w:pPr>
      <w:r w:rsidRPr="008D148E">
        <w:rPr>
          <w:lang w:val="en-US"/>
        </w:rPr>
        <w:t>};</w:t>
      </w:r>
    </w:p>
    <w:p w14:paraId="57E8E553" w14:textId="77777777" w:rsidR="007D3F52" w:rsidRPr="008D148E" w:rsidRDefault="007D3F52" w:rsidP="00A85196">
      <w:pPr>
        <w:pStyle w:val="a3"/>
        <w:rPr>
          <w:lang w:val="en-US"/>
        </w:rPr>
      </w:pPr>
      <w:r w:rsidRPr="008D148E">
        <w:rPr>
          <w:lang w:val="en-US"/>
        </w:rPr>
        <w:t>const menu_t DELETE_ELEMENT_MENU = {</w:t>
      </w:r>
    </w:p>
    <w:p w14:paraId="1CB2833C" w14:textId="77777777" w:rsidR="007D3F52" w:rsidRDefault="007D3F52" w:rsidP="00A85196">
      <w:pPr>
        <w:pStyle w:val="a3"/>
      </w:pPr>
      <w:r w:rsidRPr="008D148E">
        <w:rPr>
          <w:lang w:val="en-US"/>
        </w:rPr>
        <w:t xml:space="preserve">    </w:t>
      </w:r>
      <w:r>
        <w:t>L</w:t>
      </w:r>
      <w:proofErr w:type="gramStart"/>
      <w:r>
        <w:t>" Не</w:t>
      </w:r>
      <w:proofErr w:type="gramEnd"/>
      <w:r>
        <w:t xml:space="preserve"> удалять ",</w:t>
      </w:r>
    </w:p>
    <w:p w14:paraId="076165B9" w14:textId="77777777" w:rsidR="007D3F52" w:rsidRDefault="007D3F52" w:rsidP="00A85196">
      <w:pPr>
        <w:pStyle w:val="a3"/>
      </w:pPr>
      <w:r>
        <w:t xml:space="preserve">    L</w:t>
      </w:r>
      <w:proofErr w:type="gramStart"/>
      <w:r>
        <w:t>" Не</w:t>
      </w:r>
      <w:proofErr w:type="gramEnd"/>
      <w:r>
        <w:t xml:space="preserve"> удалять ",</w:t>
      </w:r>
    </w:p>
    <w:p w14:paraId="3E882447" w14:textId="77777777" w:rsidR="007D3F52" w:rsidRDefault="007D3F52" w:rsidP="00A85196">
      <w:pPr>
        <w:pStyle w:val="a3"/>
      </w:pPr>
      <w:r>
        <w:t xml:space="preserve">    L</w:t>
      </w:r>
      <w:proofErr w:type="gramStart"/>
      <w:r>
        <w:t>" Не</w:t>
      </w:r>
      <w:proofErr w:type="gramEnd"/>
      <w:r>
        <w:t xml:space="preserve"> удалять ",</w:t>
      </w:r>
    </w:p>
    <w:p w14:paraId="07E488DE" w14:textId="77777777" w:rsidR="007D3F52" w:rsidRDefault="007D3F52" w:rsidP="00A85196">
      <w:pPr>
        <w:pStyle w:val="a3"/>
      </w:pPr>
      <w:r>
        <w:t xml:space="preserve">    L</w:t>
      </w:r>
      <w:proofErr w:type="gramStart"/>
      <w:r>
        <w:t>"  Удалить</w:t>
      </w:r>
      <w:proofErr w:type="gramEnd"/>
      <w:r>
        <w:t xml:space="preserve">   ",</w:t>
      </w:r>
    </w:p>
    <w:p w14:paraId="656374A7" w14:textId="77777777" w:rsidR="007D3F52" w:rsidRDefault="007D3F52" w:rsidP="00A85196">
      <w:pPr>
        <w:pStyle w:val="a3"/>
      </w:pPr>
      <w:r>
        <w:t xml:space="preserve">    L</w:t>
      </w:r>
      <w:proofErr w:type="gramStart"/>
      <w:r>
        <w:t>" Не</w:t>
      </w:r>
      <w:proofErr w:type="gramEnd"/>
      <w:r>
        <w:t xml:space="preserve"> удалять ",</w:t>
      </w:r>
    </w:p>
    <w:p w14:paraId="337F19DD" w14:textId="77777777" w:rsidR="007D3F52" w:rsidRDefault="007D3F52" w:rsidP="00A85196">
      <w:pPr>
        <w:pStyle w:val="a3"/>
      </w:pPr>
      <w:r>
        <w:t xml:space="preserve">    NULL</w:t>
      </w:r>
    </w:p>
    <w:p w14:paraId="2E0FFC0B" w14:textId="77777777" w:rsidR="007D3F52" w:rsidRDefault="007D3F52" w:rsidP="00A85196">
      <w:pPr>
        <w:pStyle w:val="a3"/>
      </w:pPr>
      <w:r>
        <w:t>};</w:t>
      </w:r>
    </w:p>
    <w:p w14:paraId="3644F3C9" w14:textId="5968291B" w:rsidR="003412D8" w:rsidRDefault="003412D8" w:rsidP="00360B66">
      <w:pPr>
        <w:pStyle w:val="2"/>
      </w:pPr>
      <w:bookmarkStart w:id="13" w:name="_Toc91046481"/>
      <w:r>
        <w:t>Обоснование выбора языка и среды программирования</w:t>
      </w:r>
      <w:bookmarkEnd w:id="13"/>
    </w:p>
    <w:p w14:paraId="0E492BEE" w14:textId="77777777" w:rsidR="003412D8" w:rsidRDefault="00426E1D" w:rsidP="00426E1D">
      <w:r>
        <w:t xml:space="preserve">Исходный код программы был написан на языке программирования </w:t>
      </w:r>
      <w:r>
        <w:rPr>
          <w:lang w:val="en-US"/>
        </w:rPr>
        <w:t>C</w:t>
      </w:r>
      <w:r>
        <w:t>, стандарт С99. Причина выбора:</w:t>
      </w:r>
    </w:p>
    <w:p w14:paraId="28270EFF" w14:textId="77777777" w:rsidR="00426E1D" w:rsidRDefault="009A6142" w:rsidP="00426E1D">
      <w:pPr>
        <w:pStyle w:val="a6"/>
        <w:numPr>
          <w:ilvl w:val="0"/>
          <w:numId w:val="13"/>
        </w:numPr>
      </w:pPr>
      <w:r>
        <w:t>с</w:t>
      </w:r>
      <w:r w:rsidR="00426E1D">
        <w:t>корость выполнения функций</w:t>
      </w:r>
      <w:r w:rsidR="00AB3D71">
        <w:rPr>
          <w:lang w:val="en-US"/>
        </w:rPr>
        <w:t>;</w:t>
      </w:r>
    </w:p>
    <w:p w14:paraId="7D7715B0" w14:textId="77777777" w:rsidR="00426E1D" w:rsidRDefault="009A6142" w:rsidP="00426E1D">
      <w:pPr>
        <w:pStyle w:val="a6"/>
        <w:numPr>
          <w:ilvl w:val="0"/>
          <w:numId w:val="13"/>
        </w:numPr>
      </w:pPr>
      <w:r>
        <w:t>э</w:t>
      </w:r>
      <w:r w:rsidR="00426E1D">
        <w:t>ффективное потребление памяти</w:t>
      </w:r>
      <w:r w:rsidR="00AB3D71">
        <w:rPr>
          <w:lang w:val="en-US"/>
        </w:rPr>
        <w:t>;</w:t>
      </w:r>
    </w:p>
    <w:p w14:paraId="5C8804F6" w14:textId="77777777" w:rsidR="00426E1D" w:rsidRDefault="00426E1D" w:rsidP="00426E1D">
      <w:pPr>
        <w:ind w:left="360" w:firstLine="0"/>
      </w:pPr>
      <w:r>
        <w:t>Для разработки программы была создана следующая среда разработки:</w:t>
      </w:r>
    </w:p>
    <w:p w14:paraId="69332D4D" w14:textId="77777777" w:rsidR="00426E1D" w:rsidRDefault="009A6142" w:rsidP="00426E1D">
      <w:pPr>
        <w:pStyle w:val="a6"/>
        <w:numPr>
          <w:ilvl w:val="0"/>
          <w:numId w:val="15"/>
        </w:numPr>
      </w:pPr>
      <w:r>
        <w:t>к</w:t>
      </w:r>
      <w:r w:rsidR="00426E1D">
        <w:t xml:space="preserve">омпилятор: </w:t>
      </w:r>
      <w:r w:rsidR="00426E1D">
        <w:rPr>
          <w:lang w:val="en-US"/>
        </w:rPr>
        <w:t>GCC</w:t>
      </w:r>
      <w:r w:rsidR="00426E1D" w:rsidRPr="00426E1D">
        <w:t xml:space="preserve"> </w:t>
      </w:r>
      <w:r w:rsidR="00426E1D">
        <w:rPr>
          <w:lang w:val="en-US"/>
        </w:rPr>
        <w:t>v</w:t>
      </w:r>
      <w:r w:rsidR="00426E1D" w:rsidRPr="00426E1D">
        <w:t xml:space="preserve">. 12.0.0. </w:t>
      </w:r>
      <w:r w:rsidR="00426E1D">
        <w:t xml:space="preserve">Основные причины выбора: быстрая компиляция программы; </w:t>
      </w:r>
      <w:r w:rsidR="007746FE">
        <w:t>отслеживание ошибок в коде</w:t>
      </w:r>
      <w:r w:rsidR="00AB3D71" w:rsidRPr="00AB3D71">
        <w:t>;</w:t>
      </w:r>
    </w:p>
    <w:p w14:paraId="6B5DDE4D" w14:textId="77777777" w:rsidR="007746FE" w:rsidRDefault="009A6142" w:rsidP="00426E1D">
      <w:pPr>
        <w:pStyle w:val="a6"/>
        <w:numPr>
          <w:ilvl w:val="0"/>
          <w:numId w:val="15"/>
        </w:numPr>
      </w:pPr>
      <w:r>
        <w:t>т</w:t>
      </w:r>
      <w:r w:rsidR="007746FE">
        <w:t>екстовый</w:t>
      </w:r>
      <w:r w:rsidR="007746FE" w:rsidRPr="007746FE">
        <w:rPr>
          <w:lang w:val="en-US"/>
        </w:rPr>
        <w:t xml:space="preserve"> </w:t>
      </w:r>
      <w:r w:rsidR="007746FE">
        <w:t>редактор</w:t>
      </w:r>
      <w:r w:rsidR="007746FE" w:rsidRPr="007746FE">
        <w:rPr>
          <w:lang w:val="en-US"/>
        </w:rPr>
        <w:t xml:space="preserve">: </w:t>
      </w:r>
      <w:r w:rsidR="007746FE">
        <w:rPr>
          <w:lang w:val="en-US"/>
        </w:rPr>
        <w:t>Microsoft</w:t>
      </w:r>
      <w:r w:rsidR="007746FE" w:rsidRPr="007746FE">
        <w:rPr>
          <w:lang w:val="en-US"/>
        </w:rPr>
        <w:t xml:space="preserve"> </w:t>
      </w:r>
      <w:r w:rsidR="007746FE">
        <w:rPr>
          <w:lang w:val="en-US"/>
        </w:rPr>
        <w:t>Visual</w:t>
      </w:r>
      <w:r w:rsidR="007746FE" w:rsidRPr="007746FE">
        <w:rPr>
          <w:lang w:val="en-US"/>
        </w:rPr>
        <w:t xml:space="preserve"> </w:t>
      </w:r>
      <w:r w:rsidR="007746FE">
        <w:rPr>
          <w:lang w:val="en-US"/>
        </w:rPr>
        <w:t xml:space="preserve">Studio Code. </w:t>
      </w:r>
      <w:r w:rsidR="007746FE">
        <w:t>Основные причины выбора: легковесность редактора; возможность установки дополнений из предоставленной библиотеки</w:t>
      </w:r>
      <w:r w:rsidR="00AB3D71" w:rsidRPr="00AB3D71">
        <w:t>;</w:t>
      </w:r>
    </w:p>
    <w:p w14:paraId="0B262F6E" w14:textId="77777777" w:rsidR="007746FE" w:rsidRDefault="009A6142" w:rsidP="00426E1D">
      <w:pPr>
        <w:pStyle w:val="a6"/>
        <w:numPr>
          <w:ilvl w:val="0"/>
          <w:numId w:val="15"/>
        </w:numPr>
      </w:pPr>
      <w:r>
        <w:t>с</w:t>
      </w:r>
      <w:r w:rsidR="007746FE">
        <w:t xml:space="preserve">истема сборки проекта: </w:t>
      </w:r>
      <w:r w:rsidR="007746FE">
        <w:rPr>
          <w:lang w:val="en-US"/>
        </w:rPr>
        <w:t>GNU</w:t>
      </w:r>
      <w:r w:rsidR="007746FE" w:rsidRPr="007746FE">
        <w:t xml:space="preserve"> </w:t>
      </w:r>
      <w:r w:rsidR="007746FE">
        <w:rPr>
          <w:lang w:val="en-US"/>
        </w:rPr>
        <w:t>make</w:t>
      </w:r>
      <w:r w:rsidR="007746FE" w:rsidRPr="007746FE">
        <w:t xml:space="preserve"> </w:t>
      </w:r>
      <w:r w:rsidR="007746FE">
        <w:rPr>
          <w:lang w:val="en-US"/>
        </w:rPr>
        <w:t>v</w:t>
      </w:r>
      <w:r w:rsidR="007746FE" w:rsidRPr="007746FE">
        <w:t>.4.3.</w:t>
      </w:r>
      <w:r w:rsidR="007746FE">
        <w:t xml:space="preserve"> Причина использования: простая и быстрая сборка проекта, состоящего из множества файлов.</w:t>
      </w:r>
    </w:p>
    <w:p w14:paraId="52F64163" w14:textId="0D449899" w:rsidR="009A6142" w:rsidRDefault="00157B06" w:rsidP="00426E1D">
      <w:pPr>
        <w:pStyle w:val="a6"/>
        <w:numPr>
          <w:ilvl w:val="0"/>
          <w:numId w:val="15"/>
        </w:numPr>
      </w:pPr>
      <w:r>
        <w:lastRenderedPageBreak/>
        <w:t>с</w:t>
      </w:r>
      <w:r w:rsidR="009A6142">
        <w:t xml:space="preserve">итема контроля версий кода: </w:t>
      </w:r>
      <w:r w:rsidR="009A6142">
        <w:rPr>
          <w:lang w:val="en-US"/>
        </w:rPr>
        <w:t>git</w:t>
      </w:r>
      <w:r w:rsidR="009A6142" w:rsidRPr="009A6142">
        <w:t>.</w:t>
      </w:r>
    </w:p>
    <w:p w14:paraId="1B9ED1DE" w14:textId="713B6B2B" w:rsidR="006472C7" w:rsidRPr="006472C7" w:rsidRDefault="006472C7" w:rsidP="006472C7">
      <w:r>
        <w:t xml:space="preserve">В качестве основной операционной системы была выбрана </w:t>
      </w:r>
      <w:r>
        <w:rPr>
          <w:lang w:val="en-US"/>
        </w:rPr>
        <w:t>GNU</w:t>
      </w:r>
      <w:r w:rsidRPr="006472C7">
        <w:t>/</w:t>
      </w:r>
      <w:r>
        <w:rPr>
          <w:lang w:val="en-US"/>
        </w:rPr>
        <w:t>Linux</w:t>
      </w:r>
      <w:r w:rsidRPr="006472C7">
        <w:t xml:space="preserve"> </w:t>
      </w:r>
      <w:r>
        <w:rPr>
          <w:lang w:val="en-US"/>
        </w:rPr>
        <w:t>Ubuntu </w:t>
      </w:r>
      <w:r w:rsidRPr="006472C7">
        <w:t>20.04.</w:t>
      </w:r>
    </w:p>
    <w:p w14:paraId="4C37562B" w14:textId="77777777" w:rsidR="003412D8" w:rsidRDefault="007746FE" w:rsidP="00360B66">
      <w:pPr>
        <w:pStyle w:val="2"/>
      </w:pPr>
      <w:bookmarkStart w:id="14" w:name="_Toc91046482"/>
      <w:r>
        <w:t>Разработка модульной структуры программы</w:t>
      </w:r>
      <w:bookmarkEnd w:id="14"/>
    </w:p>
    <w:p w14:paraId="01F19C59" w14:textId="77777777" w:rsidR="007746FE" w:rsidRDefault="007746FE" w:rsidP="007746FE">
      <w:r>
        <w:t>В основу организации программы был положен принцип событийного управления. До начала разработки было принято решение разделить программу на 3 части:</w:t>
      </w:r>
    </w:p>
    <w:p w14:paraId="2D07A4F3" w14:textId="77777777" w:rsidR="007746FE" w:rsidRDefault="00AB3D71" w:rsidP="007746FE">
      <w:pPr>
        <w:pStyle w:val="a6"/>
        <w:numPr>
          <w:ilvl w:val="0"/>
          <w:numId w:val="16"/>
        </w:numPr>
      </w:pPr>
      <w:r>
        <w:t>главный файл, содержащий основной сценарий выполнения программы;</w:t>
      </w:r>
    </w:p>
    <w:p w14:paraId="194FD4F9" w14:textId="77777777" w:rsidR="003412D8" w:rsidRDefault="00AB3D71" w:rsidP="007746FE">
      <w:pPr>
        <w:pStyle w:val="a6"/>
        <w:numPr>
          <w:ilvl w:val="0"/>
          <w:numId w:val="16"/>
        </w:numPr>
      </w:pPr>
      <w:r>
        <w:t>ядро программы, содержащее основные функции программы;</w:t>
      </w:r>
    </w:p>
    <w:p w14:paraId="26AA2502" w14:textId="77777777" w:rsidR="007746FE" w:rsidRDefault="00AB3D71" w:rsidP="007746FE">
      <w:pPr>
        <w:pStyle w:val="a6"/>
        <w:numPr>
          <w:ilvl w:val="0"/>
          <w:numId w:val="16"/>
        </w:numPr>
      </w:pPr>
      <w:r>
        <w:t xml:space="preserve">графический </w:t>
      </w:r>
      <w:r w:rsidR="007746FE">
        <w:t>интерфейс, содержащий функции отрисовки окон и таблиц на экране.</w:t>
      </w:r>
    </w:p>
    <w:p w14:paraId="685A7B51" w14:textId="77777777" w:rsidR="003D577F" w:rsidRPr="00A85196" w:rsidRDefault="003D577F" w:rsidP="00A85196">
      <w:pPr>
        <w:pStyle w:val="3"/>
      </w:pPr>
      <w:bookmarkStart w:id="15" w:name="_Toc91046483"/>
      <w:r w:rsidRPr="00A85196">
        <w:t>Дополнительные типы данных</w:t>
      </w:r>
      <w:bookmarkEnd w:id="15"/>
    </w:p>
    <w:p w14:paraId="7239B81A" w14:textId="77777777" w:rsidR="00F07AE5" w:rsidRPr="00F07AE5" w:rsidRDefault="00F07AE5" w:rsidP="00A85196">
      <w:pPr>
        <w:pStyle w:val="a3"/>
        <w:rPr>
          <w:lang w:val="en-US"/>
        </w:rPr>
      </w:pPr>
      <w:r w:rsidRPr="00F07AE5">
        <w:rPr>
          <w:lang w:val="en-US"/>
        </w:rPr>
        <w:t>typedef unsigned short field_num_</w:t>
      </w:r>
      <w:proofErr w:type="gramStart"/>
      <w:r w:rsidRPr="00F07AE5">
        <w:rPr>
          <w:lang w:val="en-US"/>
        </w:rPr>
        <w:t>t;  /</w:t>
      </w:r>
      <w:proofErr w:type="gramEnd"/>
      <w:r w:rsidRPr="00F07AE5">
        <w:rPr>
          <w:lang w:val="en-US"/>
        </w:rPr>
        <w:t xml:space="preserve">/ </w:t>
      </w:r>
      <w:r>
        <w:t>Условный</w:t>
      </w:r>
      <w:r w:rsidRPr="00F07AE5">
        <w:rPr>
          <w:lang w:val="en-US"/>
        </w:rPr>
        <w:t xml:space="preserve"> </w:t>
      </w:r>
      <w:r>
        <w:t>номер</w:t>
      </w:r>
      <w:r w:rsidRPr="00F07AE5">
        <w:rPr>
          <w:lang w:val="en-US"/>
        </w:rPr>
        <w:t xml:space="preserve"> </w:t>
      </w:r>
      <w:r>
        <w:t>поля</w:t>
      </w:r>
    </w:p>
    <w:p w14:paraId="2B58A9F1" w14:textId="77777777" w:rsidR="00F07AE5" w:rsidRPr="00F07AE5" w:rsidRDefault="00F07AE5" w:rsidP="00A85196">
      <w:pPr>
        <w:pStyle w:val="a3"/>
        <w:rPr>
          <w:lang w:val="en-US"/>
        </w:rPr>
      </w:pPr>
      <w:r w:rsidRPr="00F07AE5">
        <w:rPr>
          <w:lang w:val="en-US"/>
        </w:rPr>
        <w:t xml:space="preserve">typedef unsigned </w:t>
      </w:r>
      <w:proofErr w:type="gramStart"/>
      <w:r w:rsidRPr="00F07AE5">
        <w:rPr>
          <w:lang w:val="en-US"/>
        </w:rPr>
        <w:t>long</w:t>
      </w:r>
      <w:r w:rsidR="003C7C85" w:rsidRPr="003C7C85">
        <w:rPr>
          <w:lang w:val="en-US"/>
        </w:rPr>
        <w:t xml:space="preserve"> </w:t>
      </w:r>
      <w:r w:rsidRPr="00F07AE5">
        <w:rPr>
          <w:lang w:val="en-US"/>
        </w:rPr>
        <w:t xml:space="preserve"> list</w:t>
      </w:r>
      <w:proofErr w:type="gramEnd"/>
      <w:r w:rsidRPr="00F07AE5">
        <w:rPr>
          <w:lang w:val="en-US"/>
        </w:rPr>
        <w:t xml:space="preserve">_id_t;    // ID </w:t>
      </w:r>
      <w:r>
        <w:t>элемента</w:t>
      </w:r>
      <w:r w:rsidRPr="00F07AE5">
        <w:rPr>
          <w:lang w:val="en-US"/>
        </w:rPr>
        <w:t xml:space="preserve"> </w:t>
      </w:r>
      <w:r>
        <w:t>в</w:t>
      </w:r>
      <w:r w:rsidRPr="00F07AE5">
        <w:rPr>
          <w:lang w:val="en-US"/>
        </w:rPr>
        <w:t xml:space="preserve"> </w:t>
      </w:r>
      <w:r>
        <w:t>списке</w:t>
      </w:r>
    </w:p>
    <w:p w14:paraId="037C5CFE" w14:textId="77777777" w:rsidR="00F07AE5" w:rsidRPr="00F07AE5" w:rsidRDefault="00F07AE5" w:rsidP="00A85196">
      <w:pPr>
        <w:pStyle w:val="a3"/>
        <w:rPr>
          <w:lang w:val="en-US"/>
        </w:rPr>
      </w:pPr>
      <w:r w:rsidRPr="00F07AE5">
        <w:rPr>
          <w:lang w:val="en-US"/>
        </w:rPr>
        <w:t xml:space="preserve">typedef unsigned </w:t>
      </w:r>
      <w:proofErr w:type="gramStart"/>
      <w:r w:rsidRPr="00F07AE5">
        <w:rPr>
          <w:lang w:val="en-US"/>
        </w:rPr>
        <w:t xml:space="preserve">long </w:t>
      </w:r>
      <w:r w:rsidR="003C7C85" w:rsidRPr="003C7C85">
        <w:rPr>
          <w:lang w:val="en-US"/>
        </w:rPr>
        <w:t xml:space="preserve"> </w:t>
      </w:r>
      <w:r w:rsidRPr="00F07AE5">
        <w:rPr>
          <w:lang w:val="en-US"/>
        </w:rPr>
        <w:t>length</w:t>
      </w:r>
      <w:proofErr w:type="gramEnd"/>
      <w:r w:rsidRPr="00F07AE5">
        <w:rPr>
          <w:lang w:val="en-US"/>
        </w:rPr>
        <w:t xml:space="preserve">_t;     // </w:t>
      </w:r>
      <w:r>
        <w:t>Длина</w:t>
      </w:r>
      <w:r w:rsidRPr="00F07AE5">
        <w:rPr>
          <w:lang w:val="en-US"/>
        </w:rPr>
        <w:t xml:space="preserve"> </w:t>
      </w:r>
      <w:r>
        <w:t>чего</w:t>
      </w:r>
      <w:r w:rsidRPr="00F07AE5">
        <w:rPr>
          <w:lang w:val="en-US"/>
        </w:rPr>
        <w:t>-</w:t>
      </w:r>
      <w:r>
        <w:t>либо</w:t>
      </w:r>
    </w:p>
    <w:p w14:paraId="550838F7" w14:textId="77777777" w:rsidR="00F07AE5" w:rsidRPr="00F07AE5" w:rsidRDefault="00F07AE5" w:rsidP="00A85196">
      <w:pPr>
        <w:pStyle w:val="a3"/>
        <w:rPr>
          <w:lang w:val="en-US"/>
        </w:rPr>
      </w:pPr>
      <w:r w:rsidRPr="00F07AE5">
        <w:rPr>
          <w:lang w:val="en-US"/>
        </w:rPr>
        <w:t xml:space="preserve">typedef long double </w:t>
      </w:r>
      <w:r w:rsidR="003C7C85" w:rsidRPr="003C7C85">
        <w:rPr>
          <w:lang w:val="en-US"/>
        </w:rPr>
        <w:t xml:space="preserve">   </w:t>
      </w:r>
      <w:r w:rsidRPr="00F07AE5">
        <w:rPr>
          <w:lang w:val="en-US"/>
        </w:rPr>
        <w:t>weight_</w:t>
      </w:r>
      <w:proofErr w:type="gramStart"/>
      <w:r w:rsidRPr="00F07AE5">
        <w:rPr>
          <w:lang w:val="en-US"/>
        </w:rPr>
        <w:t xml:space="preserve">t;   </w:t>
      </w:r>
      <w:proofErr w:type="gramEnd"/>
      <w:r w:rsidRPr="00F07AE5">
        <w:rPr>
          <w:lang w:val="en-US"/>
        </w:rPr>
        <w:t xml:space="preserve">  // </w:t>
      </w:r>
      <w:r>
        <w:t>Вес</w:t>
      </w:r>
    </w:p>
    <w:p w14:paraId="377E3A84" w14:textId="77777777" w:rsidR="00BD279F" w:rsidRPr="00626800" w:rsidRDefault="00F07AE5" w:rsidP="00A85196">
      <w:pPr>
        <w:pStyle w:val="a3"/>
        <w:rPr>
          <w:lang w:val="en-US"/>
        </w:rPr>
      </w:pPr>
      <w:r w:rsidRPr="00F07AE5">
        <w:rPr>
          <w:lang w:val="en-US"/>
        </w:rPr>
        <w:t xml:space="preserve">typedef long double </w:t>
      </w:r>
      <w:r w:rsidR="003C7C85" w:rsidRPr="003C7C85">
        <w:rPr>
          <w:lang w:val="en-US"/>
        </w:rPr>
        <w:t xml:space="preserve">   </w:t>
      </w:r>
      <w:r w:rsidRPr="00F07AE5">
        <w:rPr>
          <w:lang w:val="en-US"/>
        </w:rPr>
        <w:t>cost_</w:t>
      </w:r>
      <w:proofErr w:type="gramStart"/>
      <w:r w:rsidRPr="00F07AE5">
        <w:rPr>
          <w:lang w:val="en-US"/>
        </w:rPr>
        <w:t xml:space="preserve">t;   </w:t>
      </w:r>
      <w:proofErr w:type="gramEnd"/>
      <w:r w:rsidRPr="00F07AE5">
        <w:rPr>
          <w:lang w:val="en-US"/>
        </w:rPr>
        <w:t xml:space="preserve">    // </w:t>
      </w:r>
      <w:r>
        <w:t>Стоимость</w:t>
      </w:r>
    </w:p>
    <w:p w14:paraId="0097AB2E" w14:textId="77777777" w:rsidR="00BD279F" w:rsidRPr="00626800" w:rsidRDefault="00BD279F" w:rsidP="00A85196">
      <w:pPr>
        <w:pStyle w:val="a3"/>
        <w:rPr>
          <w:lang w:val="en-US"/>
        </w:rPr>
      </w:pPr>
      <w:r w:rsidRPr="00BD279F">
        <w:rPr>
          <w:lang w:val="en-US"/>
        </w:rPr>
        <w:t>typedef</w:t>
      </w:r>
      <w:r w:rsidRPr="00626800">
        <w:rPr>
          <w:lang w:val="en-US"/>
        </w:rPr>
        <w:t xml:space="preserve"> </w:t>
      </w:r>
      <w:r w:rsidRPr="00BD279F">
        <w:rPr>
          <w:lang w:val="en-US"/>
        </w:rPr>
        <w:t>wchar</w:t>
      </w:r>
      <w:r w:rsidRPr="00626800">
        <w:rPr>
          <w:lang w:val="en-US"/>
        </w:rPr>
        <w:t>_</w:t>
      </w:r>
      <w:r w:rsidRPr="00BD279F">
        <w:rPr>
          <w:lang w:val="en-US"/>
        </w:rPr>
        <w:t>t</w:t>
      </w:r>
      <w:r w:rsidRPr="00626800">
        <w:rPr>
          <w:lang w:val="en-US"/>
        </w:rPr>
        <w:t xml:space="preserve">* </w:t>
      </w:r>
      <w:r w:rsidR="00E93383" w:rsidRPr="00626800">
        <w:rPr>
          <w:lang w:val="en-US"/>
        </w:rPr>
        <w:t xml:space="preserve">      </w:t>
      </w:r>
      <w:r w:rsidRPr="00BD279F">
        <w:rPr>
          <w:lang w:val="en-US"/>
        </w:rPr>
        <w:t>menu</w:t>
      </w:r>
      <w:r w:rsidRPr="00626800">
        <w:rPr>
          <w:lang w:val="en-US"/>
        </w:rPr>
        <w:t>_</w:t>
      </w:r>
      <w:proofErr w:type="gramStart"/>
      <w:r w:rsidRPr="00BD279F">
        <w:rPr>
          <w:lang w:val="en-US"/>
        </w:rPr>
        <w:t>t</w:t>
      </w:r>
      <w:r w:rsidRPr="00626800">
        <w:rPr>
          <w:lang w:val="en-US"/>
        </w:rPr>
        <w:t>[</w:t>
      </w:r>
      <w:proofErr w:type="gramEnd"/>
      <w:r w:rsidRPr="00626800">
        <w:rPr>
          <w:lang w:val="en-US"/>
        </w:rPr>
        <w:t xml:space="preserve">];     // </w:t>
      </w:r>
      <w:r w:rsidRPr="00BD279F">
        <w:t>Тип</w:t>
      </w:r>
      <w:r w:rsidRPr="00626800">
        <w:rPr>
          <w:lang w:val="en-US"/>
        </w:rPr>
        <w:t xml:space="preserve"> </w:t>
      </w:r>
      <w:r w:rsidRPr="00BD279F">
        <w:t>массива</w:t>
      </w:r>
      <w:r w:rsidRPr="00626800">
        <w:rPr>
          <w:lang w:val="en-US"/>
        </w:rPr>
        <w:t xml:space="preserve"> </w:t>
      </w:r>
      <w:r w:rsidRPr="00BD279F">
        <w:t>из</w:t>
      </w:r>
      <w:r w:rsidRPr="00626800">
        <w:rPr>
          <w:lang w:val="en-US"/>
        </w:rPr>
        <w:t xml:space="preserve"> </w:t>
      </w:r>
      <w:r w:rsidRPr="00BD279F">
        <w:t>пунктов</w:t>
      </w:r>
      <w:r w:rsidRPr="00626800">
        <w:rPr>
          <w:lang w:val="en-US"/>
        </w:rPr>
        <w:t xml:space="preserve"> </w:t>
      </w:r>
      <w:r w:rsidRPr="00BD279F">
        <w:t>меню</w:t>
      </w:r>
    </w:p>
    <w:p w14:paraId="558EB34A" w14:textId="59339321" w:rsidR="003D577F" w:rsidRDefault="00C87A0E" w:rsidP="00A85196">
      <w:pPr>
        <w:pStyle w:val="3"/>
      </w:pPr>
      <w:bookmarkStart w:id="16" w:name="_Toc91046484"/>
      <w:r>
        <w:t>Дополнительные константы, массивы и перечисления</w:t>
      </w:r>
      <w:bookmarkEnd w:id="16"/>
    </w:p>
    <w:p w14:paraId="5E8104D5" w14:textId="77777777" w:rsidR="00860849" w:rsidRDefault="00860849" w:rsidP="00860849">
      <w:r>
        <w:t>Коды полей в структуре данных.</w:t>
      </w:r>
    </w:p>
    <w:p w14:paraId="16A35AB7" w14:textId="77777777" w:rsidR="00860849" w:rsidRDefault="00860849" w:rsidP="00A85196">
      <w:pPr>
        <w:pStyle w:val="a3"/>
      </w:pPr>
      <w:r>
        <w:t>enum DATA_FIELDS</w:t>
      </w:r>
    </w:p>
    <w:p w14:paraId="13DBD136" w14:textId="77777777" w:rsidR="00860849" w:rsidRDefault="00860849" w:rsidP="00A85196">
      <w:pPr>
        <w:pStyle w:val="a3"/>
      </w:pPr>
      <w:r>
        <w:t>{</w:t>
      </w:r>
    </w:p>
    <w:p w14:paraId="72F5B6F7" w14:textId="77777777" w:rsidR="00860849" w:rsidRDefault="00860849" w:rsidP="00A85196">
      <w:pPr>
        <w:pStyle w:val="a3"/>
      </w:pPr>
      <w:r>
        <w:t xml:space="preserve">    LIST_POSITION = </w:t>
      </w:r>
      <w:proofErr w:type="gramStart"/>
      <w:r>
        <w:t xml:space="preserve">0,   </w:t>
      </w:r>
      <w:proofErr w:type="gramEnd"/>
      <w:r>
        <w:t xml:space="preserve"> // Позиция элемента в списке</w:t>
      </w:r>
    </w:p>
    <w:p w14:paraId="57792454" w14:textId="77777777" w:rsidR="00860849" w:rsidRDefault="00860849" w:rsidP="00A85196">
      <w:pPr>
        <w:pStyle w:val="a3"/>
      </w:pPr>
      <w:r>
        <w:t xml:space="preserve">    LIST_</w:t>
      </w:r>
      <w:proofErr w:type="gramStart"/>
      <w:r>
        <w:t xml:space="preserve">ID,   </w:t>
      </w:r>
      <w:proofErr w:type="gramEnd"/>
      <w:r>
        <w:t xml:space="preserve">           // Id элемента в списке</w:t>
      </w:r>
    </w:p>
    <w:p w14:paraId="5D739B6E" w14:textId="77777777" w:rsidR="00860849" w:rsidRPr="00860849" w:rsidRDefault="00860849" w:rsidP="00A85196">
      <w:pPr>
        <w:pStyle w:val="a3"/>
        <w:rPr>
          <w:lang w:val="en-US"/>
        </w:rPr>
      </w:pPr>
      <w:r>
        <w:t xml:space="preserve">    </w:t>
      </w:r>
      <w:r w:rsidRPr="00860849">
        <w:rPr>
          <w:lang w:val="en-US"/>
        </w:rPr>
        <w:t>LIST_CAGE_</w:t>
      </w:r>
      <w:proofErr w:type="gramStart"/>
      <w:r w:rsidRPr="00860849">
        <w:rPr>
          <w:lang w:val="en-US"/>
        </w:rPr>
        <w:t xml:space="preserve">NUMBER,   </w:t>
      </w:r>
      <w:proofErr w:type="gramEnd"/>
      <w:r w:rsidRPr="00860849">
        <w:rPr>
          <w:lang w:val="en-US"/>
        </w:rPr>
        <w:t xml:space="preserve">  // a.cage_num</w:t>
      </w:r>
    </w:p>
    <w:p w14:paraId="371EC0E6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LIST_ANIMAL_</w:t>
      </w:r>
      <w:proofErr w:type="gramStart"/>
      <w:r w:rsidRPr="00860849">
        <w:rPr>
          <w:lang w:val="en-US"/>
        </w:rPr>
        <w:t xml:space="preserve">AREAL,   </w:t>
      </w:r>
      <w:proofErr w:type="gramEnd"/>
      <w:r w:rsidRPr="00860849">
        <w:rPr>
          <w:lang w:val="en-US"/>
        </w:rPr>
        <w:t xml:space="preserve"> // a.animal.areal</w:t>
      </w:r>
    </w:p>
    <w:p w14:paraId="31DB0DA6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LIST_ANIMAL_</w:t>
      </w:r>
      <w:proofErr w:type="gramStart"/>
      <w:r w:rsidRPr="00860849">
        <w:rPr>
          <w:lang w:val="en-US"/>
        </w:rPr>
        <w:t xml:space="preserve">BREED,   </w:t>
      </w:r>
      <w:proofErr w:type="gramEnd"/>
      <w:r w:rsidRPr="00860849">
        <w:rPr>
          <w:lang w:val="en-US"/>
        </w:rPr>
        <w:t xml:space="preserve"> // a.animal.breed</w:t>
      </w:r>
    </w:p>
    <w:p w14:paraId="3BA767D5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LIST_ANIMAL_</w:t>
      </w:r>
      <w:proofErr w:type="gramStart"/>
      <w:r w:rsidRPr="00860849">
        <w:rPr>
          <w:lang w:val="en-US"/>
        </w:rPr>
        <w:t xml:space="preserve">NAME,   </w:t>
      </w:r>
      <w:proofErr w:type="gramEnd"/>
      <w:r w:rsidRPr="00860849">
        <w:rPr>
          <w:lang w:val="en-US"/>
        </w:rPr>
        <w:t xml:space="preserve">  // a.animal.name</w:t>
      </w:r>
    </w:p>
    <w:p w14:paraId="204717A5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LIST_PRODUCT_</w:t>
      </w:r>
      <w:proofErr w:type="gramStart"/>
      <w:r w:rsidRPr="00860849">
        <w:rPr>
          <w:lang w:val="en-US"/>
        </w:rPr>
        <w:t xml:space="preserve">TYPE,   </w:t>
      </w:r>
      <w:proofErr w:type="gramEnd"/>
      <w:r w:rsidRPr="00860849">
        <w:rPr>
          <w:lang w:val="en-US"/>
        </w:rPr>
        <w:t xml:space="preserve"> // a.products.type</w:t>
      </w:r>
    </w:p>
    <w:p w14:paraId="6262D06F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LIST_PRODUCT_</w:t>
      </w:r>
      <w:proofErr w:type="gramStart"/>
      <w:r w:rsidRPr="00860849">
        <w:rPr>
          <w:lang w:val="en-US"/>
        </w:rPr>
        <w:t>WEIGHT,  /</w:t>
      </w:r>
      <w:proofErr w:type="gramEnd"/>
      <w:r w:rsidRPr="00860849">
        <w:rPr>
          <w:lang w:val="en-US"/>
        </w:rPr>
        <w:t>/ a.products.weight</w:t>
      </w:r>
    </w:p>
    <w:p w14:paraId="03E314B6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LIST_PRODUCT_</w:t>
      </w:r>
      <w:proofErr w:type="gramStart"/>
      <w:r w:rsidRPr="00860849">
        <w:rPr>
          <w:lang w:val="en-US"/>
        </w:rPr>
        <w:t xml:space="preserve">COST,   </w:t>
      </w:r>
      <w:proofErr w:type="gramEnd"/>
      <w:r w:rsidRPr="00860849">
        <w:rPr>
          <w:lang w:val="en-US"/>
        </w:rPr>
        <w:t xml:space="preserve"> // a.products.cost</w:t>
      </w:r>
    </w:p>
    <w:p w14:paraId="399E2A30" w14:textId="77777777" w:rsidR="00860849" w:rsidRDefault="00860849" w:rsidP="00A85196">
      <w:pPr>
        <w:pStyle w:val="a3"/>
      </w:pPr>
      <w:r w:rsidRPr="00860849">
        <w:rPr>
          <w:lang w:val="en-US"/>
        </w:rPr>
        <w:t xml:space="preserve">    </w:t>
      </w:r>
      <w:r>
        <w:t xml:space="preserve">LIST_DATE             // </w:t>
      </w:r>
      <w:proofErr w:type="gramStart"/>
      <w:r>
        <w:t>a.date</w:t>
      </w:r>
      <w:proofErr w:type="gramEnd"/>
    </w:p>
    <w:p w14:paraId="03C54364" w14:textId="77777777" w:rsidR="00860849" w:rsidRDefault="00860849" w:rsidP="00A85196">
      <w:pPr>
        <w:pStyle w:val="a3"/>
      </w:pPr>
      <w:r>
        <w:t>};</w:t>
      </w:r>
    </w:p>
    <w:p w14:paraId="41B6FF89" w14:textId="77777777" w:rsidR="002A46A8" w:rsidRDefault="002A46A8" w:rsidP="002A46A8">
      <w:r>
        <w:t>Длины строк в структуре данных.</w:t>
      </w:r>
    </w:p>
    <w:p w14:paraId="24760B0E" w14:textId="77777777" w:rsidR="002A46A8" w:rsidRDefault="002A46A8" w:rsidP="00A85196">
      <w:pPr>
        <w:pStyle w:val="a3"/>
      </w:pPr>
      <w:r>
        <w:t xml:space="preserve">#define ANIMAL_AREAL_MAX_LEN </w:t>
      </w:r>
      <w:proofErr w:type="gramStart"/>
      <w:r>
        <w:t>32  /</w:t>
      </w:r>
      <w:proofErr w:type="gramEnd"/>
      <w:r>
        <w:t>/ Максимальная длина Ареал обитания</w:t>
      </w:r>
    </w:p>
    <w:p w14:paraId="5F92DB38" w14:textId="77777777" w:rsidR="002A46A8" w:rsidRDefault="002A46A8" w:rsidP="00A85196">
      <w:pPr>
        <w:pStyle w:val="a3"/>
      </w:pPr>
      <w:r>
        <w:t xml:space="preserve">#define ANIMAL_BREED_MAX_LEN </w:t>
      </w:r>
      <w:proofErr w:type="gramStart"/>
      <w:r>
        <w:t>32  /</w:t>
      </w:r>
      <w:proofErr w:type="gramEnd"/>
      <w:r>
        <w:t>/ Максимальная длина Порода</w:t>
      </w:r>
    </w:p>
    <w:p w14:paraId="1FF0E9F5" w14:textId="77777777" w:rsidR="002A46A8" w:rsidRDefault="002A46A8" w:rsidP="00A85196">
      <w:pPr>
        <w:pStyle w:val="a3"/>
      </w:pPr>
      <w:r>
        <w:t xml:space="preserve">#define ANIMAL_NAME_MAX_LEN  </w:t>
      </w:r>
      <w:proofErr w:type="gramStart"/>
      <w:r>
        <w:t>32  /</w:t>
      </w:r>
      <w:proofErr w:type="gramEnd"/>
      <w:r>
        <w:t>/ Максимальная длина Имя животного</w:t>
      </w:r>
    </w:p>
    <w:p w14:paraId="784C2415" w14:textId="77777777" w:rsidR="002A46A8" w:rsidRDefault="002A46A8" w:rsidP="00A85196">
      <w:pPr>
        <w:pStyle w:val="a3"/>
      </w:pPr>
      <w:r>
        <w:lastRenderedPageBreak/>
        <w:t xml:space="preserve">#define PRODUCT_TYPE_MAX_LEN </w:t>
      </w:r>
      <w:proofErr w:type="gramStart"/>
      <w:r>
        <w:t>32  /</w:t>
      </w:r>
      <w:proofErr w:type="gramEnd"/>
      <w:r>
        <w:t>/ Максимальная длина Тип продукта</w:t>
      </w:r>
    </w:p>
    <w:p w14:paraId="1C112FCB" w14:textId="77777777" w:rsidR="002A46A8" w:rsidRDefault="002A46A8" w:rsidP="002A46A8">
      <w:r>
        <w:t>Длины чисел при выводе на экран.</w:t>
      </w:r>
    </w:p>
    <w:p w14:paraId="5A634374" w14:textId="77777777" w:rsidR="002A46A8" w:rsidRPr="002A46A8" w:rsidRDefault="002A46A8" w:rsidP="00A85196">
      <w:pPr>
        <w:pStyle w:val="a3"/>
        <w:rPr>
          <w:lang w:val="en-US"/>
        </w:rPr>
      </w:pPr>
      <w:r w:rsidRPr="002A46A8">
        <w:rPr>
          <w:lang w:val="en-US"/>
        </w:rPr>
        <w:t>#define WEIGHT_DGT_CNT   7</w:t>
      </w:r>
    </w:p>
    <w:p w14:paraId="2D1FA8A3" w14:textId="77777777" w:rsidR="002A46A8" w:rsidRPr="002A46A8" w:rsidRDefault="002A46A8" w:rsidP="00A85196">
      <w:pPr>
        <w:pStyle w:val="a3"/>
        <w:rPr>
          <w:lang w:val="en-US"/>
        </w:rPr>
      </w:pPr>
      <w:r w:rsidRPr="002A46A8">
        <w:rPr>
          <w:lang w:val="en-US"/>
        </w:rPr>
        <w:t>#define COST_DGT_CNT     7</w:t>
      </w:r>
    </w:p>
    <w:p w14:paraId="3295337B" w14:textId="77777777" w:rsidR="002A46A8" w:rsidRPr="002A46A8" w:rsidRDefault="002A46A8" w:rsidP="00A85196">
      <w:pPr>
        <w:pStyle w:val="a3"/>
        <w:rPr>
          <w:lang w:val="en-US"/>
        </w:rPr>
      </w:pPr>
      <w:r w:rsidRPr="002A46A8">
        <w:rPr>
          <w:lang w:val="en-US"/>
        </w:rPr>
        <w:t>#define CAGE_NUM_DGT_CNT 7</w:t>
      </w:r>
    </w:p>
    <w:p w14:paraId="20E4CD5A" w14:textId="77777777" w:rsidR="002A46A8" w:rsidRPr="002A46A8" w:rsidRDefault="002A46A8" w:rsidP="00A85196">
      <w:pPr>
        <w:pStyle w:val="a3"/>
        <w:rPr>
          <w:lang w:val="en-US"/>
        </w:rPr>
      </w:pPr>
      <w:r w:rsidRPr="002A46A8">
        <w:rPr>
          <w:lang w:val="en-US"/>
        </w:rPr>
        <w:t>#define POSITION_DGT_CNT 4</w:t>
      </w:r>
    </w:p>
    <w:p w14:paraId="04A6BD1B" w14:textId="77777777" w:rsidR="002A46A8" w:rsidRDefault="002A46A8" w:rsidP="00A85196">
      <w:pPr>
        <w:pStyle w:val="a3"/>
        <w:rPr>
          <w:lang w:val="en-US"/>
        </w:rPr>
      </w:pPr>
      <w:r w:rsidRPr="002A46A8">
        <w:rPr>
          <w:lang w:val="en-US"/>
        </w:rPr>
        <w:t>#define ID_DGT_CNT       4</w:t>
      </w:r>
    </w:p>
    <w:p w14:paraId="0BB16C42" w14:textId="77777777" w:rsidR="00947652" w:rsidRDefault="00947652" w:rsidP="00947652">
      <w:r>
        <w:t>Порядок сортировки элементов в списке.</w:t>
      </w:r>
    </w:p>
    <w:p w14:paraId="3092E357" w14:textId="77777777" w:rsidR="00947652" w:rsidRPr="00812C63" w:rsidRDefault="00947652" w:rsidP="00A85196">
      <w:pPr>
        <w:pStyle w:val="a3"/>
      </w:pPr>
      <w:r w:rsidRPr="00812C63">
        <w:t>#</w:t>
      </w:r>
      <w:r w:rsidRPr="00947652">
        <w:rPr>
          <w:lang w:val="en-US"/>
        </w:rPr>
        <w:t>define</w:t>
      </w:r>
      <w:r w:rsidRPr="00812C63">
        <w:t xml:space="preserve"> </w:t>
      </w:r>
      <w:r w:rsidRPr="00947652">
        <w:rPr>
          <w:lang w:val="en-US"/>
        </w:rPr>
        <w:t>SORT</w:t>
      </w:r>
      <w:r w:rsidRPr="00812C63">
        <w:t>_</w:t>
      </w:r>
      <w:r w:rsidRPr="00947652">
        <w:rPr>
          <w:lang w:val="en-US"/>
        </w:rPr>
        <w:t>DESCENDING</w:t>
      </w:r>
      <w:r w:rsidRPr="00812C63">
        <w:t>_</w:t>
      </w:r>
      <w:r w:rsidRPr="00947652">
        <w:rPr>
          <w:lang w:val="en-US"/>
        </w:rPr>
        <w:t>ORDER</w:t>
      </w:r>
      <w:r w:rsidRPr="00812C63">
        <w:t xml:space="preserve"> (-1)</w:t>
      </w:r>
    </w:p>
    <w:p w14:paraId="0E283F66" w14:textId="77777777" w:rsidR="00947652" w:rsidRPr="00812C63" w:rsidRDefault="00947652" w:rsidP="00A85196">
      <w:pPr>
        <w:pStyle w:val="a3"/>
      </w:pPr>
      <w:r w:rsidRPr="00812C63">
        <w:t>#</w:t>
      </w:r>
      <w:r w:rsidRPr="00947652">
        <w:rPr>
          <w:lang w:val="en-US"/>
        </w:rPr>
        <w:t>define</w:t>
      </w:r>
      <w:r w:rsidRPr="00812C63">
        <w:t xml:space="preserve"> </w:t>
      </w:r>
      <w:r w:rsidRPr="00947652">
        <w:rPr>
          <w:lang w:val="en-US"/>
        </w:rPr>
        <w:t>SORT</w:t>
      </w:r>
      <w:r w:rsidRPr="00812C63">
        <w:t>_</w:t>
      </w:r>
      <w:r w:rsidRPr="00947652">
        <w:rPr>
          <w:lang w:val="en-US"/>
        </w:rPr>
        <w:t>ASCENDING</w:t>
      </w:r>
      <w:r w:rsidRPr="00812C63">
        <w:t>_</w:t>
      </w:r>
      <w:proofErr w:type="gramStart"/>
      <w:r w:rsidRPr="00947652">
        <w:rPr>
          <w:lang w:val="en-US"/>
        </w:rPr>
        <w:t>ORDER</w:t>
      </w:r>
      <w:r w:rsidRPr="00812C63">
        <w:t xml:space="preserve">  (</w:t>
      </w:r>
      <w:proofErr w:type="gramEnd"/>
      <w:r w:rsidRPr="00812C63">
        <w:t>1)</w:t>
      </w:r>
    </w:p>
    <w:p w14:paraId="3914E7C6" w14:textId="77777777" w:rsidR="00C87A0E" w:rsidRDefault="00C87A0E" w:rsidP="00C87A0E">
      <w:pPr>
        <w:ind w:left="567" w:firstLine="0"/>
      </w:pPr>
      <w:r>
        <w:t>Коды, возвращаемые функциями взаимодействия с файлами.</w:t>
      </w:r>
    </w:p>
    <w:p w14:paraId="720C67D9" w14:textId="77777777" w:rsidR="00C87A0E" w:rsidRDefault="00C87A0E" w:rsidP="00A85196">
      <w:pPr>
        <w:pStyle w:val="a3"/>
      </w:pPr>
      <w:r>
        <w:t>enum FS_RETURN {</w:t>
      </w:r>
    </w:p>
    <w:p w14:paraId="60F8F6A0" w14:textId="77777777" w:rsidR="00C87A0E" w:rsidRDefault="00C87A0E" w:rsidP="00A85196">
      <w:pPr>
        <w:pStyle w:val="a3"/>
      </w:pPr>
      <w:r>
        <w:t xml:space="preserve">    FS_SUCCESS = </w:t>
      </w:r>
      <w:proofErr w:type="gramStart"/>
      <w:r>
        <w:t xml:space="preserve">0,   </w:t>
      </w:r>
      <w:proofErr w:type="gramEnd"/>
      <w:r>
        <w:t xml:space="preserve">       /* Успешное завершение работы */</w:t>
      </w:r>
    </w:p>
    <w:p w14:paraId="4A1A4FA3" w14:textId="77777777" w:rsidR="00C87A0E" w:rsidRDefault="00C87A0E" w:rsidP="00A85196">
      <w:pPr>
        <w:pStyle w:val="a3"/>
      </w:pPr>
      <w:r>
        <w:t xml:space="preserve">    FS_FILE_NO_READ_</w:t>
      </w:r>
      <w:proofErr w:type="gramStart"/>
      <w:r>
        <w:t>ACCESS,  /</w:t>
      </w:r>
      <w:proofErr w:type="gramEnd"/>
      <w:r>
        <w:t>* Ошибка: нельзя прочитаться данные из файла */</w:t>
      </w:r>
    </w:p>
    <w:p w14:paraId="6E6DEF30" w14:textId="77777777" w:rsidR="00C87A0E" w:rsidRDefault="00C87A0E" w:rsidP="00A85196">
      <w:pPr>
        <w:pStyle w:val="a3"/>
      </w:pPr>
      <w:r>
        <w:t xml:space="preserve">    FS_FILE_NO_WRITE_ACCESS, /* Ошибка: нельзя записать данные в файл */</w:t>
      </w:r>
    </w:p>
    <w:p w14:paraId="0A7DEF83" w14:textId="77777777" w:rsidR="00C87A0E" w:rsidRDefault="00C87A0E" w:rsidP="00A85196">
      <w:pPr>
        <w:pStyle w:val="a3"/>
      </w:pPr>
      <w:r>
        <w:t xml:space="preserve">    FS_NO_LIST_</w:t>
      </w:r>
      <w:proofErr w:type="gramStart"/>
      <w:r>
        <w:t xml:space="preserve">PTR,   </w:t>
      </w:r>
      <w:proofErr w:type="gramEnd"/>
      <w:r>
        <w:t xml:space="preserve">       /* Ошибка: передан пустой указатель на список */</w:t>
      </w:r>
    </w:p>
    <w:p w14:paraId="1C5A3DCC" w14:textId="77777777" w:rsidR="00C87A0E" w:rsidRDefault="00C87A0E" w:rsidP="00A85196">
      <w:pPr>
        <w:pStyle w:val="a3"/>
      </w:pPr>
      <w:r>
        <w:t xml:space="preserve">    FS_NO_LIST_</w:t>
      </w:r>
      <w:proofErr w:type="gramStart"/>
      <w:r>
        <w:t xml:space="preserve">DATA,   </w:t>
      </w:r>
      <w:proofErr w:type="gramEnd"/>
      <w:r>
        <w:t xml:space="preserve">      /* Ошибка: передан список без данных */</w:t>
      </w:r>
    </w:p>
    <w:p w14:paraId="4D018058" w14:textId="77777777" w:rsidR="00C87A0E" w:rsidRDefault="00C87A0E" w:rsidP="00A85196">
      <w:pPr>
        <w:pStyle w:val="a3"/>
      </w:pPr>
      <w:r>
        <w:t xml:space="preserve">    FS_BROKEN_DATA           /* Ошибка: данные в файле повреждены */</w:t>
      </w:r>
    </w:p>
    <w:p w14:paraId="4DA58383" w14:textId="77777777" w:rsidR="00C87A0E" w:rsidRDefault="00C87A0E" w:rsidP="00A85196">
      <w:pPr>
        <w:pStyle w:val="a3"/>
      </w:pPr>
      <w:r>
        <w:t>};</w:t>
      </w:r>
    </w:p>
    <w:p w14:paraId="61B326BC" w14:textId="77777777" w:rsidR="00860849" w:rsidRDefault="00860849" w:rsidP="00860849">
      <w:r>
        <w:t>Коды специальных клавиш.</w:t>
      </w:r>
    </w:p>
    <w:p w14:paraId="30E1D496" w14:textId="77777777" w:rsidR="00860849" w:rsidRPr="00626800" w:rsidRDefault="00860849" w:rsidP="00A85196">
      <w:pPr>
        <w:pStyle w:val="a3"/>
      </w:pPr>
      <w:r w:rsidRPr="00860849">
        <w:rPr>
          <w:lang w:val="en-US"/>
        </w:rPr>
        <w:t>enum</w:t>
      </w:r>
      <w:r w:rsidRPr="00626800">
        <w:t xml:space="preserve"> </w:t>
      </w:r>
      <w:r w:rsidRPr="00860849">
        <w:rPr>
          <w:lang w:val="en-US"/>
        </w:rPr>
        <w:t>MKEYBOARD</w:t>
      </w:r>
      <w:r w:rsidRPr="00626800">
        <w:t>_</w:t>
      </w:r>
      <w:r w:rsidRPr="00860849">
        <w:rPr>
          <w:lang w:val="en-US"/>
        </w:rPr>
        <w:t>KEYS</w:t>
      </w:r>
    </w:p>
    <w:p w14:paraId="62A5539C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>{</w:t>
      </w:r>
    </w:p>
    <w:p w14:paraId="7B856EB2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MKEY_NULL = 0,</w:t>
      </w:r>
    </w:p>
    <w:p w14:paraId="48F49980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MKEY_CTRL_A = 1,</w:t>
      </w:r>
    </w:p>
    <w:p w14:paraId="6AB1A0A2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MKEY_CTRL_B,</w:t>
      </w:r>
    </w:p>
    <w:p w14:paraId="3B6C5E96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MKEY_CTRL_C,</w:t>
      </w:r>
    </w:p>
    <w:p w14:paraId="4775845F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MKEY_CTRL_D,</w:t>
      </w:r>
    </w:p>
    <w:p w14:paraId="02640F3A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MKEY_TAB = 9,</w:t>
      </w:r>
    </w:p>
    <w:p w14:paraId="53A8C7F6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MKEY_ENTER = 13,</w:t>
      </w:r>
    </w:p>
    <w:p w14:paraId="0D0C0270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MKEY_ESCAPE= 27,</w:t>
      </w:r>
    </w:p>
    <w:p w14:paraId="20C6338B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MKEY_SPACE = 32,</w:t>
      </w:r>
    </w:p>
    <w:p w14:paraId="6EB41F74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MKEY_ARROW_UP = 65,</w:t>
      </w:r>
    </w:p>
    <w:p w14:paraId="0F279BAE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MKEY_ARROW_DOWN,</w:t>
      </w:r>
    </w:p>
    <w:p w14:paraId="7D8C2378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MKEY_ARROW_RIGHT,</w:t>
      </w:r>
    </w:p>
    <w:p w14:paraId="0439BAD1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MKEY_ARROW_LEFT,</w:t>
      </w:r>
    </w:p>
    <w:p w14:paraId="35C0A018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MKEY_END = 70,</w:t>
      </w:r>
    </w:p>
    <w:p w14:paraId="39CA8D17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MKEY_HOME = 72,</w:t>
      </w:r>
    </w:p>
    <w:p w14:paraId="2A937310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MKEY_F1 = 80,</w:t>
      </w:r>
    </w:p>
    <w:p w14:paraId="75B20021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MKEY_F2,</w:t>
      </w:r>
    </w:p>
    <w:p w14:paraId="48BBF197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MKEY_F3,</w:t>
      </w:r>
    </w:p>
    <w:p w14:paraId="6D301494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MKEY_F4,</w:t>
      </w:r>
    </w:p>
    <w:p w14:paraId="68927317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MKEY_F5,</w:t>
      </w:r>
    </w:p>
    <w:p w14:paraId="555626F9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MKEY_F6,</w:t>
      </w:r>
    </w:p>
    <w:p w14:paraId="652214B1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MKEY_F7,</w:t>
      </w:r>
    </w:p>
    <w:p w14:paraId="6780BC44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MKEY_F8,</w:t>
      </w:r>
    </w:p>
    <w:p w14:paraId="50C3611B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MKEY_F9,</w:t>
      </w:r>
    </w:p>
    <w:p w14:paraId="727131EE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MKEY_F10,</w:t>
      </w:r>
    </w:p>
    <w:p w14:paraId="7B957197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MKEY_F11,</w:t>
      </w:r>
    </w:p>
    <w:p w14:paraId="2F33B10E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MKEY_F12,</w:t>
      </w:r>
    </w:p>
    <w:p w14:paraId="6D1C4205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MKEY_DELETE = 126,</w:t>
      </w:r>
    </w:p>
    <w:p w14:paraId="701DB525" w14:textId="77777777" w:rsidR="00860849" w:rsidRPr="00860849" w:rsidRDefault="00860849" w:rsidP="00A85196">
      <w:pPr>
        <w:pStyle w:val="a3"/>
        <w:rPr>
          <w:lang w:val="en-US"/>
        </w:rPr>
      </w:pPr>
      <w:r w:rsidRPr="00860849">
        <w:rPr>
          <w:lang w:val="en-US"/>
        </w:rPr>
        <w:t xml:space="preserve">    MKEY_BACKSPACE</w:t>
      </w:r>
    </w:p>
    <w:p w14:paraId="3EBB4C0B" w14:textId="77777777" w:rsidR="00D663A7" w:rsidRPr="008D148E" w:rsidRDefault="00860849" w:rsidP="00A85196">
      <w:pPr>
        <w:pStyle w:val="a3"/>
      </w:pPr>
      <w:r>
        <w:t>};</w:t>
      </w:r>
    </w:p>
    <w:p w14:paraId="326128B9" w14:textId="477A8BF4" w:rsidR="00DE6904" w:rsidRDefault="00DE6904" w:rsidP="00360B66">
      <w:pPr>
        <w:pStyle w:val="2"/>
      </w:pPr>
      <w:bookmarkStart w:id="17" w:name="_Toc91046485"/>
      <w:r>
        <w:lastRenderedPageBreak/>
        <w:t>Описание алгоритмов функционирования программы</w:t>
      </w:r>
      <w:bookmarkEnd w:id="17"/>
    </w:p>
    <w:p w14:paraId="54641C2B" w14:textId="77777777" w:rsidR="00356701" w:rsidRDefault="00356701" w:rsidP="00356701">
      <w:r>
        <w:t>Функция создания объекта списка. Возвращает указатель на созданный объект.</w:t>
      </w:r>
    </w:p>
    <w:p w14:paraId="1F998B18" w14:textId="77777777" w:rsidR="00356701" w:rsidRPr="008D148E" w:rsidRDefault="00356701" w:rsidP="00A85196">
      <w:pPr>
        <w:pStyle w:val="a3"/>
        <w:rPr>
          <w:lang w:val="en-US"/>
        </w:rPr>
      </w:pPr>
      <w:r w:rsidRPr="008D148E">
        <w:rPr>
          <w:lang w:val="en-US"/>
        </w:rPr>
        <w:t>list_obj_t * lists_CreateNewListObject (void);</w:t>
      </w:r>
    </w:p>
    <w:p w14:paraId="6079D9A7" w14:textId="77777777" w:rsidR="00356701" w:rsidRPr="00626800" w:rsidRDefault="00356701" w:rsidP="00356701">
      <w:r>
        <w:t xml:space="preserve">Функция удаления объекта списка и всех связанных с ним элементов из памяти. В указатель на объект списка автоматически записывается </w:t>
      </w:r>
      <w:r w:rsidRPr="00610FF2">
        <w:rPr>
          <w:rStyle w:val="a4"/>
        </w:rPr>
        <w:t>NULL</w:t>
      </w:r>
      <w:r w:rsidRPr="00626800">
        <w:t>.</w:t>
      </w:r>
    </w:p>
    <w:p w14:paraId="3D9FD5E0" w14:textId="77777777" w:rsidR="00356701" w:rsidRPr="00626800" w:rsidRDefault="00356701" w:rsidP="00A85196">
      <w:pPr>
        <w:pStyle w:val="a3"/>
      </w:pPr>
      <w:r w:rsidRPr="008D148E">
        <w:rPr>
          <w:lang w:val="en-US"/>
        </w:rPr>
        <w:t>void</w:t>
      </w:r>
      <w:r w:rsidRPr="00626800">
        <w:t xml:space="preserve"> </w:t>
      </w:r>
      <w:r w:rsidRPr="008D148E">
        <w:rPr>
          <w:lang w:val="en-US"/>
        </w:rPr>
        <w:t>lists</w:t>
      </w:r>
      <w:r w:rsidRPr="00626800">
        <w:t>_</w:t>
      </w:r>
      <w:r w:rsidRPr="008D148E">
        <w:rPr>
          <w:lang w:val="en-US"/>
        </w:rPr>
        <w:t>DeleteListObject</w:t>
      </w:r>
      <w:r w:rsidRPr="00626800">
        <w:t xml:space="preserve"> (</w:t>
      </w:r>
      <w:r w:rsidRPr="008D148E">
        <w:rPr>
          <w:lang w:val="en-US"/>
        </w:rPr>
        <w:t>list</w:t>
      </w:r>
      <w:r w:rsidRPr="00626800">
        <w:t>_</w:t>
      </w:r>
      <w:r w:rsidRPr="008D148E">
        <w:rPr>
          <w:lang w:val="en-US"/>
        </w:rPr>
        <w:t>obj</w:t>
      </w:r>
      <w:r w:rsidRPr="00626800">
        <w:t>_</w:t>
      </w:r>
      <w:r w:rsidRPr="008D148E">
        <w:rPr>
          <w:lang w:val="en-US"/>
        </w:rPr>
        <w:t>t</w:t>
      </w:r>
      <w:r w:rsidRPr="00626800">
        <w:t xml:space="preserve"> **);</w:t>
      </w:r>
    </w:p>
    <w:p w14:paraId="37DCD608" w14:textId="77777777" w:rsidR="00356701" w:rsidRDefault="00356701" w:rsidP="00356701">
      <w:r>
        <w:t>Функция удаления всех элементов, связанных с указанным объектом списка.</w:t>
      </w:r>
    </w:p>
    <w:p w14:paraId="2E0BBAB6" w14:textId="77777777" w:rsidR="00356701" w:rsidRPr="008D148E" w:rsidRDefault="00356701" w:rsidP="00A85196">
      <w:pPr>
        <w:pStyle w:val="a3"/>
        <w:rPr>
          <w:lang w:val="en-US"/>
        </w:rPr>
      </w:pPr>
      <w:r w:rsidRPr="008D148E">
        <w:rPr>
          <w:lang w:val="en-US"/>
        </w:rPr>
        <w:t>void lists_CleanListObject (list_obj_t *);</w:t>
      </w:r>
    </w:p>
    <w:p w14:paraId="1306AEBD" w14:textId="77777777" w:rsidR="00356701" w:rsidRDefault="00356701" w:rsidP="00356701">
      <w:r>
        <w:t>Функция создания элемента списка на основе переданных данных. Вернуть указатель на созданный в памяти элемент.</w:t>
      </w:r>
    </w:p>
    <w:p w14:paraId="026A3B3E" w14:textId="77777777" w:rsidR="00356701" w:rsidRPr="008D148E" w:rsidRDefault="00356701" w:rsidP="00A85196">
      <w:pPr>
        <w:pStyle w:val="a3"/>
        <w:rPr>
          <w:lang w:val="en-US"/>
        </w:rPr>
      </w:pPr>
      <w:r w:rsidRPr="008D148E">
        <w:rPr>
          <w:lang w:val="en-US"/>
        </w:rPr>
        <w:t>list_elem_t * lists_CreateNewElement (list_data_t *);</w:t>
      </w:r>
    </w:p>
    <w:p w14:paraId="406F5DF0" w14:textId="77777777" w:rsidR="00356701" w:rsidRDefault="00356701" w:rsidP="00356701">
      <w:r>
        <w:t>Функция вставки элемента, переданного первым аргументом, после элемента, переданного вторым элементом.</w:t>
      </w:r>
    </w:p>
    <w:p w14:paraId="0B73A4AC" w14:textId="77777777" w:rsidR="00356701" w:rsidRPr="008D148E" w:rsidRDefault="00356701" w:rsidP="00A85196">
      <w:pPr>
        <w:pStyle w:val="a3"/>
        <w:rPr>
          <w:lang w:val="en-US"/>
        </w:rPr>
      </w:pPr>
      <w:r w:rsidRPr="008D148E">
        <w:rPr>
          <w:lang w:val="en-US"/>
        </w:rPr>
        <w:t>void lists_InsertAfterElement (list_elem_t *, list_elem_t *);</w:t>
      </w:r>
    </w:p>
    <w:p w14:paraId="6E8114DA" w14:textId="77777777" w:rsidR="00356701" w:rsidRDefault="00356701" w:rsidP="00356701">
      <w:r>
        <w:t>Функция безопасного удаления элемента из списка.</w:t>
      </w:r>
    </w:p>
    <w:p w14:paraId="6909DC24" w14:textId="77777777" w:rsidR="00356701" w:rsidRPr="008D148E" w:rsidRDefault="00356701" w:rsidP="00A85196">
      <w:pPr>
        <w:pStyle w:val="a3"/>
        <w:rPr>
          <w:lang w:val="en-US"/>
        </w:rPr>
      </w:pPr>
      <w:r w:rsidRPr="008D148E">
        <w:rPr>
          <w:lang w:val="en-US"/>
        </w:rPr>
        <w:t>void lists_DeleteElement (list_elem_t *);</w:t>
      </w:r>
    </w:p>
    <w:p w14:paraId="3A4F2F1D" w14:textId="77777777" w:rsidR="00356701" w:rsidRDefault="00356701" w:rsidP="00356701">
      <w:r>
        <w:t>Функция безопасного извлечения элемента из списка.</w:t>
      </w:r>
    </w:p>
    <w:p w14:paraId="0ACF43CE" w14:textId="77777777" w:rsidR="00356701" w:rsidRPr="008D148E" w:rsidRDefault="00356701" w:rsidP="00A85196">
      <w:pPr>
        <w:pStyle w:val="a3"/>
        <w:rPr>
          <w:lang w:val="en-US"/>
        </w:rPr>
      </w:pPr>
      <w:r w:rsidRPr="008D148E">
        <w:rPr>
          <w:lang w:val="en-US"/>
        </w:rPr>
        <w:t>void list_DetachElement (list_elem_t *);</w:t>
      </w:r>
    </w:p>
    <w:p w14:paraId="4C68E843" w14:textId="77777777" w:rsidR="00356701" w:rsidRDefault="00356701" w:rsidP="00356701">
      <w:r>
        <w:t>Функция вставки элемента (второй аргумент) в начало объекта списка (первый аргумент).</w:t>
      </w:r>
    </w:p>
    <w:p w14:paraId="6FA3358B" w14:textId="77777777" w:rsidR="00356701" w:rsidRPr="008D148E" w:rsidRDefault="00356701" w:rsidP="00A85196">
      <w:pPr>
        <w:pStyle w:val="a3"/>
        <w:rPr>
          <w:lang w:val="en-US"/>
        </w:rPr>
      </w:pPr>
      <w:r w:rsidRPr="008D148E">
        <w:rPr>
          <w:lang w:val="en-US"/>
        </w:rPr>
        <w:t>void lists_InsertAsListsHead (list_obj_t *, list_elem_t *);</w:t>
      </w:r>
    </w:p>
    <w:p w14:paraId="634A0237" w14:textId="77777777" w:rsidR="00356701" w:rsidRDefault="00356701" w:rsidP="00356701">
      <w:r>
        <w:t>Функция вставки элемента (второй аргумент) в конец объекта списка (первый аргумент).</w:t>
      </w:r>
    </w:p>
    <w:p w14:paraId="2943E767" w14:textId="77777777" w:rsidR="00356701" w:rsidRPr="008D148E" w:rsidRDefault="00356701" w:rsidP="00A85196">
      <w:pPr>
        <w:pStyle w:val="a3"/>
        <w:rPr>
          <w:lang w:val="en-US"/>
        </w:rPr>
      </w:pPr>
      <w:r w:rsidRPr="008D148E">
        <w:rPr>
          <w:lang w:val="en-US"/>
        </w:rPr>
        <w:t>void lists_InsertAsListsTail (list_obj_t *, list_elem_t *);</w:t>
      </w:r>
    </w:p>
    <w:p w14:paraId="2D1111B7" w14:textId="77777777" w:rsidR="00356701" w:rsidRDefault="00356701" w:rsidP="00356701">
      <w:r>
        <w:t xml:space="preserve">Функция поиска в объекте списка (первый аргумент) первого элемента, соответствующего указанным критериям (второй и третий аргументы). Возвращает указатель на найденный элемент или </w:t>
      </w:r>
      <w:r w:rsidRPr="00B6084D">
        <w:rPr>
          <w:rStyle w:val="a4"/>
        </w:rPr>
        <w:t>NULL</w:t>
      </w:r>
      <w:r w:rsidRPr="00B6084D">
        <w:t xml:space="preserve">, </w:t>
      </w:r>
      <w:r>
        <w:t>если элемент не был найден.</w:t>
      </w:r>
    </w:p>
    <w:p w14:paraId="02E17546" w14:textId="77777777" w:rsidR="00356701" w:rsidRPr="008D148E" w:rsidRDefault="00356701" w:rsidP="00A85196">
      <w:pPr>
        <w:pStyle w:val="a3"/>
        <w:rPr>
          <w:lang w:val="en-US"/>
        </w:rPr>
      </w:pPr>
      <w:r w:rsidRPr="008D148E">
        <w:rPr>
          <w:lang w:val="en-US"/>
        </w:rPr>
        <w:t>list_elem_t * lists_SearchElementByField (list_obj_t *, field_num_t, void *);</w:t>
      </w:r>
    </w:p>
    <w:p w14:paraId="1E5C9F1A" w14:textId="77777777" w:rsidR="00356701" w:rsidRDefault="00356701" w:rsidP="00356701">
      <w:r>
        <w:t xml:space="preserve">Функция поиска в последовательности элементов списка, начиная с текущего (первый аргумент), первого элемента, соответствующего указанным критериям (второй и третий аргументы). Возвращает указатель на найденный элемент или </w:t>
      </w:r>
      <w:r w:rsidRPr="00B6084D">
        <w:rPr>
          <w:rStyle w:val="a4"/>
        </w:rPr>
        <w:t>NULL</w:t>
      </w:r>
      <w:r w:rsidRPr="00B6084D">
        <w:t xml:space="preserve">, </w:t>
      </w:r>
      <w:r>
        <w:t>если элемент не был найден.</w:t>
      </w:r>
    </w:p>
    <w:p w14:paraId="6250636A" w14:textId="77777777" w:rsidR="00356701" w:rsidRPr="008D148E" w:rsidRDefault="00356701" w:rsidP="00A85196">
      <w:pPr>
        <w:pStyle w:val="a3"/>
        <w:rPr>
          <w:lang w:val="en-US"/>
        </w:rPr>
      </w:pPr>
      <w:r w:rsidRPr="008D148E">
        <w:rPr>
          <w:lang w:val="en-US"/>
        </w:rPr>
        <w:t>list_elem_t * lists_SearchElementByFieldFromThisElement (list_elem_t *, field_num_t, void *);</w:t>
      </w:r>
    </w:p>
    <w:p w14:paraId="4102C87A" w14:textId="77777777" w:rsidR="00356701" w:rsidRDefault="00356701" w:rsidP="00356701">
      <w:r>
        <w:lastRenderedPageBreak/>
        <w:t>Функция сравнения двух элементов списка только по заданному полю (третий аргумент). Вернуть 0, если элементы равны; -1, если первый элемент «меньше» второго, иначе 1.</w:t>
      </w:r>
    </w:p>
    <w:p w14:paraId="22D1CA89" w14:textId="77777777" w:rsidR="00356701" w:rsidRPr="008D148E" w:rsidRDefault="00356701" w:rsidP="00A85196">
      <w:pPr>
        <w:pStyle w:val="a3"/>
        <w:rPr>
          <w:lang w:val="en-US"/>
        </w:rPr>
      </w:pPr>
      <w:r w:rsidRPr="008D148E">
        <w:rPr>
          <w:lang w:val="en-US"/>
        </w:rPr>
        <w:t>int lists_CompareElementsByOneField (const list_elem_t *, const list_elem_t *, const field_num_t);</w:t>
      </w:r>
    </w:p>
    <w:p w14:paraId="6553B7EB" w14:textId="77777777" w:rsidR="00356701" w:rsidRDefault="00356701" w:rsidP="00356701">
      <w:r w:rsidRPr="000F24D7">
        <w:t xml:space="preserve">Функция сравнения двух элементов </w:t>
      </w:r>
      <w:r>
        <w:t>списка. В качестве т</w:t>
      </w:r>
      <w:r w:rsidRPr="000F24D7">
        <w:t>рет</w:t>
      </w:r>
      <w:r>
        <w:t>ьего</w:t>
      </w:r>
      <w:r w:rsidRPr="000F24D7">
        <w:t xml:space="preserve"> аргумент</w:t>
      </w:r>
      <w:r>
        <w:t>а передаётся приоритетное поле, по которому будет проводится сравнение в первую очередь</w:t>
      </w:r>
      <w:r w:rsidRPr="000F24D7">
        <w:t>. Вернуть 0, если элементы равны; -1, если первый элемент «меньше» второго, иначе 1.</w:t>
      </w:r>
    </w:p>
    <w:p w14:paraId="57C39D84" w14:textId="77777777" w:rsidR="00356701" w:rsidRPr="008D148E" w:rsidRDefault="00356701" w:rsidP="00A85196">
      <w:pPr>
        <w:pStyle w:val="a3"/>
        <w:rPr>
          <w:lang w:val="en-US"/>
        </w:rPr>
      </w:pPr>
      <w:r w:rsidRPr="008D148E">
        <w:rPr>
          <w:lang w:val="en-US"/>
        </w:rPr>
        <w:t>int lists_CompareElements (const list_elem_t *, const list_elem_t *, const field_num_t);</w:t>
      </w:r>
    </w:p>
    <w:p w14:paraId="067EC76B" w14:textId="77777777" w:rsidR="00356701" w:rsidRDefault="00356701" w:rsidP="00356701">
      <w:r>
        <w:t xml:space="preserve">Функция сортировки объекта списка (первый аргумент) по заданному полю (третий аргумент) по возрастанию/убыванию (второй аргумент, определено макросами </w:t>
      </w:r>
      <w:r w:rsidRPr="00947652">
        <w:rPr>
          <w:rStyle w:val="a4"/>
        </w:rPr>
        <w:t>SORT_DESCENDING_ORDER</w:t>
      </w:r>
      <w:r>
        <w:t xml:space="preserve"> и </w:t>
      </w:r>
      <w:r w:rsidRPr="00947652">
        <w:rPr>
          <w:rStyle w:val="a4"/>
        </w:rPr>
        <w:t>SORT_ASCENDING_ORDER</w:t>
      </w:r>
      <w:r>
        <w:t>).</w:t>
      </w:r>
    </w:p>
    <w:p w14:paraId="48B50E04" w14:textId="77777777" w:rsidR="00356701" w:rsidRPr="008D148E" w:rsidRDefault="00356701" w:rsidP="00A85196">
      <w:pPr>
        <w:pStyle w:val="a3"/>
        <w:rPr>
          <w:lang w:val="en-US"/>
        </w:rPr>
      </w:pPr>
      <w:r w:rsidRPr="008D148E">
        <w:rPr>
          <w:lang w:val="en-US"/>
        </w:rPr>
        <w:t>void lists_SortListByField (list_obj_t *, const int, const field_num_t);</w:t>
      </w:r>
    </w:p>
    <w:p w14:paraId="64E7877E" w14:textId="77777777" w:rsidR="00356701" w:rsidRPr="00626800" w:rsidRDefault="00356701" w:rsidP="00356701">
      <w:pPr>
        <w:rPr>
          <w:lang w:val="en-US"/>
        </w:rPr>
      </w:pPr>
      <w:r>
        <w:t>Функция подсчёта суммы употреблённых животными всех пород продуктов за указанный период. Возвращает</w:t>
      </w:r>
      <w:r w:rsidRPr="00626800">
        <w:rPr>
          <w:lang w:val="en-US"/>
        </w:rPr>
        <w:t xml:space="preserve"> </w:t>
      </w:r>
      <w:r>
        <w:t>подсчитанную</w:t>
      </w:r>
      <w:r w:rsidRPr="00626800">
        <w:rPr>
          <w:lang w:val="en-US"/>
        </w:rPr>
        <w:t xml:space="preserve"> </w:t>
      </w:r>
      <w:r>
        <w:t>сумму</w:t>
      </w:r>
      <w:r w:rsidRPr="00626800">
        <w:rPr>
          <w:lang w:val="en-US"/>
        </w:rPr>
        <w:t>.</w:t>
      </w:r>
    </w:p>
    <w:p w14:paraId="2145D706" w14:textId="77777777" w:rsidR="00356701" w:rsidRDefault="00356701" w:rsidP="00A85196">
      <w:pPr>
        <w:pStyle w:val="a3"/>
        <w:rPr>
          <w:lang w:val="en-US"/>
        </w:rPr>
      </w:pPr>
      <w:r w:rsidRPr="003D577F">
        <w:rPr>
          <w:lang w:val="en-US"/>
        </w:rPr>
        <w:t>cost_t lists_GetCostForPeriod (const list_obj_t *, const udate_t *, const udate_t *);</w:t>
      </w:r>
    </w:p>
    <w:p w14:paraId="0F56CA63" w14:textId="77777777" w:rsidR="00356701" w:rsidRPr="00626800" w:rsidRDefault="00356701" w:rsidP="00356701">
      <w:pPr>
        <w:rPr>
          <w:lang w:val="en-US"/>
        </w:rPr>
      </w:pPr>
      <w:r w:rsidRPr="003D577F">
        <w:t xml:space="preserve">Функция подсчёта </w:t>
      </w:r>
      <w:r>
        <w:t>веса</w:t>
      </w:r>
      <w:r w:rsidRPr="003D577F">
        <w:t xml:space="preserve"> употреблённых животными всех пород продуктов за указанный период. Возвращает</w:t>
      </w:r>
      <w:r w:rsidRPr="00626800">
        <w:rPr>
          <w:lang w:val="en-US"/>
        </w:rPr>
        <w:t xml:space="preserve"> </w:t>
      </w:r>
      <w:r w:rsidRPr="003D577F">
        <w:t>подсчитанн</w:t>
      </w:r>
      <w:r>
        <w:t>ый</w:t>
      </w:r>
      <w:r w:rsidRPr="00626800">
        <w:rPr>
          <w:lang w:val="en-US"/>
        </w:rPr>
        <w:t xml:space="preserve"> </w:t>
      </w:r>
      <w:r>
        <w:t>вес</w:t>
      </w:r>
      <w:r w:rsidRPr="00626800">
        <w:rPr>
          <w:lang w:val="en-US"/>
        </w:rPr>
        <w:t>.</w:t>
      </w:r>
    </w:p>
    <w:p w14:paraId="0F9EFD34" w14:textId="77777777" w:rsidR="00356701" w:rsidRDefault="00356701" w:rsidP="00A85196">
      <w:pPr>
        <w:pStyle w:val="a3"/>
        <w:rPr>
          <w:lang w:val="en-US"/>
        </w:rPr>
      </w:pPr>
      <w:r w:rsidRPr="00476EF2">
        <w:rPr>
          <w:lang w:val="en-US"/>
        </w:rPr>
        <w:t>weight_t lists_GetWeightForPeriod (const list_obj_t *, const udate_t *, const udate_t *);</w:t>
      </w:r>
    </w:p>
    <w:p w14:paraId="61646112" w14:textId="77777777" w:rsidR="00356701" w:rsidRDefault="00356701" w:rsidP="00356701">
      <w:pPr>
        <w:rPr>
          <w:lang w:val="en-US"/>
        </w:rPr>
      </w:pPr>
      <w:r>
        <w:t xml:space="preserve">Функция проверки доступности файла для чтения. Имя файла передаётся в виде массива символов </w:t>
      </w:r>
      <w:r w:rsidRPr="00803764">
        <w:rPr>
          <w:rStyle w:val="a4"/>
        </w:rPr>
        <w:t>char</w:t>
      </w:r>
      <w:r w:rsidRPr="00803764">
        <w:t>.</w:t>
      </w:r>
      <w:r>
        <w:t xml:space="preserve"> Возвращает</w:t>
      </w:r>
      <w:r w:rsidRPr="00626800">
        <w:rPr>
          <w:lang w:val="en-US"/>
        </w:rPr>
        <w:t xml:space="preserve"> </w:t>
      </w:r>
      <w:r>
        <w:t>один</w:t>
      </w:r>
      <w:r w:rsidRPr="00626800">
        <w:rPr>
          <w:lang w:val="en-US"/>
        </w:rPr>
        <w:t xml:space="preserve"> </w:t>
      </w:r>
      <w:r>
        <w:t>из</w:t>
      </w:r>
      <w:r w:rsidRPr="00626800">
        <w:rPr>
          <w:lang w:val="en-US"/>
        </w:rPr>
        <w:t xml:space="preserve"> </w:t>
      </w:r>
      <w:r>
        <w:t>кодов</w:t>
      </w:r>
      <w:r w:rsidRPr="00626800">
        <w:rPr>
          <w:lang w:val="en-US"/>
        </w:rPr>
        <w:t xml:space="preserve"> </w:t>
      </w:r>
      <w:r w:rsidRPr="00626800">
        <w:rPr>
          <w:rStyle w:val="a4"/>
          <w:lang w:val="en-US"/>
        </w:rPr>
        <w:t>FS_RETURN</w:t>
      </w:r>
      <w:r>
        <w:rPr>
          <w:lang w:val="en-US"/>
        </w:rPr>
        <w:t>.</w:t>
      </w:r>
    </w:p>
    <w:p w14:paraId="62ECDDAF" w14:textId="77777777" w:rsidR="00356701" w:rsidRDefault="00356701" w:rsidP="00A85196">
      <w:pPr>
        <w:pStyle w:val="a3"/>
        <w:rPr>
          <w:lang w:val="en-US"/>
        </w:rPr>
      </w:pPr>
      <w:r w:rsidRPr="00803764">
        <w:rPr>
          <w:lang w:val="en-US"/>
        </w:rPr>
        <w:t>int is_exist</w:t>
      </w:r>
      <w:r>
        <w:rPr>
          <w:lang w:val="en-US"/>
        </w:rPr>
        <w:t xml:space="preserve"> </w:t>
      </w:r>
      <w:r w:rsidRPr="00803764">
        <w:rPr>
          <w:lang w:val="en-US"/>
        </w:rPr>
        <w:t>(const char *);</w:t>
      </w:r>
    </w:p>
    <w:p w14:paraId="34015CDD" w14:textId="77777777" w:rsidR="00356701" w:rsidRPr="00803764" w:rsidRDefault="00356701" w:rsidP="00356701">
      <w:r>
        <w:rPr>
          <w:lang w:val="en-US"/>
        </w:rPr>
        <w:tab/>
      </w:r>
      <w:r>
        <w:t xml:space="preserve">Функция проверки доступности файла для чтения. Имя файла передаётся в виде массива символов </w:t>
      </w:r>
      <w:r w:rsidRPr="00803764">
        <w:rPr>
          <w:rStyle w:val="a4"/>
        </w:rPr>
        <w:t>wchar_t</w:t>
      </w:r>
      <w:r w:rsidRPr="00803764">
        <w:t>.</w:t>
      </w:r>
      <w:r>
        <w:t xml:space="preserve"> Возвращает один из кодов </w:t>
      </w:r>
      <w:r w:rsidRPr="00803764">
        <w:rPr>
          <w:rStyle w:val="a4"/>
        </w:rPr>
        <w:t>FS_RETURN</w:t>
      </w:r>
      <w:r w:rsidRPr="00803764">
        <w:t>.</w:t>
      </w:r>
    </w:p>
    <w:p w14:paraId="33545F68" w14:textId="77777777" w:rsidR="00356701" w:rsidRPr="00803764" w:rsidRDefault="00356701" w:rsidP="00A85196">
      <w:pPr>
        <w:pStyle w:val="a3"/>
        <w:rPr>
          <w:lang w:val="en-US"/>
        </w:rPr>
      </w:pPr>
      <w:r w:rsidRPr="00803764">
        <w:rPr>
          <w:lang w:val="en-US"/>
        </w:rPr>
        <w:t>int is_exist_wcs (const wchar_t *);</w:t>
      </w:r>
    </w:p>
    <w:p w14:paraId="46DCD972" w14:textId="77777777" w:rsidR="00356701" w:rsidRDefault="00356701" w:rsidP="00356701">
      <w:pPr>
        <w:rPr>
          <w:lang w:val="en-US"/>
        </w:rPr>
      </w:pPr>
      <w:r>
        <w:t xml:space="preserve">Функция сохранения переданного объекта списка </w:t>
      </w:r>
      <w:r w:rsidRPr="00803764">
        <w:rPr>
          <w:rStyle w:val="a4"/>
        </w:rPr>
        <w:t>list_obj_t</w:t>
      </w:r>
      <w:r w:rsidRPr="00803764">
        <w:t xml:space="preserve"> </w:t>
      </w:r>
      <w:r>
        <w:t>в текстовый типизированный файл. Возвращает</w:t>
      </w:r>
      <w:r w:rsidRPr="00386E4B">
        <w:rPr>
          <w:lang w:val="en-US"/>
        </w:rPr>
        <w:t xml:space="preserve"> </w:t>
      </w:r>
      <w:r>
        <w:t>один</w:t>
      </w:r>
      <w:r w:rsidRPr="00386E4B">
        <w:rPr>
          <w:lang w:val="en-US"/>
        </w:rPr>
        <w:t xml:space="preserve"> </w:t>
      </w:r>
      <w:r>
        <w:t>из</w:t>
      </w:r>
      <w:r w:rsidRPr="00386E4B">
        <w:rPr>
          <w:lang w:val="en-US"/>
        </w:rPr>
        <w:t xml:space="preserve"> </w:t>
      </w:r>
      <w:r>
        <w:t>кодов</w:t>
      </w:r>
      <w:r w:rsidRPr="00386E4B">
        <w:rPr>
          <w:lang w:val="en-US"/>
        </w:rPr>
        <w:t xml:space="preserve"> </w:t>
      </w:r>
      <w:r w:rsidRPr="00386E4B">
        <w:rPr>
          <w:rStyle w:val="a4"/>
          <w:lang w:val="en-US"/>
        </w:rPr>
        <w:t>FS_RETURN</w:t>
      </w:r>
      <w:r>
        <w:rPr>
          <w:lang w:val="en-US"/>
        </w:rPr>
        <w:t>.</w:t>
      </w:r>
    </w:p>
    <w:p w14:paraId="218EBAE4" w14:textId="77777777" w:rsidR="00356701" w:rsidRDefault="00356701" w:rsidP="00A85196">
      <w:pPr>
        <w:pStyle w:val="a3"/>
        <w:rPr>
          <w:lang w:val="en-US"/>
        </w:rPr>
      </w:pPr>
      <w:r w:rsidRPr="00D41CDD">
        <w:rPr>
          <w:lang w:val="en-US"/>
        </w:rPr>
        <w:t>int save_as_bin</w:t>
      </w:r>
      <w:proofErr w:type="gramStart"/>
      <w:r w:rsidRPr="00D41CDD">
        <w:rPr>
          <w:lang w:val="en-US"/>
        </w:rPr>
        <w:t xml:space="preserve">   (</w:t>
      </w:r>
      <w:proofErr w:type="gramEnd"/>
      <w:r w:rsidRPr="00D41CDD">
        <w:rPr>
          <w:lang w:val="en-US"/>
        </w:rPr>
        <w:t>const list_obj_t * list, const wchar_t * file_name_wcs);</w:t>
      </w:r>
    </w:p>
    <w:p w14:paraId="7BA47373" w14:textId="77777777" w:rsidR="00356701" w:rsidRDefault="00356701" w:rsidP="00356701">
      <w:r>
        <w:t xml:space="preserve">Функция чтения данных из текстового типизированного файла. Возвращает один из кодов </w:t>
      </w:r>
      <w:r w:rsidRPr="00803764">
        <w:rPr>
          <w:rStyle w:val="a4"/>
        </w:rPr>
        <w:t>FS_RETURN</w:t>
      </w:r>
      <w:r w:rsidRPr="00803764">
        <w:t>.</w:t>
      </w:r>
    </w:p>
    <w:p w14:paraId="6EEDEC93" w14:textId="77777777" w:rsidR="00356701" w:rsidRPr="00D41CDD" w:rsidRDefault="00356701" w:rsidP="00A85196">
      <w:pPr>
        <w:pStyle w:val="a3"/>
        <w:rPr>
          <w:lang w:val="en-US"/>
        </w:rPr>
      </w:pPr>
      <w:r w:rsidRPr="00D41CDD">
        <w:rPr>
          <w:lang w:val="en-US"/>
        </w:rPr>
        <w:t>int save_as_bin</w:t>
      </w:r>
      <w:proofErr w:type="gramStart"/>
      <w:r w:rsidRPr="00D41CDD">
        <w:rPr>
          <w:lang w:val="en-US"/>
        </w:rPr>
        <w:t xml:space="preserve">   (</w:t>
      </w:r>
      <w:proofErr w:type="gramEnd"/>
      <w:r w:rsidRPr="00D41CDD">
        <w:rPr>
          <w:lang w:val="en-US"/>
        </w:rPr>
        <w:t>const list_obj_t * list, const wchar_t * file_name_wcs);</w:t>
      </w:r>
    </w:p>
    <w:p w14:paraId="3899AF86" w14:textId="77777777" w:rsidR="00356701" w:rsidRPr="00386E4B" w:rsidRDefault="00356701" w:rsidP="00356701">
      <w:pPr>
        <w:rPr>
          <w:lang w:val="en-US"/>
        </w:rPr>
      </w:pPr>
      <w:r>
        <w:t xml:space="preserve">Функция сохранения переданного объекта списка </w:t>
      </w:r>
      <w:r w:rsidRPr="00803764">
        <w:rPr>
          <w:rStyle w:val="a4"/>
        </w:rPr>
        <w:t>list_obj_t</w:t>
      </w:r>
      <w:r w:rsidRPr="00803764">
        <w:t xml:space="preserve"> </w:t>
      </w:r>
      <w:r>
        <w:t>в текстовый файл. Возвращает</w:t>
      </w:r>
      <w:r w:rsidRPr="00386E4B">
        <w:rPr>
          <w:lang w:val="en-US"/>
        </w:rPr>
        <w:t xml:space="preserve"> </w:t>
      </w:r>
      <w:r>
        <w:t>один</w:t>
      </w:r>
      <w:r w:rsidRPr="00386E4B">
        <w:rPr>
          <w:lang w:val="en-US"/>
        </w:rPr>
        <w:t xml:space="preserve"> </w:t>
      </w:r>
      <w:r>
        <w:t>из</w:t>
      </w:r>
      <w:r w:rsidRPr="00386E4B">
        <w:rPr>
          <w:lang w:val="en-US"/>
        </w:rPr>
        <w:t xml:space="preserve"> </w:t>
      </w:r>
      <w:r>
        <w:t>кодов</w:t>
      </w:r>
      <w:r w:rsidRPr="00386E4B">
        <w:rPr>
          <w:lang w:val="en-US"/>
        </w:rPr>
        <w:t xml:space="preserve"> </w:t>
      </w:r>
      <w:r w:rsidRPr="00386E4B">
        <w:rPr>
          <w:rStyle w:val="a4"/>
          <w:lang w:val="en-US"/>
        </w:rPr>
        <w:t>FS_RETURN</w:t>
      </w:r>
      <w:r w:rsidRPr="00386E4B">
        <w:rPr>
          <w:lang w:val="en-US"/>
        </w:rPr>
        <w:t>.</w:t>
      </w:r>
    </w:p>
    <w:p w14:paraId="7AEF85B6" w14:textId="77777777" w:rsidR="00356701" w:rsidRPr="00D41CDD" w:rsidRDefault="00356701" w:rsidP="00A85196">
      <w:pPr>
        <w:pStyle w:val="a3"/>
        <w:rPr>
          <w:lang w:val="en-US"/>
        </w:rPr>
      </w:pPr>
      <w:r w:rsidRPr="00D41CDD">
        <w:rPr>
          <w:lang w:val="en-US"/>
        </w:rPr>
        <w:t>int save_as_csv</w:t>
      </w:r>
      <w:proofErr w:type="gramStart"/>
      <w:r w:rsidRPr="00D41CDD">
        <w:rPr>
          <w:lang w:val="en-US"/>
        </w:rPr>
        <w:t xml:space="preserve">   (</w:t>
      </w:r>
      <w:proofErr w:type="gramEnd"/>
      <w:r w:rsidRPr="00D41CDD">
        <w:rPr>
          <w:lang w:val="en-US"/>
        </w:rPr>
        <w:t>const list_obj_t * list, const wchar_t * file_name_wcs);</w:t>
      </w:r>
    </w:p>
    <w:p w14:paraId="51E995BF" w14:textId="77777777" w:rsidR="00356701" w:rsidRDefault="00356701" w:rsidP="00356701">
      <w:r>
        <w:lastRenderedPageBreak/>
        <w:t xml:space="preserve">Функция чтения данных из текстового файла. Возвращает один из кодов </w:t>
      </w:r>
      <w:r w:rsidRPr="00803764">
        <w:rPr>
          <w:rStyle w:val="a4"/>
        </w:rPr>
        <w:t>FS_RETURN</w:t>
      </w:r>
      <w:r w:rsidRPr="00803764">
        <w:t>.</w:t>
      </w:r>
    </w:p>
    <w:p w14:paraId="09229955" w14:textId="77777777" w:rsidR="00356701" w:rsidRPr="00D41CDD" w:rsidRDefault="00356701" w:rsidP="00A85196">
      <w:pPr>
        <w:pStyle w:val="a3"/>
        <w:rPr>
          <w:lang w:val="en-US"/>
        </w:rPr>
      </w:pPr>
      <w:r w:rsidRPr="00D41CDD">
        <w:rPr>
          <w:lang w:val="en-US"/>
        </w:rPr>
        <w:t>int read_from_csv (list_obj_t * list, const wchar_t * fileName);</w:t>
      </w:r>
    </w:p>
    <w:p w14:paraId="0F60F64C" w14:textId="77777777" w:rsidR="00356701" w:rsidRDefault="00356701" w:rsidP="00356701">
      <w:r>
        <w:t>Функция проверки соответствия данного символа заданной маске. Вернуть 0, если символ не подошёл маске, иначе вернуть неотрицательное число.</w:t>
      </w:r>
    </w:p>
    <w:p w14:paraId="15D57FBA" w14:textId="77777777" w:rsidR="00356701" w:rsidRDefault="00356701" w:rsidP="00A85196">
      <w:pPr>
        <w:pStyle w:val="a3"/>
        <w:rPr>
          <w:lang w:val="en-US"/>
        </w:rPr>
      </w:pPr>
      <w:r w:rsidRPr="002208BF">
        <w:rPr>
          <w:lang w:val="en-US"/>
        </w:rPr>
        <w:t>int check_wchar (const wint_t, const checker_mode_t);</w:t>
      </w:r>
    </w:p>
    <w:p w14:paraId="3A91CC4D" w14:textId="77777777" w:rsidR="00356701" w:rsidRDefault="00356701" w:rsidP="00356701">
      <w:r>
        <w:t>Функция конвертирования переданной даты (первый аргумент) в строку (второй аргумент). В качестве разделителя использовать указанный символ (третий аргумент). Строку сформировать по указанному шаблону (четвёртый аргумент).</w:t>
      </w:r>
    </w:p>
    <w:p w14:paraId="065775A0" w14:textId="77777777" w:rsidR="00356701" w:rsidRDefault="00356701" w:rsidP="00A85196">
      <w:pPr>
        <w:pStyle w:val="a3"/>
        <w:rPr>
          <w:lang w:val="en-US"/>
        </w:rPr>
      </w:pPr>
      <w:r w:rsidRPr="002208BF">
        <w:rPr>
          <w:lang w:val="en-US"/>
        </w:rPr>
        <w:t>void date2wcsdp (const udate_t *, wchar_t *, const wchar_t, const wchar_t *);</w:t>
      </w:r>
    </w:p>
    <w:p w14:paraId="644831D2" w14:textId="77777777" w:rsidR="00356701" w:rsidRDefault="00356701" w:rsidP="00356701">
      <w:pPr>
        <w:ind w:firstLine="0"/>
      </w:pPr>
      <w:r>
        <w:rPr>
          <w:lang w:val="en-US"/>
        </w:rPr>
        <w:tab/>
      </w:r>
      <w:r>
        <w:t>Для функции выше с целью упрощения кода были определены следующие три макроса:</w:t>
      </w:r>
    </w:p>
    <w:p w14:paraId="40AC360E" w14:textId="77777777" w:rsidR="00356701" w:rsidRDefault="00356701" w:rsidP="00356701">
      <w:pPr>
        <w:pStyle w:val="a6"/>
        <w:numPr>
          <w:ilvl w:val="0"/>
          <w:numId w:val="20"/>
        </w:numPr>
      </w:pPr>
      <w:r>
        <w:t>Преобразовать дату в строку. Разделитель и шаблон предопределены</w:t>
      </w:r>
    </w:p>
    <w:p w14:paraId="29A29F17" w14:textId="77777777" w:rsidR="00356701" w:rsidRPr="002208BF" w:rsidRDefault="00356701" w:rsidP="00A85196">
      <w:pPr>
        <w:pStyle w:val="a3"/>
        <w:rPr>
          <w:lang w:val="en-US"/>
        </w:rPr>
      </w:pPr>
      <w:r w:rsidRPr="002208BF">
        <w:rPr>
          <w:lang w:val="en-US"/>
        </w:rPr>
        <w:t>#define date2</w:t>
      </w:r>
      <w:proofErr w:type="gramStart"/>
      <w:r w:rsidRPr="002208BF">
        <w:rPr>
          <w:lang w:val="en-US"/>
        </w:rPr>
        <w:t>wcs(</w:t>
      </w:r>
      <w:proofErr w:type="gramEnd"/>
      <w:r w:rsidRPr="002208BF">
        <w:rPr>
          <w:lang w:val="en-US"/>
        </w:rPr>
        <w:t>date, string) date2wcsdp(date, string, L'/', L"%02d%lc%02d%lc%04d")</w:t>
      </w:r>
    </w:p>
    <w:p w14:paraId="5EBDED53" w14:textId="77777777" w:rsidR="00356701" w:rsidRDefault="00356701" w:rsidP="00356701">
      <w:pPr>
        <w:pStyle w:val="a6"/>
        <w:numPr>
          <w:ilvl w:val="0"/>
          <w:numId w:val="20"/>
        </w:numPr>
      </w:pPr>
      <w:r>
        <w:t>Преобразовать дату в строку. Использовать данный разделитель. Шаблон предопределён.</w:t>
      </w:r>
    </w:p>
    <w:p w14:paraId="37467D4B" w14:textId="77777777" w:rsidR="00356701" w:rsidRPr="002208BF" w:rsidRDefault="00356701" w:rsidP="00A85196">
      <w:pPr>
        <w:pStyle w:val="a3"/>
        <w:rPr>
          <w:lang w:val="en-US"/>
        </w:rPr>
      </w:pPr>
      <w:r w:rsidRPr="002208BF">
        <w:rPr>
          <w:lang w:val="en-US"/>
        </w:rPr>
        <w:t>#define date2</w:t>
      </w:r>
      <w:proofErr w:type="gramStart"/>
      <w:r w:rsidRPr="002208BF">
        <w:rPr>
          <w:lang w:val="en-US"/>
        </w:rPr>
        <w:t>wcsd(</w:t>
      </w:r>
      <w:proofErr w:type="gramEnd"/>
      <w:r w:rsidRPr="002208BF">
        <w:rPr>
          <w:lang w:val="en-US"/>
        </w:rPr>
        <w:t>date, string, delimiter) date2wcsdp(date, string, delimiter, L"%02d%lc%02d%lc%04d")</w:t>
      </w:r>
    </w:p>
    <w:p w14:paraId="26416E8E" w14:textId="77777777" w:rsidR="00356701" w:rsidRDefault="00356701" w:rsidP="00356701">
      <w:pPr>
        <w:pStyle w:val="a6"/>
        <w:numPr>
          <w:ilvl w:val="0"/>
          <w:numId w:val="20"/>
        </w:numPr>
      </w:pPr>
      <w:r>
        <w:t>Преобразовать дату в строку. Использовать данный шаблон. Разделитель предопределён.</w:t>
      </w:r>
    </w:p>
    <w:p w14:paraId="373AFBED" w14:textId="77777777" w:rsidR="00356701" w:rsidRPr="002208BF" w:rsidRDefault="00356701" w:rsidP="00A85196">
      <w:pPr>
        <w:pStyle w:val="a3"/>
        <w:rPr>
          <w:lang w:val="en-US"/>
        </w:rPr>
      </w:pPr>
      <w:r w:rsidRPr="002208BF">
        <w:rPr>
          <w:lang w:val="en-US"/>
        </w:rPr>
        <w:t>#define date2</w:t>
      </w:r>
      <w:proofErr w:type="gramStart"/>
      <w:r w:rsidRPr="002208BF">
        <w:rPr>
          <w:lang w:val="en-US"/>
        </w:rPr>
        <w:t>wcsp(</w:t>
      </w:r>
      <w:proofErr w:type="gramEnd"/>
      <w:r w:rsidRPr="002208BF">
        <w:rPr>
          <w:lang w:val="en-US"/>
        </w:rPr>
        <w:t>date, string, pattern) date2wcsdp(date, string, L'/', pattern)</w:t>
      </w:r>
    </w:p>
    <w:p w14:paraId="6CDF91BB" w14:textId="77777777" w:rsidR="00356701" w:rsidRDefault="00356701" w:rsidP="00356701">
      <w:pPr>
        <w:ind w:left="567" w:firstLine="0"/>
      </w:pPr>
      <w:r>
        <w:t>Функция конвертирования строки (второй аргумент) в дату (первый аргумент).</w:t>
      </w:r>
    </w:p>
    <w:p w14:paraId="57E69C95" w14:textId="77777777" w:rsidR="00356701" w:rsidRPr="0004600E" w:rsidRDefault="00356701" w:rsidP="00A85196">
      <w:pPr>
        <w:pStyle w:val="a3"/>
        <w:rPr>
          <w:lang w:val="en-US"/>
        </w:rPr>
      </w:pPr>
      <w:r w:rsidRPr="0004600E">
        <w:rPr>
          <w:lang w:val="en-US"/>
        </w:rPr>
        <w:t>void wcs2date (udate_t *, const wchar_t *);</w:t>
      </w:r>
    </w:p>
    <w:p w14:paraId="4511DE77" w14:textId="77777777" w:rsidR="00356701" w:rsidRDefault="00356701" w:rsidP="00356701">
      <w:pPr>
        <w:ind w:firstLine="0"/>
      </w:pPr>
      <w:r>
        <w:rPr>
          <w:lang w:val="en-US"/>
        </w:rPr>
        <w:tab/>
      </w:r>
      <w:r>
        <w:t>Функция сравнения двух дат. Вернуть 0, если даты равны; -1, если первая дата раньше второй; 1, если первая дата позже второй.</w:t>
      </w:r>
    </w:p>
    <w:p w14:paraId="59904901" w14:textId="77777777" w:rsidR="00356701" w:rsidRDefault="00356701" w:rsidP="00A85196">
      <w:pPr>
        <w:pStyle w:val="a3"/>
        <w:rPr>
          <w:lang w:val="en-US"/>
        </w:rPr>
      </w:pPr>
      <w:r w:rsidRPr="00E32566">
        <w:rPr>
          <w:lang w:val="en-US"/>
        </w:rPr>
        <w:t>int datecmp (const udate_t *, const udate_t *);</w:t>
      </w:r>
    </w:p>
    <w:p w14:paraId="0F4D9A09" w14:textId="77777777" w:rsidR="00356701" w:rsidRDefault="00356701" w:rsidP="00356701">
      <w:r>
        <w:t xml:space="preserve">Функция конвертирования из строки (массив символов </w:t>
      </w:r>
      <w:r w:rsidRPr="005C6084">
        <w:rPr>
          <w:rStyle w:val="a4"/>
        </w:rPr>
        <w:t>wchar_t</w:t>
      </w:r>
      <w:r>
        <w:t>) в целое число</w:t>
      </w:r>
      <w:r w:rsidRPr="005C6084">
        <w:t>.</w:t>
      </w:r>
      <w:r>
        <w:t xml:space="preserve"> Возвращает получившееся число.</w:t>
      </w:r>
    </w:p>
    <w:p w14:paraId="2F1B099C" w14:textId="77777777" w:rsidR="00356701" w:rsidRPr="00626800" w:rsidRDefault="00356701" w:rsidP="00A85196">
      <w:pPr>
        <w:pStyle w:val="a3"/>
      </w:pPr>
      <w:r w:rsidRPr="00372E78">
        <w:rPr>
          <w:lang w:val="en-US"/>
        </w:rPr>
        <w:t>long</w:t>
      </w:r>
      <w:r w:rsidRPr="00626800">
        <w:t xml:space="preserve"> </w:t>
      </w:r>
      <w:r w:rsidRPr="00372E78">
        <w:rPr>
          <w:lang w:val="en-US"/>
        </w:rPr>
        <w:t>long</w:t>
      </w:r>
      <w:r w:rsidRPr="00626800">
        <w:t xml:space="preserve"> </w:t>
      </w:r>
      <w:r w:rsidRPr="00372E78">
        <w:rPr>
          <w:lang w:val="en-US"/>
        </w:rPr>
        <w:t>wcs</w:t>
      </w:r>
      <w:r w:rsidRPr="00626800">
        <w:t>2</w:t>
      </w:r>
      <w:r w:rsidRPr="00372E78">
        <w:rPr>
          <w:lang w:val="en-US"/>
        </w:rPr>
        <w:t>int</w:t>
      </w:r>
      <w:r w:rsidRPr="00626800">
        <w:t xml:space="preserve"> (</w:t>
      </w:r>
      <w:r w:rsidRPr="00372E78">
        <w:rPr>
          <w:lang w:val="en-US"/>
        </w:rPr>
        <w:t>const</w:t>
      </w:r>
      <w:r w:rsidRPr="00626800">
        <w:t xml:space="preserve"> </w:t>
      </w:r>
      <w:r w:rsidRPr="00372E78">
        <w:rPr>
          <w:lang w:val="en-US"/>
        </w:rPr>
        <w:t>wchar</w:t>
      </w:r>
      <w:r w:rsidRPr="00626800">
        <w:t>_</w:t>
      </w:r>
      <w:r w:rsidRPr="00372E78">
        <w:rPr>
          <w:lang w:val="en-US"/>
        </w:rPr>
        <w:t>t</w:t>
      </w:r>
      <w:r w:rsidRPr="00626800">
        <w:t xml:space="preserve"> *);</w:t>
      </w:r>
    </w:p>
    <w:p w14:paraId="3B4C844F" w14:textId="77777777" w:rsidR="00356701" w:rsidRDefault="00356701" w:rsidP="00356701">
      <w:r w:rsidRPr="00626800">
        <w:tab/>
      </w:r>
      <w:r>
        <w:t xml:space="preserve">Функция конвертирования из строки (массив символов </w:t>
      </w:r>
      <w:r w:rsidRPr="005C6084">
        <w:rPr>
          <w:rStyle w:val="a4"/>
        </w:rPr>
        <w:t>wchar_t</w:t>
      </w:r>
      <w:r>
        <w:t>) в число с плавающей точкой</w:t>
      </w:r>
      <w:r w:rsidRPr="005C6084">
        <w:t>.</w:t>
      </w:r>
      <w:r>
        <w:t xml:space="preserve"> Возвращает получившееся число.</w:t>
      </w:r>
    </w:p>
    <w:p w14:paraId="017C8DFD" w14:textId="77777777" w:rsidR="00356701" w:rsidRPr="00626800" w:rsidRDefault="00356701" w:rsidP="00A85196">
      <w:pPr>
        <w:pStyle w:val="a3"/>
      </w:pPr>
      <w:r w:rsidRPr="00372E78">
        <w:rPr>
          <w:lang w:val="en-US"/>
        </w:rPr>
        <w:t>long</w:t>
      </w:r>
      <w:r w:rsidRPr="00626800">
        <w:t xml:space="preserve"> </w:t>
      </w:r>
      <w:r w:rsidRPr="00372E78">
        <w:rPr>
          <w:lang w:val="en-US"/>
        </w:rPr>
        <w:t>double</w:t>
      </w:r>
      <w:r w:rsidRPr="00626800">
        <w:t xml:space="preserve"> </w:t>
      </w:r>
      <w:r w:rsidRPr="00372E78">
        <w:rPr>
          <w:lang w:val="en-US"/>
        </w:rPr>
        <w:t>wcs</w:t>
      </w:r>
      <w:r w:rsidRPr="00626800">
        <w:t>2</w:t>
      </w:r>
      <w:r w:rsidRPr="00372E78">
        <w:rPr>
          <w:lang w:val="en-US"/>
        </w:rPr>
        <w:t>float</w:t>
      </w:r>
      <w:r w:rsidRPr="00626800">
        <w:t xml:space="preserve"> (</w:t>
      </w:r>
      <w:r w:rsidRPr="00372E78">
        <w:rPr>
          <w:lang w:val="en-US"/>
        </w:rPr>
        <w:t>const</w:t>
      </w:r>
      <w:r w:rsidRPr="00626800">
        <w:t xml:space="preserve"> </w:t>
      </w:r>
      <w:r w:rsidRPr="00372E78">
        <w:rPr>
          <w:lang w:val="en-US"/>
        </w:rPr>
        <w:t>wchar</w:t>
      </w:r>
      <w:r w:rsidRPr="00626800">
        <w:t>_</w:t>
      </w:r>
      <w:r w:rsidRPr="00372E78">
        <w:rPr>
          <w:lang w:val="en-US"/>
        </w:rPr>
        <w:t>t</w:t>
      </w:r>
      <w:r w:rsidRPr="00626800">
        <w:t xml:space="preserve"> *);</w:t>
      </w:r>
    </w:p>
    <w:p w14:paraId="225FDABC" w14:textId="77777777" w:rsidR="00356701" w:rsidRDefault="00356701" w:rsidP="00356701">
      <w:pPr>
        <w:ind w:firstLine="0"/>
      </w:pPr>
      <w:r w:rsidRPr="00626800">
        <w:tab/>
      </w:r>
      <w:r>
        <w:t xml:space="preserve">Функция преобразования целого числа (первый аргумент) в строку (второй аргумент, массив символов </w:t>
      </w:r>
      <w:r w:rsidRPr="00551147">
        <w:rPr>
          <w:rStyle w:val="a4"/>
        </w:rPr>
        <w:t>wchar_t</w:t>
      </w:r>
      <w:r>
        <w:t>).</w:t>
      </w:r>
    </w:p>
    <w:p w14:paraId="52571E23" w14:textId="77777777" w:rsidR="00356701" w:rsidRPr="00372E78" w:rsidRDefault="00356701" w:rsidP="00A85196">
      <w:pPr>
        <w:pStyle w:val="a3"/>
        <w:rPr>
          <w:lang w:val="en-US"/>
        </w:rPr>
      </w:pPr>
      <w:r w:rsidRPr="00372E78">
        <w:rPr>
          <w:lang w:val="en-US"/>
        </w:rPr>
        <w:t>void int2wcs (const long long, wchar_t *);</w:t>
      </w:r>
    </w:p>
    <w:p w14:paraId="732C00C3" w14:textId="77777777" w:rsidR="00356701" w:rsidRDefault="00356701" w:rsidP="00356701">
      <w:pPr>
        <w:ind w:firstLine="0"/>
      </w:pPr>
      <w:r w:rsidRPr="00372E78">
        <w:rPr>
          <w:lang w:val="en-US"/>
        </w:rPr>
        <w:lastRenderedPageBreak/>
        <w:tab/>
      </w:r>
      <w:r>
        <w:t>Функция преобразования числа</w:t>
      </w:r>
      <w:r w:rsidRPr="00551147">
        <w:t xml:space="preserve"> </w:t>
      </w:r>
      <w:r>
        <w:t xml:space="preserve">с плавающей точкой (первый аргумент) в строку (второй аргумент, массив символов </w:t>
      </w:r>
      <w:r w:rsidRPr="00551147">
        <w:rPr>
          <w:rStyle w:val="a4"/>
        </w:rPr>
        <w:t>wchar_t</w:t>
      </w:r>
      <w:r>
        <w:t>).</w:t>
      </w:r>
    </w:p>
    <w:p w14:paraId="7A262B7A" w14:textId="77777777" w:rsidR="00356701" w:rsidRPr="00372E78" w:rsidRDefault="00356701" w:rsidP="00A85196">
      <w:pPr>
        <w:pStyle w:val="a3"/>
        <w:rPr>
          <w:lang w:val="en-US"/>
        </w:rPr>
      </w:pPr>
      <w:r w:rsidRPr="00372E78">
        <w:rPr>
          <w:lang w:val="en-US"/>
        </w:rPr>
        <w:t>void float2wcs (const long double, wchar_t *);</w:t>
      </w:r>
    </w:p>
    <w:p w14:paraId="255EE43A" w14:textId="77777777" w:rsidR="00356701" w:rsidRDefault="00356701" w:rsidP="00356701">
      <w:pPr>
        <w:ind w:firstLine="0"/>
      </w:pPr>
      <w:r w:rsidRPr="00372E78">
        <w:rPr>
          <w:lang w:val="en-US"/>
        </w:rPr>
        <w:tab/>
      </w:r>
      <w:r>
        <w:t>Функция изменения фактического размера строки с помощью удаления лишних или добавления указанного заполнителя (второй аргумент) в конец.</w:t>
      </w:r>
    </w:p>
    <w:p w14:paraId="4466571E" w14:textId="77777777" w:rsidR="00356701" w:rsidRDefault="00356701" w:rsidP="00A85196">
      <w:pPr>
        <w:pStyle w:val="a3"/>
        <w:rPr>
          <w:lang w:val="en-US"/>
        </w:rPr>
      </w:pPr>
      <w:r w:rsidRPr="00372E78">
        <w:rPr>
          <w:lang w:val="en-US"/>
        </w:rPr>
        <w:t>void fitwcs (wchar_t *, const wchar_t *, const int);</w:t>
      </w:r>
    </w:p>
    <w:p w14:paraId="2528EFC5" w14:textId="77777777" w:rsidR="00356701" w:rsidRPr="00626800" w:rsidRDefault="00356701" w:rsidP="00356701">
      <w:pPr>
        <w:rPr>
          <w:lang w:val="en-US"/>
        </w:rPr>
      </w:pPr>
      <w:r>
        <w:t>Функция подсчёта фактического количества строк в переданном сообщении (первый аргумент), с учётом символов перехода на новую строку, символов табуляции и максимальной ширины окна (второй аргумент). Возвращает</w:t>
      </w:r>
      <w:r w:rsidRPr="00626800">
        <w:rPr>
          <w:lang w:val="en-US"/>
        </w:rPr>
        <w:t xml:space="preserve"> </w:t>
      </w:r>
      <w:r>
        <w:t>подсчитанное</w:t>
      </w:r>
      <w:r w:rsidRPr="00626800">
        <w:rPr>
          <w:lang w:val="en-US"/>
        </w:rPr>
        <w:t xml:space="preserve"> </w:t>
      </w:r>
      <w:r>
        <w:t>количество</w:t>
      </w:r>
      <w:r w:rsidRPr="00626800">
        <w:rPr>
          <w:lang w:val="en-US"/>
        </w:rPr>
        <w:t xml:space="preserve"> </w:t>
      </w:r>
      <w:r>
        <w:t>строк</w:t>
      </w:r>
      <w:r w:rsidRPr="00626800">
        <w:rPr>
          <w:lang w:val="en-US"/>
        </w:rPr>
        <w:t>.</w:t>
      </w:r>
    </w:p>
    <w:p w14:paraId="2E831230" w14:textId="77777777" w:rsidR="00356701" w:rsidRPr="00686A0B" w:rsidRDefault="00356701" w:rsidP="00A85196">
      <w:pPr>
        <w:pStyle w:val="a3"/>
        <w:rPr>
          <w:lang w:val="en-US"/>
        </w:rPr>
      </w:pPr>
      <w:r w:rsidRPr="00686A0B">
        <w:rPr>
          <w:lang w:val="en-US"/>
        </w:rPr>
        <w:t>int get_message_lines_count (const wchar_t *, const int max_width);</w:t>
      </w:r>
    </w:p>
    <w:p w14:paraId="755D890F" w14:textId="77777777" w:rsidR="00356701" w:rsidRDefault="00356701" w:rsidP="00356701">
      <w:r>
        <w:t>Функция подсчёта количества пунктов меню. Возвращает количество пунктов меню.</w:t>
      </w:r>
    </w:p>
    <w:p w14:paraId="20600B8C" w14:textId="77777777" w:rsidR="00356701" w:rsidRPr="00626800" w:rsidRDefault="00356701" w:rsidP="00A85196">
      <w:pPr>
        <w:pStyle w:val="a3"/>
      </w:pPr>
      <w:r w:rsidRPr="00686A0B">
        <w:rPr>
          <w:lang w:val="en-US"/>
        </w:rPr>
        <w:t>int</w:t>
      </w:r>
      <w:r w:rsidRPr="00626800">
        <w:t xml:space="preserve"> </w:t>
      </w:r>
      <w:r w:rsidRPr="00686A0B">
        <w:rPr>
          <w:lang w:val="en-US"/>
        </w:rPr>
        <w:t>tui</w:t>
      </w:r>
      <w:r w:rsidRPr="00626800">
        <w:t>_</w:t>
      </w:r>
      <w:r w:rsidRPr="00686A0B">
        <w:rPr>
          <w:lang w:val="en-US"/>
        </w:rPr>
        <w:t>get</w:t>
      </w:r>
      <w:r w:rsidRPr="00626800">
        <w:t>_</w:t>
      </w:r>
      <w:r w:rsidRPr="00686A0B">
        <w:rPr>
          <w:lang w:val="en-US"/>
        </w:rPr>
        <w:t>menu</w:t>
      </w:r>
      <w:r w:rsidRPr="00626800">
        <w:t>_</w:t>
      </w:r>
      <w:r w:rsidRPr="00686A0B">
        <w:rPr>
          <w:lang w:val="en-US"/>
        </w:rPr>
        <w:t>item</w:t>
      </w:r>
      <w:r w:rsidRPr="00626800">
        <w:t>_</w:t>
      </w:r>
      <w:r w:rsidRPr="00686A0B">
        <w:rPr>
          <w:lang w:val="en-US"/>
        </w:rPr>
        <w:t>count</w:t>
      </w:r>
      <w:r w:rsidRPr="00626800">
        <w:t xml:space="preserve"> (</w:t>
      </w:r>
      <w:r w:rsidRPr="00686A0B">
        <w:rPr>
          <w:lang w:val="en-US"/>
        </w:rPr>
        <w:t>const</w:t>
      </w:r>
      <w:r w:rsidRPr="00626800">
        <w:t xml:space="preserve"> </w:t>
      </w:r>
      <w:r w:rsidRPr="00686A0B">
        <w:rPr>
          <w:lang w:val="en-US"/>
        </w:rPr>
        <w:t>menu</w:t>
      </w:r>
      <w:r w:rsidRPr="00626800">
        <w:t>_</w:t>
      </w:r>
      <w:r w:rsidRPr="00686A0B">
        <w:rPr>
          <w:lang w:val="en-US"/>
        </w:rPr>
        <w:t>t</w:t>
      </w:r>
      <w:r w:rsidRPr="00626800">
        <w:t>);</w:t>
      </w:r>
    </w:p>
    <w:p w14:paraId="1FA7C085" w14:textId="77777777" w:rsidR="00356701" w:rsidRDefault="00356701" w:rsidP="00356701">
      <w:r>
        <w:t>Функция отрисовки вертикального меню.</w:t>
      </w:r>
    </w:p>
    <w:p w14:paraId="01916CD0" w14:textId="77777777" w:rsidR="00356701" w:rsidRPr="00686A0B" w:rsidRDefault="00356701" w:rsidP="00A85196">
      <w:pPr>
        <w:pStyle w:val="a3"/>
        <w:rPr>
          <w:lang w:val="en-US"/>
        </w:rPr>
      </w:pPr>
      <w:r w:rsidRPr="00686A0B">
        <w:rPr>
          <w:lang w:val="en-US"/>
        </w:rPr>
        <w:t>void tui_draw_vmenu (WINDOW *, const int, const int, const int, const menu_t, const int);</w:t>
      </w:r>
    </w:p>
    <w:p w14:paraId="43080768" w14:textId="77777777" w:rsidR="00356701" w:rsidRPr="00626800" w:rsidRDefault="00356701" w:rsidP="00356701">
      <w:pPr>
        <w:rPr>
          <w:rFonts w:ascii="Courier New" w:hAnsi="Courier New"/>
          <w:sz w:val="22"/>
        </w:rPr>
      </w:pPr>
      <w:r>
        <w:t>Функция отображения окна с текстовым сообщением.</w:t>
      </w:r>
    </w:p>
    <w:p w14:paraId="26110231" w14:textId="77777777" w:rsidR="00356701" w:rsidRPr="00686A0B" w:rsidRDefault="00356701" w:rsidP="00A85196">
      <w:pPr>
        <w:pStyle w:val="a3"/>
        <w:rPr>
          <w:lang w:val="en-US"/>
        </w:rPr>
      </w:pPr>
      <w:r w:rsidRPr="00686A0B">
        <w:rPr>
          <w:lang w:val="en-US"/>
        </w:rPr>
        <w:t>void tui_draw_popup_text_message (const wchar_t *, const wchar_t *);</w:t>
      </w:r>
    </w:p>
    <w:p w14:paraId="758DD5D5" w14:textId="77777777" w:rsidR="00356701" w:rsidRDefault="00356701" w:rsidP="00356701">
      <w:r>
        <w:t>Функция отображения окна с пунктами меню. Возвращает порядковый номер выбранного пункта меню.</w:t>
      </w:r>
    </w:p>
    <w:p w14:paraId="5D5149E2" w14:textId="77777777" w:rsidR="00356701" w:rsidRPr="00686A0B" w:rsidRDefault="00356701" w:rsidP="00A85196">
      <w:pPr>
        <w:pStyle w:val="a3"/>
        <w:rPr>
          <w:lang w:val="en-US"/>
        </w:rPr>
      </w:pPr>
      <w:r w:rsidRPr="00686A0B">
        <w:rPr>
          <w:lang w:val="en-US"/>
        </w:rPr>
        <w:t>int tui_draw_popup_select (const wchar_t *, const wchar_t *, const menu_t);</w:t>
      </w:r>
    </w:p>
    <w:p w14:paraId="128C4689" w14:textId="77777777" w:rsidR="00356701" w:rsidRDefault="00356701" w:rsidP="00356701">
      <w:r>
        <w:t>Функция отображения окна с полем для ввода сообщения. Возвращает фактическое количество введённых пользователем символов.</w:t>
      </w:r>
    </w:p>
    <w:p w14:paraId="2A7AAAAC" w14:textId="77777777" w:rsidR="00356701" w:rsidRPr="00686A0B" w:rsidRDefault="00356701" w:rsidP="00A85196">
      <w:pPr>
        <w:pStyle w:val="a3"/>
        <w:rPr>
          <w:lang w:val="en-US"/>
        </w:rPr>
      </w:pPr>
      <w:r w:rsidRPr="00686A0B">
        <w:rPr>
          <w:lang w:val="en-US"/>
        </w:rPr>
        <w:t>int tui_draw_popup_select (const wchar_t *, const wchar_t *, const menu_t);</w:t>
      </w:r>
    </w:p>
    <w:p w14:paraId="3EF2451A" w14:textId="77777777" w:rsidR="00356701" w:rsidRDefault="00356701" w:rsidP="00356701">
      <w:r>
        <w:t>Функция отображения окна с вводом даты.</w:t>
      </w:r>
    </w:p>
    <w:p w14:paraId="6F51CE42" w14:textId="77777777" w:rsidR="00356701" w:rsidRPr="00686A0B" w:rsidRDefault="00356701" w:rsidP="00A85196">
      <w:pPr>
        <w:pStyle w:val="a3"/>
        <w:rPr>
          <w:lang w:val="en-US"/>
        </w:rPr>
      </w:pPr>
      <w:r w:rsidRPr="00686A0B">
        <w:rPr>
          <w:lang w:val="en-US"/>
        </w:rPr>
        <w:t>void tui_draw_popup_date (const wchar_t *, const wchar_t *, udate_t *);</w:t>
      </w:r>
    </w:p>
    <w:p w14:paraId="3062B5AF" w14:textId="77777777" w:rsidR="00356701" w:rsidRPr="00386E4B" w:rsidRDefault="00356701" w:rsidP="00356701">
      <w:pPr>
        <w:rPr>
          <w:lang w:val="en-US"/>
        </w:rPr>
      </w:pPr>
      <w:r>
        <w:t>Функция отображения окна с информацией о выбранном элементе таблицы. Редактирование</w:t>
      </w:r>
      <w:r w:rsidRPr="00386E4B">
        <w:rPr>
          <w:lang w:val="en-US"/>
        </w:rPr>
        <w:t xml:space="preserve"> </w:t>
      </w:r>
      <w:r>
        <w:t>разрешено</w:t>
      </w:r>
      <w:r w:rsidRPr="00386E4B">
        <w:rPr>
          <w:lang w:val="en-US"/>
        </w:rPr>
        <w:t>.</w:t>
      </w:r>
    </w:p>
    <w:p w14:paraId="55E0D037" w14:textId="77777777" w:rsidR="00356701" w:rsidRPr="00686A0B" w:rsidRDefault="00356701" w:rsidP="00A85196">
      <w:pPr>
        <w:pStyle w:val="a3"/>
        <w:rPr>
          <w:lang w:val="en-US"/>
        </w:rPr>
      </w:pPr>
      <w:proofErr w:type="gramStart"/>
      <w:r w:rsidRPr="00686A0B">
        <w:rPr>
          <w:lang w:val="en-US"/>
        </w:rPr>
        <w:t>int  tui</w:t>
      </w:r>
      <w:proofErr w:type="gramEnd"/>
      <w:r w:rsidRPr="00686A0B">
        <w:rPr>
          <w:lang w:val="en-US"/>
        </w:rPr>
        <w:t>_popup_edit_element_data (const wchar_t *, list_data_t *, int);</w:t>
      </w:r>
    </w:p>
    <w:p w14:paraId="2CA0BF6C" w14:textId="77777777" w:rsidR="00356701" w:rsidRPr="00686A0B" w:rsidRDefault="00356701" w:rsidP="00356701">
      <w:pPr>
        <w:rPr>
          <w:lang w:val="en-US"/>
        </w:rPr>
      </w:pPr>
      <w:r>
        <w:t>Функция отображения окна с информацией о выбранном элементе таблицы. Редактирование</w:t>
      </w:r>
      <w:r w:rsidRPr="00686A0B">
        <w:rPr>
          <w:lang w:val="en-US"/>
        </w:rPr>
        <w:t xml:space="preserve"> </w:t>
      </w:r>
      <w:r>
        <w:t>запрещено</w:t>
      </w:r>
      <w:r w:rsidRPr="00686A0B">
        <w:rPr>
          <w:lang w:val="en-US"/>
        </w:rPr>
        <w:t>.</w:t>
      </w:r>
    </w:p>
    <w:p w14:paraId="2DDC6C3A" w14:textId="77777777" w:rsidR="00356701" w:rsidRPr="00686A0B" w:rsidRDefault="00356701" w:rsidP="00A85196">
      <w:pPr>
        <w:pStyle w:val="a3"/>
        <w:rPr>
          <w:lang w:val="en-US"/>
        </w:rPr>
      </w:pPr>
      <w:r w:rsidRPr="00686A0B">
        <w:rPr>
          <w:lang w:val="en-US"/>
        </w:rPr>
        <w:t>void tui_popup_show_only_element (const wchar_t *, const list_elem_t *);</w:t>
      </w:r>
    </w:p>
    <w:p w14:paraId="7C30A650" w14:textId="77777777" w:rsidR="00356701" w:rsidRDefault="00356701" w:rsidP="00356701">
      <w:r>
        <w:t>Функция отрисовки заднего фона главного окна.</w:t>
      </w:r>
    </w:p>
    <w:p w14:paraId="71694292" w14:textId="77777777" w:rsidR="00356701" w:rsidRPr="00D663A7" w:rsidRDefault="00356701" w:rsidP="00A85196">
      <w:pPr>
        <w:pStyle w:val="a3"/>
        <w:rPr>
          <w:lang w:val="en-US"/>
        </w:rPr>
      </w:pPr>
      <w:r w:rsidRPr="00D663A7">
        <w:rPr>
          <w:lang w:val="en-US"/>
        </w:rPr>
        <w:t>void draw_win_background (WINDOW *);</w:t>
      </w:r>
    </w:p>
    <w:p w14:paraId="6E2BD073" w14:textId="77777777" w:rsidR="00356701" w:rsidRDefault="00356701" w:rsidP="00356701">
      <w:r>
        <w:t>Функция подтверждения действия через ввод числового четырёхзначного кода. Возвращает 1, если пользователь отменил действие; 0, если был введён верный код.</w:t>
      </w:r>
    </w:p>
    <w:p w14:paraId="21E8BDE5" w14:textId="77777777" w:rsidR="00356701" w:rsidRPr="004D5131" w:rsidRDefault="00356701" w:rsidP="00A85196">
      <w:pPr>
        <w:pStyle w:val="a3"/>
      </w:pPr>
      <w:r w:rsidRPr="00D663A7">
        <w:lastRenderedPageBreak/>
        <w:t>int tui_confirm_action ();</w:t>
      </w:r>
    </w:p>
    <w:p w14:paraId="78C9C63E" w14:textId="6F307F5D" w:rsidR="000071DB" w:rsidRDefault="006962B9" w:rsidP="006100D8">
      <w:r>
        <w:fldChar w:fldCharType="begin"/>
      </w:r>
      <w:r>
        <w:instrText xml:space="preserve"> REF _Ref90865443 \h </w:instrText>
      </w:r>
      <w:r>
        <w:fldChar w:fldCharType="separate"/>
      </w:r>
      <w:r w:rsidR="004618D9">
        <w:t xml:space="preserve">Рисунок </w:t>
      </w:r>
      <w:r w:rsidR="004618D9">
        <w:rPr>
          <w:noProof/>
        </w:rPr>
        <w:t>А</w:t>
      </w:r>
      <w:r w:rsidR="004618D9">
        <w:t>.</w:t>
      </w:r>
      <w:r w:rsidR="004618D9">
        <w:rPr>
          <w:noProof/>
        </w:rPr>
        <w:t>1</w:t>
      </w:r>
      <w:r>
        <w:fldChar w:fldCharType="end"/>
      </w:r>
      <w:r w:rsidR="007D3F52">
        <w:t xml:space="preserve"> – структурная схема функции проверки соответствия символа маске.</w:t>
      </w:r>
    </w:p>
    <w:p w14:paraId="6FC7205F" w14:textId="77777777" w:rsidR="007D3F52" w:rsidRDefault="007D3F52" w:rsidP="006100D8">
      <w:r>
        <w:t>Поблочное описание:</w:t>
      </w:r>
    </w:p>
    <w:p w14:paraId="4531D36C" w14:textId="77777777" w:rsidR="006100D8" w:rsidRDefault="00452FBE" w:rsidP="007D3F52">
      <w:pPr>
        <w:pStyle w:val="a6"/>
        <w:numPr>
          <w:ilvl w:val="0"/>
          <w:numId w:val="24"/>
        </w:numPr>
      </w:pPr>
      <w:r>
        <w:t>б</w:t>
      </w:r>
      <w:r w:rsidR="006100D8">
        <w:t xml:space="preserve">лок 1 – </w:t>
      </w:r>
      <w:r>
        <w:t>е</w:t>
      </w:r>
      <w:r w:rsidR="006100D8">
        <w:t>сли символ принадлежит группе «Символы нижнего регистра»</w:t>
      </w:r>
      <w:r>
        <w:t>;</w:t>
      </w:r>
    </w:p>
    <w:p w14:paraId="2388BA44" w14:textId="77777777" w:rsidR="006100D8" w:rsidRDefault="00452FBE" w:rsidP="007D3F52">
      <w:pPr>
        <w:pStyle w:val="a6"/>
        <w:numPr>
          <w:ilvl w:val="0"/>
          <w:numId w:val="24"/>
        </w:numPr>
      </w:pPr>
      <w:r>
        <w:t>б</w:t>
      </w:r>
      <w:r w:rsidR="006100D8">
        <w:t xml:space="preserve">лок 2 – </w:t>
      </w:r>
      <w:r>
        <w:t>в</w:t>
      </w:r>
      <w:r w:rsidR="006100D8">
        <w:t>ернуть значение «</w:t>
      </w:r>
      <w:r w:rsidR="006100D8" w:rsidRPr="006100D8">
        <w:t>VMASK_LOWER_CHARS</w:t>
      </w:r>
      <w:r w:rsidR="006100D8">
        <w:t>»</w:t>
      </w:r>
      <w:r>
        <w:t>;</w:t>
      </w:r>
    </w:p>
    <w:p w14:paraId="4F5E88FC" w14:textId="77777777" w:rsidR="006100D8" w:rsidRDefault="00452FBE" w:rsidP="007D3F52">
      <w:pPr>
        <w:pStyle w:val="a6"/>
        <w:numPr>
          <w:ilvl w:val="0"/>
          <w:numId w:val="24"/>
        </w:numPr>
      </w:pPr>
      <w:r>
        <w:t>б</w:t>
      </w:r>
      <w:r w:rsidR="006100D8">
        <w:t xml:space="preserve">лок </w:t>
      </w:r>
      <w:r w:rsidR="00E5616C">
        <w:t xml:space="preserve">3 </w:t>
      </w:r>
      <w:r w:rsidR="006100D8">
        <w:t xml:space="preserve">– </w:t>
      </w:r>
      <w:r>
        <w:t>е</w:t>
      </w:r>
      <w:r w:rsidR="006100D8">
        <w:t>сли символ принадлежит группе «Символы верхнего регистра»</w:t>
      </w:r>
      <w:r>
        <w:t>;</w:t>
      </w:r>
    </w:p>
    <w:p w14:paraId="78BA13EB" w14:textId="77777777" w:rsidR="006100D8" w:rsidRDefault="00452FBE" w:rsidP="007D3F52">
      <w:pPr>
        <w:pStyle w:val="a6"/>
        <w:numPr>
          <w:ilvl w:val="0"/>
          <w:numId w:val="24"/>
        </w:numPr>
      </w:pPr>
      <w:r>
        <w:t>б</w:t>
      </w:r>
      <w:r w:rsidR="006100D8">
        <w:t xml:space="preserve">лок </w:t>
      </w:r>
      <w:r w:rsidR="00E5616C">
        <w:t xml:space="preserve">4 </w:t>
      </w:r>
      <w:r w:rsidR="006100D8">
        <w:t xml:space="preserve">– </w:t>
      </w:r>
      <w:r>
        <w:t>в</w:t>
      </w:r>
      <w:r w:rsidR="006100D8">
        <w:t>ернуть значение «</w:t>
      </w:r>
      <w:r w:rsidR="007E75CC" w:rsidRPr="007E75CC">
        <w:t>VMASK_UPPER_CHARS</w:t>
      </w:r>
      <w:r w:rsidR="006100D8">
        <w:t>»</w:t>
      </w:r>
      <w:r>
        <w:t>;</w:t>
      </w:r>
    </w:p>
    <w:p w14:paraId="159B1F8D" w14:textId="77777777" w:rsidR="006100D8" w:rsidRDefault="00452FBE" w:rsidP="007D3F52">
      <w:pPr>
        <w:pStyle w:val="a6"/>
        <w:numPr>
          <w:ilvl w:val="0"/>
          <w:numId w:val="24"/>
        </w:numPr>
      </w:pPr>
      <w:r>
        <w:t>б</w:t>
      </w:r>
      <w:r w:rsidR="006100D8">
        <w:t xml:space="preserve">лок </w:t>
      </w:r>
      <w:r w:rsidR="00E5616C">
        <w:t xml:space="preserve">5 </w:t>
      </w:r>
      <w:r w:rsidR="006100D8">
        <w:t xml:space="preserve">– </w:t>
      </w:r>
      <w:r>
        <w:t>е</w:t>
      </w:r>
      <w:r w:rsidR="006100D8">
        <w:t>сли символ принадлежит группе «</w:t>
      </w:r>
      <w:r w:rsidR="007E75CC">
        <w:t>Цифры</w:t>
      </w:r>
      <w:r w:rsidR="006100D8">
        <w:t>»</w:t>
      </w:r>
      <w:r>
        <w:t>;</w:t>
      </w:r>
    </w:p>
    <w:p w14:paraId="7B161D64" w14:textId="77777777" w:rsidR="006100D8" w:rsidRDefault="00452FBE" w:rsidP="007D3F52">
      <w:pPr>
        <w:pStyle w:val="a6"/>
        <w:numPr>
          <w:ilvl w:val="0"/>
          <w:numId w:val="24"/>
        </w:numPr>
      </w:pPr>
      <w:r>
        <w:t>б</w:t>
      </w:r>
      <w:r w:rsidR="006100D8">
        <w:t xml:space="preserve">лок </w:t>
      </w:r>
      <w:r w:rsidR="00E5616C">
        <w:t xml:space="preserve">6 </w:t>
      </w:r>
      <w:r w:rsidR="006100D8">
        <w:t xml:space="preserve">– </w:t>
      </w:r>
      <w:r>
        <w:t>в</w:t>
      </w:r>
      <w:r w:rsidR="006100D8">
        <w:t>ернуть значение «</w:t>
      </w:r>
      <w:r w:rsidR="007E75CC" w:rsidRPr="007E75CC">
        <w:t>VMASK_DIGITS</w:t>
      </w:r>
      <w:r w:rsidR="006100D8">
        <w:t>»</w:t>
      </w:r>
      <w:r>
        <w:t>;</w:t>
      </w:r>
    </w:p>
    <w:p w14:paraId="1A7275E0" w14:textId="77777777" w:rsidR="006100D8" w:rsidRDefault="00452FBE" w:rsidP="007D3F52">
      <w:pPr>
        <w:pStyle w:val="a6"/>
        <w:numPr>
          <w:ilvl w:val="0"/>
          <w:numId w:val="24"/>
        </w:numPr>
      </w:pPr>
      <w:r>
        <w:t>б</w:t>
      </w:r>
      <w:r w:rsidR="006100D8">
        <w:t xml:space="preserve">лок </w:t>
      </w:r>
      <w:r w:rsidR="00E5616C">
        <w:t xml:space="preserve">7 </w:t>
      </w:r>
      <w:r w:rsidR="006100D8">
        <w:t xml:space="preserve">– </w:t>
      </w:r>
      <w:r>
        <w:t>е</w:t>
      </w:r>
      <w:r w:rsidR="007E75CC">
        <w:t>сли символ принадлежит группе «Пробельные символы»</w:t>
      </w:r>
      <w:r>
        <w:t>;</w:t>
      </w:r>
    </w:p>
    <w:p w14:paraId="3420BF42" w14:textId="77777777" w:rsidR="006100D8" w:rsidRDefault="00452FBE" w:rsidP="007D3F52">
      <w:pPr>
        <w:pStyle w:val="a6"/>
        <w:numPr>
          <w:ilvl w:val="0"/>
          <w:numId w:val="24"/>
        </w:numPr>
      </w:pPr>
      <w:r>
        <w:t>б</w:t>
      </w:r>
      <w:r w:rsidR="006100D8">
        <w:t xml:space="preserve">лок </w:t>
      </w:r>
      <w:r w:rsidR="00E5616C">
        <w:t xml:space="preserve">8 </w:t>
      </w:r>
      <w:r w:rsidR="006100D8">
        <w:t xml:space="preserve">– </w:t>
      </w:r>
      <w:r>
        <w:t>в</w:t>
      </w:r>
      <w:r w:rsidR="006100D8">
        <w:t>ернуть значение «</w:t>
      </w:r>
      <w:r w:rsidR="007E75CC" w:rsidRPr="007E75CC">
        <w:t>VMASK_SPACES</w:t>
      </w:r>
      <w:r w:rsidR="006100D8">
        <w:t>»</w:t>
      </w:r>
      <w:r>
        <w:t>;</w:t>
      </w:r>
    </w:p>
    <w:p w14:paraId="6756193F" w14:textId="77777777" w:rsidR="006100D8" w:rsidRDefault="00452FBE" w:rsidP="007D3F52">
      <w:pPr>
        <w:pStyle w:val="a6"/>
        <w:numPr>
          <w:ilvl w:val="0"/>
          <w:numId w:val="24"/>
        </w:numPr>
      </w:pPr>
      <w:r>
        <w:t>б</w:t>
      </w:r>
      <w:r w:rsidR="006100D8">
        <w:t xml:space="preserve">лок </w:t>
      </w:r>
      <w:r w:rsidR="00E5616C">
        <w:t xml:space="preserve">9 </w:t>
      </w:r>
      <w:r w:rsidR="006100D8">
        <w:t xml:space="preserve">– </w:t>
      </w:r>
      <w:r>
        <w:t>е</w:t>
      </w:r>
      <w:r w:rsidR="007E75CC">
        <w:t>сли символ является запятой или точкой</w:t>
      </w:r>
      <w:r>
        <w:t>;</w:t>
      </w:r>
    </w:p>
    <w:p w14:paraId="6D1370A8" w14:textId="77777777" w:rsidR="006100D8" w:rsidRDefault="00452FBE" w:rsidP="007D3F52">
      <w:pPr>
        <w:pStyle w:val="a6"/>
        <w:numPr>
          <w:ilvl w:val="0"/>
          <w:numId w:val="24"/>
        </w:numPr>
      </w:pPr>
      <w:r>
        <w:t>б</w:t>
      </w:r>
      <w:r w:rsidR="006100D8">
        <w:t xml:space="preserve">лок </w:t>
      </w:r>
      <w:r w:rsidR="00E5616C">
        <w:t xml:space="preserve">10 </w:t>
      </w:r>
      <w:r w:rsidR="006100D8">
        <w:t xml:space="preserve">– </w:t>
      </w:r>
      <w:r>
        <w:t>в</w:t>
      </w:r>
      <w:r w:rsidR="006100D8">
        <w:t>ернуть значение «</w:t>
      </w:r>
      <w:r w:rsidR="007E75CC" w:rsidRPr="007E75CC">
        <w:t>VMASK_PUNCTS</w:t>
      </w:r>
      <w:r w:rsidR="006100D8">
        <w:t>»</w:t>
      </w:r>
      <w:r>
        <w:t>;</w:t>
      </w:r>
    </w:p>
    <w:p w14:paraId="1DD5D704" w14:textId="77777777" w:rsidR="006100D8" w:rsidRDefault="00452FBE" w:rsidP="007D3F52">
      <w:pPr>
        <w:pStyle w:val="a6"/>
        <w:numPr>
          <w:ilvl w:val="0"/>
          <w:numId w:val="24"/>
        </w:numPr>
      </w:pPr>
      <w:r>
        <w:t>б</w:t>
      </w:r>
      <w:r w:rsidR="006100D8">
        <w:t xml:space="preserve">лок </w:t>
      </w:r>
      <w:r w:rsidR="00E5616C">
        <w:t xml:space="preserve">11 </w:t>
      </w:r>
      <w:r w:rsidR="006100D8">
        <w:t xml:space="preserve">– </w:t>
      </w:r>
      <w:r>
        <w:t>е</w:t>
      </w:r>
      <w:r w:rsidR="007E75CC">
        <w:t>сли символ двоеточием, слешем, подчёркиванием или тире</w:t>
      </w:r>
      <w:r>
        <w:t>;</w:t>
      </w:r>
    </w:p>
    <w:p w14:paraId="2FA68334" w14:textId="77777777" w:rsidR="006100D8" w:rsidRDefault="00452FBE" w:rsidP="007D3F52">
      <w:pPr>
        <w:pStyle w:val="a6"/>
        <w:numPr>
          <w:ilvl w:val="0"/>
          <w:numId w:val="24"/>
        </w:numPr>
      </w:pPr>
      <w:r>
        <w:t>б</w:t>
      </w:r>
      <w:r w:rsidR="006100D8">
        <w:t xml:space="preserve">лок </w:t>
      </w:r>
      <w:r w:rsidR="00E5616C">
        <w:t xml:space="preserve">12 </w:t>
      </w:r>
      <w:r w:rsidR="006100D8">
        <w:t xml:space="preserve">– </w:t>
      </w:r>
      <w:r>
        <w:t>в</w:t>
      </w:r>
      <w:r w:rsidR="006100D8">
        <w:t>ернуть значение «</w:t>
      </w:r>
      <w:r w:rsidR="007E75CC" w:rsidRPr="007E75CC">
        <w:t>VMASK_ADD_FS_CHARS</w:t>
      </w:r>
      <w:r w:rsidR="006100D8">
        <w:t>»</w:t>
      </w:r>
      <w:r>
        <w:t>;</w:t>
      </w:r>
    </w:p>
    <w:p w14:paraId="2204380F" w14:textId="77777777" w:rsidR="006100D8" w:rsidRDefault="00452FBE" w:rsidP="007D3F52">
      <w:pPr>
        <w:pStyle w:val="a6"/>
        <w:numPr>
          <w:ilvl w:val="0"/>
          <w:numId w:val="24"/>
        </w:numPr>
      </w:pPr>
      <w:r>
        <w:t>б</w:t>
      </w:r>
      <w:r w:rsidR="006100D8">
        <w:t xml:space="preserve">лок </w:t>
      </w:r>
      <w:r w:rsidR="00E5616C">
        <w:t xml:space="preserve">13 </w:t>
      </w:r>
      <w:r w:rsidR="006100D8">
        <w:t xml:space="preserve">– </w:t>
      </w:r>
      <w:r>
        <w:t>в</w:t>
      </w:r>
      <w:r w:rsidR="006100D8">
        <w:t>ернуть значение «0».</w:t>
      </w:r>
    </w:p>
    <w:p w14:paraId="16E76CF2" w14:textId="20E03730" w:rsidR="006100D8" w:rsidRDefault="007D3F52" w:rsidP="00D91E3E">
      <w:r>
        <w:fldChar w:fldCharType="begin"/>
      </w:r>
      <w:r>
        <w:instrText xml:space="preserve"> REF _Ref90896051 \h </w:instrText>
      </w:r>
      <w:r>
        <w:fldChar w:fldCharType="separate"/>
      </w:r>
      <w:r w:rsidR="004618D9">
        <w:t xml:space="preserve">Рисунок </w:t>
      </w:r>
      <w:r w:rsidR="004618D9">
        <w:rPr>
          <w:noProof/>
        </w:rPr>
        <w:t>А</w:t>
      </w:r>
      <w:r w:rsidR="004618D9">
        <w:t>.</w:t>
      </w:r>
      <w:r w:rsidR="004618D9">
        <w:rPr>
          <w:noProof/>
        </w:rPr>
        <w:t>2</w:t>
      </w:r>
      <w:r w:rsidR="004618D9">
        <w:t xml:space="preserve"> – Подпрограммы перевода даты в строку</w:t>
      </w:r>
      <w:r>
        <w:fldChar w:fldCharType="end"/>
      </w:r>
      <w:r>
        <w:t xml:space="preserve"> – структурная схема ф</w:t>
      </w:r>
      <w:r w:rsidR="006100D8">
        <w:t>ункци</w:t>
      </w:r>
      <w:r>
        <w:t>и</w:t>
      </w:r>
      <w:r w:rsidR="006100D8">
        <w:t xml:space="preserve"> перевода даты в строку по заданному шаблону и с использованием заданного разделителя</w:t>
      </w:r>
      <w:r>
        <w:t>.</w:t>
      </w:r>
    </w:p>
    <w:p w14:paraId="474B3D0E" w14:textId="77777777" w:rsidR="007D3F52" w:rsidRDefault="007D3F52" w:rsidP="00D91E3E">
      <w:r>
        <w:t>Поблочное описание:</w:t>
      </w:r>
    </w:p>
    <w:p w14:paraId="2C722452" w14:textId="77777777" w:rsidR="006100D8" w:rsidRDefault="00DB236D" w:rsidP="00DB236D">
      <w:pPr>
        <w:pStyle w:val="a6"/>
        <w:numPr>
          <w:ilvl w:val="0"/>
          <w:numId w:val="24"/>
        </w:numPr>
      </w:pPr>
      <w:r>
        <w:t>блок 1 – если был передан пустой указатель на структуру с датой;</w:t>
      </w:r>
    </w:p>
    <w:p w14:paraId="31E81649" w14:textId="77777777" w:rsidR="006100D8" w:rsidRDefault="00DB236D" w:rsidP="001E6E76">
      <w:pPr>
        <w:pStyle w:val="a6"/>
        <w:numPr>
          <w:ilvl w:val="0"/>
          <w:numId w:val="24"/>
        </w:numPr>
      </w:pPr>
      <w:r>
        <w:t>блок 2 – и</w:t>
      </w:r>
      <w:r w:rsidR="006962B9">
        <w:t>спользовать встроенную функцию для преобразования строки в дату</w:t>
      </w:r>
      <w:r w:rsidR="006100D8">
        <w:t>.</w:t>
      </w:r>
    </w:p>
    <w:p w14:paraId="2FABC6B6" w14:textId="11664217" w:rsidR="006100D8" w:rsidRDefault="00FA11A2" w:rsidP="00452FBE">
      <w:r>
        <w:fldChar w:fldCharType="begin"/>
      </w:r>
      <w:r>
        <w:instrText xml:space="preserve"> REF _Ref90867137 \h </w:instrText>
      </w:r>
      <w:r>
        <w:fldChar w:fldCharType="separate"/>
      </w:r>
      <w:r w:rsidR="004618D9">
        <w:t xml:space="preserve">Рисунок </w:t>
      </w:r>
      <w:r w:rsidR="004618D9">
        <w:rPr>
          <w:noProof/>
        </w:rPr>
        <w:t>А</w:t>
      </w:r>
      <w:r w:rsidR="004618D9">
        <w:t>.</w:t>
      </w:r>
      <w:r w:rsidR="004618D9">
        <w:rPr>
          <w:noProof/>
        </w:rPr>
        <w:t>3</w:t>
      </w:r>
      <w:r>
        <w:fldChar w:fldCharType="end"/>
      </w:r>
      <w:r w:rsidR="00452FBE">
        <w:t xml:space="preserve"> – структурная схема функции перевода строки в дату.</w:t>
      </w:r>
    </w:p>
    <w:p w14:paraId="6BF305F0" w14:textId="77777777" w:rsidR="00452FBE" w:rsidRDefault="00452FBE" w:rsidP="00452FBE">
      <w:r>
        <w:t>Поблочное описание:</w:t>
      </w:r>
    </w:p>
    <w:p w14:paraId="6537AF83" w14:textId="77777777" w:rsidR="006100D8" w:rsidRDefault="00452FBE" w:rsidP="00452FBE">
      <w:pPr>
        <w:pStyle w:val="a6"/>
        <w:numPr>
          <w:ilvl w:val="0"/>
          <w:numId w:val="24"/>
        </w:numPr>
      </w:pPr>
      <w:r>
        <w:t>блок 1 – если передан пустой указатель на структуру с датой;</w:t>
      </w:r>
    </w:p>
    <w:p w14:paraId="24552103" w14:textId="77777777" w:rsidR="006100D8" w:rsidRDefault="00452FBE" w:rsidP="00452FBE">
      <w:pPr>
        <w:pStyle w:val="a6"/>
        <w:numPr>
          <w:ilvl w:val="0"/>
          <w:numId w:val="24"/>
        </w:numPr>
      </w:pPr>
      <w:r>
        <w:t xml:space="preserve">блок 2 – присвоить </w:t>
      </w:r>
      <w:r w:rsidRPr="00452FBE">
        <w:rPr>
          <w:lang w:val="en-US"/>
        </w:rPr>
        <w:t>offset</w:t>
      </w:r>
      <w:r w:rsidRPr="006962B9">
        <w:t xml:space="preserve"> </w:t>
      </w:r>
      <w:r>
        <w:t>значение 1;</w:t>
      </w:r>
    </w:p>
    <w:p w14:paraId="70E0438F" w14:textId="77777777" w:rsidR="006100D8" w:rsidRDefault="00452FBE" w:rsidP="00452FBE">
      <w:pPr>
        <w:pStyle w:val="a6"/>
        <w:numPr>
          <w:ilvl w:val="0"/>
          <w:numId w:val="24"/>
        </w:numPr>
      </w:pPr>
      <w:r>
        <w:t xml:space="preserve">блок 3 – если символ </w:t>
      </w:r>
      <w:r w:rsidRPr="00452FBE">
        <w:rPr>
          <w:lang w:val="en-US"/>
        </w:rPr>
        <w:t>string</w:t>
      </w:r>
      <w:r w:rsidRPr="006962B9">
        <w:t>[</w:t>
      </w:r>
      <w:r w:rsidRPr="00452FBE">
        <w:rPr>
          <w:lang w:val="en-US"/>
        </w:rPr>
        <w:t>offset</w:t>
      </w:r>
      <w:r w:rsidRPr="006962B9">
        <w:t xml:space="preserve">] </w:t>
      </w:r>
      <w:r>
        <w:t>является пробельным символом;</w:t>
      </w:r>
    </w:p>
    <w:p w14:paraId="668CAC20" w14:textId="77777777" w:rsidR="006100D8" w:rsidRDefault="00452FBE" w:rsidP="00452FBE">
      <w:pPr>
        <w:pStyle w:val="a6"/>
        <w:numPr>
          <w:ilvl w:val="0"/>
          <w:numId w:val="24"/>
        </w:numPr>
      </w:pPr>
      <w:r>
        <w:t xml:space="preserve">блок 4 – инкрементировать значение </w:t>
      </w:r>
      <w:r w:rsidRPr="00452FBE">
        <w:rPr>
          <w:lang w:val="en-US"/>
        </w:rPr>
        <w:t>offset</w:t>
      </w:r>
      <w:r>
        <w:t>;</w:t>
      </w:r>
    </w:p>
    <w:p w14:paraId="3DB4261C" w14:textId="77777777" w:rsidR="006100D8" w:rsidRDefault="00452FBE" w:rsidP="001E6E76">
      <w:pPr>
        <w:pStyle w:val="a6"/>
        <w:numPr>
          <w:ilvl w:val="0"/>
          <w:numId w:val="24"/>
        </w:numPr>
      </w:pPr>
      <w:r>
        <w:lastRenderedPageBreak/>
        <w:t xml:space="preserve">блок </w:t>
      </w:r>
      <w:r w:rsidRPr="006962B9">
        <w:t xml:space="preserve">5 </w:t>
      </w:r>
      <w:r>
        <w:t>– в каждое поле структуры записать результат преобразования из строки в с</w:t>
      </w:r>
      <w:r w:rsidR="006962B9">
        <w:t>имвол</w:t>
      </w:r>
      <w:r w:rsidR="006100D8">
        <w:t>.</w:t>
      </w:r>
    </w:p>
    <w:p w14:paraId="4326DBE2" w14:textId="346234AB" w:rsidR="006100D8" w:rsidRPr="001E6E76" w:rsidRDefault="00E54929" w:rsidP="001E6E76">
      <w:r>
        <w:fldChar w:fldCharType="begin"/>
      </w:r>
      <w:r>
        <w:instrText xml:space="preserve"> REF _Ref90866063 \h </w:instrText>
      </w:r>
      <w:r>
        <w:fldChar w:fldCharType="separate"/>
      </w:r>
      <w:r w:rsidR="004618D9">
        <w:t xml:space="preserve">Рисунок </w:t>
      </w:r>
      <w:r w:rsidR="004618D9">
        <w:rPr>
          <w:noProof/>
        </w:rPr>
        <w:t>А</w:t>
      </w:r>
      <w:r w:rsidR="004618D9">
        <w:t>.</w:t>
      </w:r>
      <w:r w:rsidR="004618D9">
        <w:rPr>
          <w:noProof/>
        </w:rPr>
        <w:t>4</w:t>
      </w:r>
      <w:r>
        <w:fldChar w:fldCharType="end"/>
      </w:r>
      <w:r w:rsidR="001E6E76" w:rsidRPr="001E6E76">
        <w:t xml:space="preserve"> – </w:t>
      </w:r>
      <w:r w:rsidR="001E6E76">
        <w:t>структурная схема функции сравнения двух дат</w:t>
      </w:r>
      <w:r w:rsidR="001E6E76" w:rsidRPr="001E6E76">
        <w:t>.</w:t>
      </w:r>
    </w:p>
    <w:p w14:paraId="44CE5387" w14:textId="77777777" w:rsidR="00452FBE" w:rsidRDefault="00452FBE" w:rsidP="00452FBE">
      <w:r>
        <w:tab/>
        <w:t>Поблочное описание:</w:t>
      </w:r>
    </w:p>
    <w:p w14:paraId="3A67477F" w14:textId="77777777" w:rsidR="006100D8" w:rsidRDefault="00452FBE" w:rsidP="00452FBE">
      <w:pPr>
        <w:pStyle w:val="a6"/>
        <w:numPr>
          <w:ilvl w:val="0"/>
          <w:numId w:val="24"/>
        </w:numPr>
      </w:pPr>
      <w:r>
        <w:t>блок 1 – если был передан пустой указатель на одну из структур даты;</w:t>
      </w:r>
    </w:p>
    <w:p w14:paraId="272EAABB" w14:textId="77777777" w:rsidR="006100D8" w:rsidRDefault="00452FBE" w:rsidP="00452FBE">
      <w:pPr>
        <w:pStyle w:val="a6"/>
        <w:numPr>
          <w:ilvl w:val="0"/>
          <w:numId w:val="24"/>
        </w:numPr>
      </w:pPr>
      <w:r>
        <w:t>блок 2 – выйти из функции, вернув значение «0»;</w:t>
      </w:r>
    </w:p>
    <w:p w14:paraId="4458885F" w14:textId="77777777" w:rsidR="006100D8" w:rsidRDefault="00452FBE" w:rsidP="00452FBE">
      <w:pPr>
        <w:pStyle w:val="a6"/>
        <w:numPr>
          <w:ilvl w:val="0"/>
          <w:numId w:val="24"/>
        </w:numPr>
      </w:pPr>
      <w:r>
        <w:t xml:space="preserve">блок 3 – присвоить переменной </w:t>
      </w:r>
      <w:r w:rsidRPr="00452FBE">
        <w:rPr>
          <w:lang w:val="en-US"/>
        </w:rPr>
        <w:t>result</w:t>
      </w:r>
      <w:r w:rsidRPr="001F4249">
        <w:t xml:space="preserve"> </w:t>
      </w:r>
      <w:r>
        <w:t>значение «0»;</w:t>
      </w:r>
    </w:p>
    <w:p w14:paraId="13748672" w14:textId="77777777" w:rsidR="006100D8" w:rsidRDefault="00452FBE" w:rsidP="00452FBE">
      <w:pPr>
        <w:pStyle w:val="a6"/>
        <w:numPr>
          <w:ilvl w:val="0"/>
          <w:numId w:val="24"/>
        </w:numPr>
      </w:pPr>
      <w:r>
        <w:t xml:space="preserve">блок 4 – записать результат сравнения чисел в </w:t>
      </w:r>
      <w:r w:rsidRPr="00452FBE">
        <w:rPr>
          <w:lang w:val="en-US"/>
        </w:rPr>
        <w:t>result</w:t>
      </w:r>
      <w:r w:rsidRPr="00EC1E43">
        <w:t xml:space="preserve"> </w:t>
      </w:r>
      <w:r>
        <w:t>и сравнить с нулём;</w:t>
      </w:r>
    </w:p>
    <w:p w14:paraId="78568666" w14:textId="77777777" w:rsidR="006100D8" w:rsidRDefault="00452FBE" w:rsidP="00452FBE">
      <w:pPr>
        <w:pStyle w:val="a6"/>
        <w:numPr>
          <w:ilvl w:val="0"/>
          <w:numId w:val="24"/>
        </w:numPr>
      </w:pPr>
      <w:r>
        <w:t xml:space="preserve">блок 5 – записать результат сравнения чисел в </w:t>
      </w:r>
      <w:r w:rsidRPr="00452FBE">
        <w:rPr>
          <w:lang w:val="en-US"/>
        </w:rPr>
        <w:t>result</w:t>
      </w:r>
      <w:r w:rsidRPr="00EC1E43">
        <w:t xml:space="preserve"> </w:t>
      </w:r>
      <w:r>
        <w:t>и сравнить с нулём;</w:t>
      </w:r>
    </w:p>
    <w:p w14:paraId="2A6EDFBB" w14:textId="77777777" w:rsidR="006100D8" w:rsidRDefault="00452FBE" w:rsidP="00452FBE">
      <w:pPr>
        <w:pStyle w:val="a6"/>
        <w:numPr>
          <w:ilvl w:val="0"/>
          <w:numId w:val="24"/>
        </w:numPr>
      </w:pPr>
      <w:r>
        <w:t xml:space="preserve">блок 6 – выйти из функции, вернув значение </w:t>
      </w:r>
      <w:r w:rsidRPr="00452FBE">
        <w:rPr>
          <w:lang w:val="en-US"/>
        </w:rPr>
        <w:t>result</w:t>
      </w:r>
      <w:r>
        <w:t>;</w:t>
      </w:r>
    </w:p>
    <w:p w14:paraId="7A89D954" w14:textId="77777777" w:rsidR="006100D8" w:rsidRDefault="00452FBE" w:rsidP="001E6E76">
      <w:pPr>
        <w:pStyle w:val="a6"/>
        <w:numPr>
          <w:ilvl w:val="0"/>
          <w:numId w:val="24"/>
        </w:numPr>
      </w:pPr>
      <w:r>
        <w:t xml:space="preserve">блок </w:t>
      </w:r>
      <w:r w:rsidRPr="00EC1E43">
        <w:t xml:space="preserve">7 </w:t>
      </w:r>
      <w:r>
        <w:t>– выйти из функции</w:t>
      </w:r>
      <w:r w:rsidR="00EC1E43">
        <w:t>, вернув результат сравнения двух чисел</w:t>
      </w:r>
      <w:r w:rsidR="006100D8">
        <w:t>.</w:t>
      </w:r>
    </w:p>
    <w:p w14:paraId="156367E6" w14:textId="1DA4608F" w:rsidR="006100D8" w:rsidRDefault="00FA11A2" w:rsidP="001E6E76">
      <w:r>
        <w:fldChar w:fldCharType="begin"/>
      </w:r>
      <w:r>
        <w:instrText xml:space="preserve"> REF _Ref90867154 \h </w:instrText>
      </w:r>
      <w:r>
        <w:fldChar w:fldCharType="separate"/>
      </w:r>
      <w:r w:rsidR="004618D9">
        <w:t xml:space="preserve">Рисунок </w:t>
      </w:r>
      <w:r w:rsidR="004618D9">
        <w:rPr>
          <w:noProof/>
        </w:rPr>
        <w:t>А</w:t>
      </w:r>
      <w:r w:rsidR="004618D9">
        <w:t>.</w:t>
      </w:r>
      <w:r w:rsidR="004618D9">
        <w:rPr>
          <w:noProof/>
        </w:rPr>
        <w:t>5</w:t>
      </w:r>
      <w:r>
        <w:fldChar w:fldCharType="end"/>
      </w:r>
      <w:r w:rsidR="001E6E76">
        <w:t xml:space="preserve"> – структурная схема функции поиска элемента в списке по заданному полю с заданным значением.</w:t>
      </w:r>
    </w:p>
    <w:p w14:paraId="2195AA1D" w14:textId="77777777" w:rsidR="00A076D4" w:rsidRDefault="00A076D4" w:rsidP="001E6E76">
      <w:r>
        <w:t>Поблочное описание:</w:t>
      </w:r>
    </w:p>
    <w:p w14:paraId="05ABDFEC" w14:textId="77777777" w:rsidR="006100D8" w:rsidRDefault="001E6E76" w:rsidP="001E6E76">
      <w:pPr>
        <w:pStyle w:val="a6"/>
        <w:numPr>
          <w:ilvl w:val="0"/>
          <w:numId w:val="24"/>
        </w:numPr>
      </w:pPr>
      <w:r>
        <w:t>блок 1 – если был передан пустой указатель на элемент</w:t>
      </w:r>
      <w:r w:rsidR="004616B1">
        <w:t>;</w:t>
      </w:r>
    </w:p>
    <w:p w14:paraId="2DBA1BDB" w14:textId="77777777" w:rsidR="006100D8" w:rsidRDefault="001E6E76" w:rsidP="001E6E76">
      <w:pPr>
        <w:pStyle w:val="a6"/>
        <w:numPr>
          <w:ilvl w:val="0"/>
          <w:numId w:val="24"/>
        </w:numPr>
      </w:pPr>
      <w:r>
        <w:t xml:space="preserve">блок </w:t>
      </w:r>
      <w:r w:rsidRPr="00C970AB">
        <w:t xml:space="preserve">2 </w:t>
      </w:r>
      <w:r>
        <w:t>– если полученно неожиданный условный номер поля</w:t>
      </w:r>
      <w:r w:rsidR="004616B1">
        <w:t>;</w:t>
      </w:r>
    </w:p>
    <w:p w14:paraId="57CB6019" w14:textId="77777777" w:rsidR="004925D4" w:rsidRPr="00AB3D71" w:rsidRDefault="001E6E76" w:rsidP="001E6E76">
      <w:pPr>
        <w:pStyle w:val="a6"/>
        <w:numPr>
          <w:ilvl w:val="0"/>
          <w:numId w:val="24"/>
        </w:numPr>
      </w:pPr>
      <w:r>
        <w:t xml:space="preserve">блок 3 – вернуть значение </w:t>
      </w:r>
      <w:r w:rsidRPr="001E6E76">
        <w:rPr>
          <w:lang w:val="en-US"/>
        </w:rPr>
        <w:t>null</w:t>
      </w:r>
      <w:r w:rsidR="004616B1">
        <w:t>;</w:t>
      </w:r>
    </w:p>
    <w:p w14:paraId="30327A1F" w14:textId="77777777" w:rsidR="006100D8" w:rsidRDefault="004616B1" w:rsidP="001E6E76">
      <w:pPr>
        <w:pStyle w:val="a6"/>
        <w:numPr>
          <w:ilvl w:val="0"/>
          <w:numId w:val="24"/>
        </w:numPr>
      </w:pPr>
      <w:r>
        <w:t xml:space="preserve">блок </w:t>
      </w:r>
      <w:r w:rsidRPr="004925D4">
        <w:t>4</w:t>
      </w:r>
      <w:r w:rsidRPr="00C970AB">
        <w:t xml:space="preserve"> </w:t>
      </w:r>
      <w:r>
        <w:t xml:space="preserve">– присвоить переменным </w:t>
      </w:r>
      <w:r w:rsidRPr="001E6E76">
        <w:rPr>
          <w:lang w:val="en-US"/>
        </w:rPr>
        <w:t>position</w:t>
      </w:r>
      <w:r w:rsidRPr="004C02BE">
        <w:t xml:space="preserve"> </w:t>
      </w:r>
      <w:r>
        <w:t xml:space="preserve">и </w:t>
      </w:r>
      <w:r w:rsidRPr="001E6E76">
        <w:rPr>
          <w:lang w:val="en-US"/>
        </w:rPr>
        <w:t>exit</w:t>
      </w:r>
      <w:r w:rsidRPr="004C02BE">
        <w:t>_</w:t>
      </w:r>
      <w:r w:rsidRPr="001E6E76">
        <w:rPr>
          <w:lang w:val="en-US"/>
        </w:rPr>
        <w:t>flag</w:t>
      </w:r>
      <w:r w:rsidRPr="004C02BE">
        <w:t xml:space="preserve"> </w:t>
      </w:r>
      <w:r>
        <w:t xml:space="preserve">значения </w:t>
      </w:r>
      <w:r w:rsidRPr="004C02BE">
        <w:t>1</w:t>
      </w:r>
      <w:r>
        <w:t xml:space="preserve"> и 0 соответственно;</w:t>
      </w:r>
    </w:p>
    <w:p w14:paraId="1B83C557" w14:textId="77777777" w:rsidR="006100D8" w:rsidRDefault="004616B1" w:rsidP="004616B1">
      <w:pPr>
        <w:pStyle w:val="a6"/>
        <w:numPr>
          <w:ilvl w:val="0"/>
          <w:numId w:val="24"/>
        </w:numPr>
      </w:pPr>
      <w:r>
        <w:t xml:space="preserve">блок </w:t>
      </w:r>
      <w:r w:rsidRPr="004925D4">
        <w:t>5</w:t>
      </w:r>
      <w:r w:rsidRPr="00C970AB">
        <w:t xml:space="preserve"> </w:t>
      </w:r>
      <w:r>
        <w:t xml:space="preserve">– если </w:t>
      </w:r>
      <w:r w:rsidRPr="004616B1">
        <w:rPr>
          <w:lang w:val="en-US"/>
        </w:rPr>
        <w:t>e</w:t>
      </w:r>
      <w:r w:rsidRPr="004C02BE">
        <w:t xml:space="preserve"> </w:t>
      </w:r>
      <w:r>
        <w:t>существует и не установлен флаг выхода;</w:t>
      </w:r>
    </w:p>
    <w:p w14:paraId="2936586C" w14:textId="77777777" w:rsidR="006100D8" w:rsidRDefault="004616B1" w:rsidP="004616B1">
      <w:pPr>
        <w:pStyle w:val="a6"/>
        <w:numPr>
          <w:ilvl w:val="0"/>
          <w:numId w:val="24"/>
        </w:numPr>
      </w:pPr>
      <w:r>
        <w:t xml:space="preserve">блок </w:t>
      </w:r>
      <w:r w:rsidRPr="004925D4">
        <w:t>6</w:t>
      </w:r>
      <w:r w:rsidRPr="00C970AB">
        <w:t xml:space="preserve"> </w:t>
      </w:r>
      <w:r>
        <w:t xml:space="preserve">– сравнить значения </w:t>
      </w:r>
      <w:r w:rsidRPr="004616B1">
        <w:rPr>
          <w:lang w:val="en-US"/>
        </w:rPr>
        <w:t>field</w:t>
      </w:r>
      <w:r>
        <w:t>;</w:t>
      </w:r>
    </w:p>
    <w:p w14:paraId="24EAFB75" w14:textId="77777777" w:rsidR="006100D8" w:rsidRDefault="004616B1" w:rsidP="004616B1">
      <w:pPr>
        <w:pStyle w:val="a6"/>
        <w:numPr>
          <w:ilvl w:val="0"/>
          <w:numId w:val="24"/>
        </w:numPr>
      </w:pPr>
      <w:r>
        <w:t>блок 7</w:t>
      </w:r>
      <w:r w:rsidRPr="00C970AB">
        <w:t xml:space="preserve"> </w:t>
      </w:r>
      <w:r>
        <w:t>– в флаг выхода записать результат сравнения позиций;</w:t>
      </w:r>
    </w:p>
    <w:p w14:paraId="65BD7146" w14:textId="77777777" w:rsidR="004925D4" w:rsidRPr="004925D4" w:rsidRDefault="004616B1" w:rsidP="004616B1">
      <w:pPr>
        <w:pStyle w:val="a6"/>
        <w:numPr>
          <w:ilvl w:val="0"/>
          <w:numId w:val="24"/>
        </w:numPr>
      </w:pPr>
      <w:r>
        <w:t xml:space="preserve">блок 8 – в флаг выхода записать результат сравнения </w:t>
      </w:r>
      <w:r w:rsidRPr="004616B1">
        <w:rPr>
          <w:lang w:val="en-US"/>
        </w:rPr>
        <w:t>id</w:t>
      </w:r>
      <w:r>
        <w:t>;</w:t>
      </w:r>
    </w:p>
    <w:p w14:paraId="2FAF65FE" w14:textId="77777777" w:rsidR="006100D8" w:rsidRDefault="004616B1" w:rsidP="004616B1">
      <w:pPr>
        <w:pStyle w:val="a6"/>
        <w:numPr>
          <w:ilvl w:val="0"/>
          <w:numId w:val="24"/>
        </w:numPr>
      </w:pPr>
      <w:r>
        <w:t xml:space="preserve">блок </w:t>
      </w:r>
      <w:r w:rsidRPr="00C970AB">
        <w:t xml:space="preserve">9 </w:t>
      </w:r>
      <w:r>
        <w:t>– в флаг выхода записать результат сравнения номеров вольера;</w:t>
      </w:r>
    </w:p>
    <w:p w14:paraId="76E899C3" w14:textId="77777777" w:rsidR="006100D8" w:rsidRDefault="004616B1" w:rsidP="004616B1">
      <w:pPr>
        <w:pStyle w:val="a6"/>
        <w:numPr>
          <w:ilvl w:val="0"/>
          <w:numId w:val="24"/>
        </w:numPr>
      </w:pPr>
      <w:r>
        <w:t xml:space="preserve">блок </w:t>
      </w:r>
      <w:r w:rsidRPr="00C970AB">
        <w:t xml:space="preserve">10 </w:t>
      </w:r>
      <w:r>
        <w:t>– в флаг выхода записать результат сравнения ареала обитания;</w:t>
      </w:r>
    </w:p>
    <w:p w14:paraId="545FBB89" w14:textId="77777777" w:rsidR="006100D8" w:rsidRDefault="004616B1" w:rsidP="004616B1">
      <w:pPr>
        <w:pStyle w:val="a6"/>
        <w:numPr>
          <w:ilvl w:val="0"/>
          <w:numId w:val="24"/>
        </w:numPr>
      </w:pPr>
      <w:r>
        <w:t xml:space="preserve">блок </w:t>
      </w:r>
      <w:r w:rsidRPr="00C970AB">
        <w:t xml:space="preserve">11 </w:t>
      </w:r>
      <w:r>
        <w:t>– в флаг выхода записать результат сравнения пород животных;</w:t>
      </w:r>
    </w:p>
    <w:p w14:paraId="77AA4D9C" w14:textId="77777777" w:rsidR="006100D8" w:rsidRDefault="004616B1" w:rsidP="004616B1">
      <w:pPr>
        <w:pStyle w:val="a6"/>
        <w:numPr>
          <w:ilvl w:val="0"/>
          <w:numId w:val="24"/>
        </w:numPr>
      </w:pPr>
      <w:r>
        <w:t xml:space="preserve">блок </w:t>
      </w:r>
      <w:r w:rsidRPr="00C970AB">
        <w:t xml:space="preserve">12 </w:t>
      </w:r>
      <w:r>
        <w:t>– в флаг выхода записать результат сравнения имён животных;</w:t>
      </w:r>
    </w:p>
    <w:p w14:paraId="5B704784" w14:textId="77777777" w:rsidR="006100D8" w:rsidRDefault="004616B1" w:rsidP="004616B1">
      <w:pPr>
        <w:pStyle w:val="a6"/>
        <w:numPr>
          <w:ilvl w:val="0"/>
          <w:numId w:val="24"/>
        </w:numPr>
      </w:pPr>
      <w:r>
        <w:t xml:space="preserve">блок </w:t>
      </w:r>
      <w:r w:rsidRPr="00C970AB">
        <w:t xml:space="preserve">13 </w:t>
      </w:r>
      <w:r>
        <w:t>– в флаг выхода записать результат сравнения типов продуктов;</w:t>
      </w:r>
    </w:p>
    <w:p w14:paraId="7D7477E1" w14:textId="77777777" w:rsidR="006100D8" w:rsidRDefault="004616B1" w:rsidP="004616B1">
      <w:pPr>
        <w:pStyle w:val="a6"/>
        <w:numPr>
          <w:ilvl w:val="0"/>
          <w:numId w:val="24"/>
        </w:numPr>
      </w:pPr>
      <w:r>
        <w:t xml:space="preserve">блок </w:t>
      </w:r>
      <w:r w:rsidRPr="00C970AB">
        <w:t xml:space="preserve">14 </w:t>
      </w:r>
      <w:r>
        <w:t>– в флаг выхода записать результат сравнения массы продуктов;</w:t>
      </w:r>
    </w:p>
    <w:p w14:paraId="7827E646" w14:textId="77777777" w:rsidR="006100D8" w:rsidRDefault="004616B1" w:rsidP="004616B1">
      <w:pPr>
        <w:pStyle w:val="a6"/>
        <w:numPr>
          <w:ilvl w:val="0"/>
          <w:numId w:val="24"/>
        </w:numPr>
      </w:pPr>
      <w:r>
        <w:lastRenderedPageBreak/>
        <w:t xml:space="preserve">блок </w:t>
      </w:r>
      <w:r w:rsidRPr="00C970AB">
        <w:t xml:space="preserve">15 </w:t>
      </w:r>
      <w:r>
        <w:t>– в флаг выхода записать результат сравнения стоимости продуктов;</w:t>
      </w:r>
    </w:p>
    <w:p w14:paraId="2DBA0F3B" w14:textId="77777777" w:rsidR="006100D8" w:rsidRDefault="004616B1" w:rsidP="004616B1">
      <w:pPr>
        <w:pStyle w:val="a6"/>
        <w:numPr>
          <w:ilvl w:val="0"/>
          <w:numId w:val="24"/>
        </w:numPr>
      </w:pPr>
      <w:r>
        <w:t xml:space="preserve">блок </w:t>
      </w:r>
      <w:r w:rsidRPr="00C970AB">
        <w:t xml:space="preserve">16 </w:t>
      </w:r>
      <w:r>
        <w:t>– в флаг выхода записать результат сравнения дат;</w:t>
      </w:r>
    </w:p>
    <w:p w14:paraId="55E71164" w14:textId="77777777" w:rsidR="006100D8" w:rsidRDefault="004616B1" w:rsidP="004616B1">
      <w:pPr>
        <w:pStyle w:val="a6"/>
        <w:numPr>
          <w:ilvl w:val="0"/>
          <w:numId w:val="24"/>
        </w:numPr>
      </w:pPr>
      <w:r>
        <w:t xml:space="preserve">блок </w:t>
      </w:r>
      <w:r w:rsidRPr="004925D4">
        <w:t xml:space="preserve">17 </w:t>
      </w:r>
      <w:r>
        <w:t>– если влаг выхода равен 0;</w:t>
      </w:r>
    </w:p>
    <w:p w14:paraId="1C9303B2" w14:textId="77777777" w:rsidR="006100D8" w:rsidRDefault="004616B1" w:rsidP="004616B1">
      <w:pPr>
        <w:pStyle w:val="a6"/>
        <w:numPr>
          <w:ilvl w:val="0"/>
          <w:numId w:val="24"/>
        </w:numPr>
      </w:pPr>
      <w:r>
        <w:t xml:space="preserve">блок </w:t>
      </w:r>
      <w:r w:rsidRPr="004925D4">
        <w:t xml:space="preserve">18 </w:t>
      </w:r>
      <w:r>
        <w:t xml:space="preserve">– передвинуть указатель </w:t>
      </w:r>
      <w:r w:rsidRPr="004616B1">
        <w:rPr>
          <w:lang w:val="en-US"/>
        </w:rPr>
        <w:t>e</w:t>
      </w:r>
      <w:r w:rsidRPr="008460BC">
        <w:t xml:space="preserve"> </w:t>
      </w:r>
      <w:r>
        <w:t>на следующий элемент;</w:t>
      </w:r>
    </w:p>
    <w:p w14:paraId="4F017963" w14:textId="77777777" w:rsidR="006100D8" w:rsidRDefault="004616B1" w:rsidP="004616B1">
      <w:pPr>
        <w:pStyle w:val="a6"/>
        <w:numPr>
          <w:ilvl w:val="0"/>
          <w:numId w:val="24"/>
        </w:numPr>
      </w:pPr>
      <w:r>
        <w:t xml:space="preserve">блок </w:t>
      </w:r>
      <w:r w:rsidRPr="004925D4">
        <w:t>19</w:t>
      </w:r>
      <w:r>
        <w:t xml:space="preserve">– вернуть </w:t>
      </w:r>
      <w:r w:rsidR="008460BC">
        <w:t xml:space="preserve">значение </w:t>
      </w:r>
      <w:r w:rsidR="008460BC" w:rsidRPr="004616B1">
        <w:rPr>
          <w:lang w:val="en-US"/>
        </w:rPr>
        <w:t>e</w:t>
      </w:r>
      <w:r w:rsidR="006100D8">
        <w:t>.</w:t>
      </w:r>
    </w:p>
    <w:p w14:paraId="069AADE0" w14:textId="3BB44B8D" w:rsidR="006100D8" w:rsidRDefault="000E2878" w:rsidP="00A076D4">
      <w:r>
        <w:fldChar w:fldCharType="begin"/>
      </w:r>
      <w:r>
        <w:instrText xml:space="preserve"> REF _Ref90904485 \h </w:instrText>
      </w:r>
      <w:r>
        <w:fldChar w:fldCharType="separate"/>
      </w:r>
      <w:r w:rsidR="004618D9">
        <w:t xml:space="preserve">Рисунок </w:t>
      </w:r>
      <w:r w:rsidR="004618D9">
        <w:rPr>
          <w:noProof/>
        </w:rPr>
        <w:t>А</w:t>
      </w:r>
      <w:r w:rsidR="004618D9">
        <w:t>.</w:t>
      </w:r>
      <w:r w:rsidR="004618D9">
        <w:rPr>
          <w:noProof/>
        </w:rPr>
        <w:t>6</w:t>
      </w:r>
      <w:r>
        <w:fldChar w:fldCharType="end"/>
      </w:r>
      <w:r w:rsidR="00F553A0">
        <w:t xml:space="preserve"> </w:t>
      </w:r>
      <w:r w:rsidR="00A076D4">
        <w:t>– структурная схема функции сравнения двух элементов списка по одному полю</w:t>
      </w:r>
      <w:r w:rsidR="006100D8">
        <w:t>.</w:t>
      </w:r>
    </w:p>
    <w:p w14:paraId="770D14DB" w14:textId="77777777" w:rsidR="00A076D4" w:rsidRDefault="00A076D4" w:rsidP="00A076D4">
      <w:r>
        <w:t>Поблочное описание:</w:t>
      </w:r>
    </w:p>
    <w:p w14:paraId="4BE61563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1 – записать в переменную </w:t>
      </w:r>
      <w:r w:rsidRPr="00A161F4">
        <w:rPr>
          <w:lang w:val="en-US"/>
        </w:rPr>
        <w:t>result</w:t>
      </w:r>
      <w:r w:rsidRPr="00EC1E43">
        <w:t xml:space="preserve"> </w:t>
      </w:r>
      <w:r>
        <w:t>значение «0»;</w:t>
      </w:r>
    </w:p>
    <w:p w14:paraId="54CF4C4F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2 – сравнить значение переменной </w:t>
      </w:r>
      <w:r w:rsidRPr="00A161F4">
        <w:rPr>
          <w:lang w:val="en-US"/>
        </w:rPr>
        <w:t>field</w:t>
      </w:r>
      <w:r>
        <w:t>;</w:t>
      </w:r>
    </w:p>
    <w:p w14:paraId="2FAF4845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</w:t>
      </w:r>
      <w:r w:rsidRPr="00EC1E43">
        <w:t xml:space="preserve">3 </w:t>
      </w:r>
      <w:r>
        <w:t xml:space="preserve">– записать в </w:t>
      </w:r>
      <w:r w:rsidRPr="00A161F4">
        <w:rPr>
          <w:lang w:val="en-US"/>
        </w:rPr>
        <w:t>result</w:t>
      </w:r>
      <w:r w:rsidRPr="00EC1E43">
        <w:t xml:space="preserve"> </w:t>
      </w:r>
      <w:r>
        <w:t>результат сравнение двух чисел;</w:t>
      </w:r>
    </w:p>
    <w:p w14:paraId="7274432C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4 – записать в </w:t>
      </w:r>
      <w:r w:rsidRPr="00A161F4">
        <w:rPr>
          <w:lang w:val="en-US"/>
        </w:rPr>
        <w:t>result</w:t>
      </w:r>
      <w:r w:rsidRPr="00EC1E43">
        <w:t xml:space="preserve"> </w:t>
      </w:r>
      <w:r>
        <w:t>результат сравнение двух чисел;</w:t>
      </w:r>
    </w:p>
    <w:p w14:paraId="7141F374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5 – записать в </w:t>
      </w:r>
      <w:r w:rsidRPr="00A161F4">
        <w:rPr>
          <w:lang w:val="en-US"/>
        </w:rPr>
        <w:t>result</w:t>
      </w:r>
      <w:r w:rsidRPr="00EC1E43">
        <w:t xml:space="preserve"> </w:t>
      </w:r>
      <w:r>
        <w:t>результат сравнение двух строк;</w:t>
      </w:r>
    </w:p>
    <w:p w14:paraId="0A25AEBE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6 – записать в </w:t>
      </w:r>
      <w:r w:rsidRPr="00A161F4">
        <w:rPr>
          <w:lang w:val="en-US"/>
        </w:rPr>
        <w:t>result</w:t>
      </w:r>
      <w:r w:rsidRPr="00EC1E43">
        <w:t xml:space="preserve"> </w:t>
      </w:r>
      <w:r>
        <w:t>результат сравнение двух строк;</w:t>
      </w:r>
    </w:p>
    <w:p w14:paraId="62AD5D67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7 – записать в </w:t>
      </w:r>
      <w:r w:rsidRPr="00A161F4">
        <w:rPr>
          <w:lang w:val="en-US"/>
        </w:rPr>
        <w:t>result</w:t>
      </w:r>
      <w:r w:rsidRPr="00EC1E43">
        <w:t xml:space="preserve"> </w:t>
      </w:r>
      <w:r>
        <w:t>результат сравнение двух строк;</w:t>
      </w:r>
    </w:p>
    <w:p w14:paraId="2FE522F8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8 – записать в </w:t>
      </w:r>
      <w:r w:rsidRPr="00A161F4">
        <w:rPr>
          <w:lang w:val="en-US"/>
        </w:rPr>
        <w:t>result</w:t>
      </w:r>
      <w:r w:rsidRPr="00EC1E43">
        <w:t xml:space="preserve"> </w:t>
      </w:r>
      <w:r>
        <w:t>результат сравнение двух строк;</w:t>
      </w:r>
    </w:p>
    <w:p w14:paraId="047B42D0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9 – записать в </w:t>
      </w:r>
      <w:r w:rsidRPr="00A161F4">
        <w:rPr>
          <w:lang w:val="en-US"/>
        </w:rPr>
        <w:t>result</w:t>
      </w:r>
      <w:r w:rsidRPr="00EC1E43">
        <w:t xml:space="preserve"> </w:t>
      </w:r>
      <w:r>
        <w:t>результат сравнение двух чисел;</w:t>
      </w:r>
    </w:p>
    <w:p w14:paraId="07BEDA51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10 – записать в </w:t>
      </w:r>
      <w:r w:rsidRPr="00A161F4">
        <w:rPr>
          <w:lang w:val="en-US"/>
        </w:rPr>
        <w:t>result</w:t>
      </w:r>
      <w:r w:rsidRPr="00EC1E43">
        <w:t xml:space="preserve"> </w:t>
      </w:r>
      <w:r>
        <w:t>результат сравнение двух чисел;</w:t>
      </w:r>
    </w:p>
    <w:p w14:paraId="3FCA041B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11 – записать в </w:t>
      </w:r>
      <w:r w:rsidRPr="00A161F4">
        <w:rPr>
          <w:lang w:val="en-US"/>
        </w:rPr>
        <w:t>result</w:t>
      </w:r>
      <w:r w:rsidRPr="00EC1E43">
        <w:t xml:space="preserve"> </w:t>
      </w:r>
      <w:r>
        <w:t>результат сравнение двух дат;</w:t>
      </w:r>
    </w:p>
    <w:p w14:paraId="440C5FDE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12 – выйти из функции, вернув </w:t>
      </w:r>
      <w:r w:rsidR="00EC1E43">
        <w:t xml:space="preserve">значение </w:t>
      </w:r>
      <w:r w:rsidR="00EC1E43" w:rsidRPr="00A161F4">
        <w:rPr>
          <w:lang w:val="en-US"/>
        </w:rPr>
        <w:t>result</w:t>
      </w:r>
      <w:r w:rsidR="006100D8">
        <w:t>.</w:t>
      </w:r>
    </w:p>
    <w:p w14:paraId="29C69C3F" w14:textId="3DC41B50" w:rsidR="006100D8" w:rsidRDefault="00FA11A2" w:rsidP="00FA11A2">
      <w:r>
        <w:fldChar w:fldCharType="begin"/>
      </w:r>
      <w:r>
        <w:instrText xml:space="preserve"> REF _Ref90867195 \h </w:instrText>
      </w:r>
      <w:r>
        <w:fldChar w:fldCharType="separate"/>
      </w:r>
      <w:r w:rsidR="004618D9">
        <w:t xml:space="preserve">Рисунок </w:t>
      </w:r>
      <w:r w:rsidR="004618D9">
        <w:rPr>
          <w:noProof/>
        </w:rPr>
        <w:t>А</w:t>
      </w:r>
      <w:r w:rsidR="004618D9">
        <w:t>.</w:t>
      </w:r>
      <w:r w:rsidR="004618D9">
        <w:rPr>
          <w:noProof/>
        </w:rPr>
        <w:t>7</w:t>
      </w:r>
      <w:r>
        <w:fldChar w:fldCharType="end"/>
      </w:r>
      <w:r w:rsidR="00A161F4">
        <w:t xml:space="preserve"> – структурная схема ф</w:t>
      </w:r>
      <w:r w:rsidR="00A161F4" w:rsidRPr="00A161F4">
        <w:t>ункци</w:t>
      </w:r>
      <w:r w:rsidR="00A161F4">
        <w:t>и</w:t>
      </w:r>
      <w:r w:rsidR="00A161F4" w:rsidRPr="00A161F4">
        <w:t xml:space="preserve"> сравнения элементов списка по нескольким полям, начиная с приоритетного</w:t>
      </w:r>
      <w:r w:rsidR="006100D8">
        <w:t>.</w:t>
      </w:r>
    </w:p>
    <w:p w14:paraId="4364D323" w14:textId="77777777" w:rsidR="00A076D4" w:rsidRDefault="00A076D4" w:rsidP="00FA11A2">
      <w:r>
        <w:t>Поблочное описание:</w:t>
      </w:r>
    </w:p>
    <w:p w14:paraId="0E04ACAD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1 – записать в переменные </w:t>
      </w:r>
      <w:r w:rsidRPr="00A161F4">
        <w:rPr>
          <w:lang w:val="en-US"/>
        </w:rPr>
        <w:t>result</w:t>
      </w:r>
      <w:r w:rsidRPr="00D420B6">
        <w:t xml:space="preserve"> </w:t>
      </w:r>
      <w:r>
        <w:t xml:space="preserve">и </w:t>
      </w:r>
      <w:r w:rsidRPr="00A161F4">
        <w:rPr>
          <w:lang w:val="en-US"/>
        </w:rPr>
        <w:t>i</w:t>
      </w:r>
      <w:r w:rsidRPr="00D420B6">
        <w:t xml:space="preserve"> </w:t>
      </w:r>
      <w:r>
        <w:t>значения «</w:t>
      </w:r>
      <w:r w:rsidRPr="00D420B6">
        <w:t>0</w:t>
      </w:r>
      <w:r>
        <w:t>» и «</w:t>
      </w:r>
      <w:r w:rsidRPr="00A161F4">
        <w:rPr>
          <w:lang w:val="en-US"/>
        </w:rPr>
        <w:t>list</w:t>
      </w:r>
      <w:r w:rsidRPr="00D420B6">
        <w:t>_</w:t>
      </w:r>
      <w:r w:rsidRPr="00A161F4">
        <w:rPr>
          <w:lang w:val="en-US"/>
        </w:rPr>
        <w:t>id</w:t>
      </w:r>
      <w:r w:rsidRPr="00D420B6">
        <w:t xml:space="preserve"> + 1</w:t>
      </w:r>
      <w:r>
        <w:t>» соответственно;</w:t>
      </w:r>
    </w:p>
    <w:p w14:paraId="64611CD9" w14:textId="77777777" w:rsidR="006100D8" w:rsidRDefault="00A161F4" w:rsidP="00A161F4">
      <w:pPr>
        <w:pStyle w:val="a6"/>
        <w:numPr>
          <w:ilvl w:val="0"/>
          <w:numId w:val="24"/>
        </w:numPr>
      </w:pPr>
      <w:r>
        <w:t>блок 2 – если приоритетным полем является поле с позицией элемента в списке;</w:t>
      </w:r>
    </w:p>
    <w:p w14:paraId="7C9C8CEA" w14:textId="77777777" w:rsidR="006100D8" w:rsidRDefault="00A161F4" w:rsidP="00A161F4">
      <w:pPr>
        <w:pStyle w:val="a6"/>
        <w:numPr>
          <w:ilvl w:val="0"/>
          <w:numId w:val="24"/>
        </w:numPr>
      </w:pPr>
      <w:r>
        <w:t>блок 3 – выйти из функции, вернув 0;</w:t>
      </w:r>
    </w:p>
    <w:p w14:paraId="1CD6F647" w14:textId="77777777" w:rsidR="006100D8" w:rsidRDefault="00A161F4" w:rsidP="00A161F4">
      <w:pPr>
        <w:pStyle w:val="a6"/>
        <w:numPr>
          <w:ilvl w:val="0"/>
          <w:numId w:val="24"/>
        </w:numPr>
      </w:pPr>
      <w:r>
        <w:lastRenderedPageBreak/>
        <w:t xml:space="preserve">блок 4 – записать в переменную </w:t>
      </w:r>
      <w:r w:rsidRPr="00A161F4">
        <w:rPr>
          <w:lang w:val="en-US"/>
        </w:rPr>
        <w:t>result</w:t>
      </w:r>
      <w:r w:rsidRPr="002B6B53">
        <w:t xml:space="preserve"> </w:t>
      </w:r>
      <w:r>
        <w:t>результат сравнения элементов по приоритетному полю;</w:t>
      </w:r>
    </w:p>
    <w:p w14:paraId="7DB2D2A3" w14:textId="77777777" w:rsidR="006100D8" w:rsidRDefault="00A161F4" w:rsidP="00A161F4">
      <w:pPr>
        <w:pStyle w:val="a6"/>
        <w:numPr>
          <w:ilvl w:val="0"/>
          <w:numId w:val="24"/>
        </w:numPr>
      </w:pPr>
      <w:r>
        <w:t>блок 5 – если результат сравнения не равен нулю;</w:t>
      </w:r>
    </w:p>
    <w:p w14:paraId="5047B70B" w14:textId="77777777" w:rsidR="006100D8" w:rsidRDefault="00A161F4" w:rsidP="00A161F4">
      <w:pPr>
        <w:pStyle w:val="a6"/>
        <w:numPr>
          <w:ilvl w:val="0"/>
          <w:numId w:val="24"/>
        </w:numPr>
      </w:pPr>
      <w:r>
        <w:t>блок 6 – выйти из функции, вернув результат сравнения;</w:t>
      </w:r>
    </w:p>
    <w:p w14:paraId="6A45F656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7 – если </w:t>
      </w:r>
      <w:r w:rsidRPr="00A161F4">
        <w:rPr>
          <w:lang w:val="en-US"/>
        </w:rPr>
        <w:t>result</w:t>
      </w:r>
      <w:r w:rsidRPr="00797CEC">
        <w:t xml:space="preserve"> </w:t>
      </w:r>
      <w:r>
        <w:t xml:space="preserve">равен нулю и </w:t>
      </w:r>
      <w:r w:rsidRPr="00A161F4">
        <w:rPr>
          <w:lang w:val="en-US"/>
        </w:rPr>
        <w:t>i</w:t>
      </w:r>
      <w:r w:rsidRPr="00797CEC">
        <w:t xml:space="preserve"> </w:t>
      </w:r>
      <w:r>
        <w:t xml:space="preserve">меньше либо равно </w:t>
      </w:r>
      <w:r w:rsidRPr="00A161F4">
        <w:rPr>
          <w:lang w:val="en-US"/>
        </w:rPr>
        <w:t>list</w:t>
      </w:r>
      <w:r w:rsidRPr="00797CEC">
        <w:t>_</w:t>
      </w:r>
      <w:r w:rsidRPr="00A161F4">
        <w:rPr>
          <w:lang w:val="en-US"/>
        </w:rPr>
        <w:t>date</w:t>
      </w:r>
      <w:r>
        <w:t>;</w:t>
      </w:r>
    </w:p>
    <w:p w14:paraId="19083D2D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8 – если </w:t>
      </w:r>
      <w:r w:rsidRPr="00A161F4">
        <w:rPr>
          <w:lang w:val="en-US"/>
        </w:rPr>
        <w:t>i</w:t>
      </w:r>
      <w:r w:rsidRPr="00797CEC">
        <w:t xml:space="preserve"> </w:t>
      </w:r>
      <w:r>
        <w:t>не равно условному номеру приоритетного поля;</w:t>
      </w:r>
    </w:p>
    <w:p w14:paraId="6C1FAB75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9 – записать в </w:t>
      </w:r>
      <w:r w:rsidRPr="00A161F4">
        <w:rPr>
          <w:lang w:val="en-US"/>
        </w:rPr>
        <w:t>result</w:t>
      </w:r>
      <w:r w:rsidRPr="00797CEC">
        <w:t xml:space="preserve"> </w:t>
      </w:r>
      <w:r>
        <w:t xml:space="preserve">результат сравнения двух элементов списка по полю с порядковым номером </w:t>
      </w:r>
      <w:r w:rsidRPr="00A161F4">
        <w:rPr>
          <w:lang w:val="en-US"/>
        </w:rPr>
        <w:t>i</w:t>
      </w:r>
      <w:r>
        <w:t>;</w:t>
      </w:r>
    </w:p>
    <w:p w14:paraId="1601859E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10 – вернуть результат сравнения </w:t>
      </w:r>
      <w:r w:rsidR="00797CEC">
        <w:t>двух элементов</w:t>
      </w:r>
      <w:r w:rsidR="006100D8">
        <w:t>.</w:t>
      </w:r>
    </w:p>
    <w:p w14:paraId="536FB745" w14:textId="72A236A5" w:rsidR="006100D8" w:rsidRDefault="00FA11A2" w:rsidP="00A161F4">
      <w:r>
        <w:fldChar w:fldCharType="begin"/>
      </w:r>
      <w:r>
        <w:instrText xml:space="preserve"> REF _Ref90867200 \h </w:instrText>
      </w:r>
      <w:r>
        <w:fldChar w:fldCharType="separate"/>
      </w:r>
      <w:r w:rsidR="004618D9">
        <w:t xml:space="preserve">Рисунок </w:t>
      </w:r>
      <w:r w:rsidR="004618D9">
        <w:rPr>
          <w:noProof/>
        </w:rPr>
        <w:t>А</w:t>
      </w:r>
      <w:r w:rsidR="004618D9">
        <w:t>.</w:t>
      </w:r>
      <w:r w:rsidR="004618D9">
        <w:rPr>
          <w:noProof/>
        </w:rPr>
        <w:t>8</w:t>
      </w:r>
      <w:r>
        <w:fldChar w:fldCharType="end"/>
      </w:r>
      <w:r w:rsidR="00A161F4">
        <w:t xml:space="preserve"> – структурные схемы функции сортировки списка по заданному полю</w:t>
      </w:r>
      <w:r w:rsidR="006100D8">
        <w:t>.</w:t>
      </w:r>
    </w:p>
    <w:p w14:paraId="7FD6A6BB" w14:textId="77777777" w:rsidR="00A076D4" w:rsidRDefault="00A076D4" w:rsidP="00A161F4">
      <w:r>
        <w:t>Поблочное описание:</w:t>
      </w:r>
    </w:p>
    <w:p w14:paraId="68C75DE0" w14:textId="77777777" w:rsidR="006100D8" w:rsidRDefault="00A161F4" w:rsidP="00A161F4">
      <w:pPr>
        <w:pStyle w:val="a6"/>
        <w:numPr>
          <w:ilvl w:val="0"/>
          <w:numId w:val="24"/>
        </w:numPr>
      </w:pPr>
      <w:r>
        <w:t>блок 1 – если передан пустой указатель на объект списка;</w:t>
      </w:r>
    </w:p>
    <w:p w14:paraId="436943A6" w14:textId="77777777" w:rsidR="006100D8" w:rsidRDefault="00A161F4" w:rsidP="00A161F4">
      <w:pPr>
        <w:pStyle w:val="a6"/>
        <w:numPr>
          <w:ilvl w:val="0"/>
          <w:numId w:val="24"/>
        </w:numPr>
      </w:pPr>
      <w:r>
        <w:t>блок 2 – если размер списка меньше 2;</w:t>
      </w:r>
    </w:p>
    <w:p w14:paraId="38551903" w14:textId="77777777" w:rsidR="006100D8" w:rsidRDefault="00A161F4" w:rsidP="00A161F4">
      <w:pPr>
        <w:pStyle w:val="a6"/>
        <w:numPr>
          <w:ilvl w:val="0"/>
          <w:numId w:val="24"/>
        </w:numPr>
      </w:pPr>
      <w:r>
        <w:t>блок 3 – объявление и инициализация дополнительных переменных;</w:t>
      </w:r>
    </w:p>
    <w:p w14:paraId="33AD5C89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4 – если </w:t>
      </w:r>
      <w:r w:rsidRPr="00A161F4">
        <w:rPr>
          <w:lang w:val="en-US"/>
        </w:rPr>
        <w:t>i</w:t>
      </w:r>
      <w:r w:rsidRPr="002F7674">
        <w:t xml:space="preserve"> </w:t>
      </w:r>
      <w:r>
        <w:t>меньше размера списка;</w:t>
      </w:r>
    </w:p>
    <w:p w14:paraId="1CC3C272" w14:textId="77777777" w:rsidR="006100D8" w:rsidRPr="002F7674" w:rsidRDefault="00A161F4" w:rsidP="00A161F4">
      <w:pPr>
        <w:pStyle w:val="a6"/>
        <w:numPr>
          <w:ilvl w:val="0"/>
          <w:numId w:val="24"/>
        </w:numPr>
      </w:pPr>
      <w:r>
        <w:t xml:space="preserve">блок 5 – записать в переменную </w:t>
      </w:r>
      <w:r w:rsidRPr="00A161F4">
        <w:rPr>
          <w:lang w:val="en-US"/>
        </w:rPr>
        <w:t>e</w:t>
      </w:r>
      <w:r w:rsidRPr="002F7674">
        <w:t xml:space="preserve">1 </w:t>
      </w:r>
      <w:r>
        <w:t>адрес элемента списка с порядковым номером</w:t>
      </w:r>
      <w:r w:rsidRPr="00A161F4">
        <w:rPr>
          <w:lang w:val="en-US"/>
        </w:rPr>
        <w:t> i</w:t>
      </w:r>
      <w:r>
        <w:t xml:space="preserve">; увеличить значение </w:t>
      </w:r>
      <w:r w:rsidRPr="00A161F4">
        <w:rPr>
          <w:lang w:val="en-US"/>
        </w:rPr>
        <w:t>i</w:t>
      </w:r>
      <w:r w:rsidRPr="002F7674">
        <w:t xml:space="preserve"> </w:t>
      </w:r>
      <w:r>
        <w:t>на 1;</w:t>
      </w:r>
    </w:p>
    <w:p w14:paraId="1D075E9E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6 – если </w:t>
      </w:r>
      <w:r w:rsidRPr="00A161F4">
        <w:rPr>
          <w:lang w:val="en-US"/>
        </w:rPr>
        <w:t>j</w:t>
      </w:r>
      <w:r w:rsidRPr="002F7674">
        <w:t xml:space="preserve"> </w:t>
      </w:r>
      <w:r>
        <w:t>меньше длины списка плюс один;</w:t>
      </w:r>
    </w:p>
    <w:p w14:paraId="3EC586A6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7 – записать в переменную </w:t>
      </w:r>
      <w:r w:rsidRPr="00A161F4">
        <w:rPr>
          <w:lang w:val="en-US"/>
        </w:rPr>
        <w:t>e</w:t>
      </w:r>
      <w:r>
        <w:t>2</w:t>
      </w:r>
      <w:r w:rsidRPr="002F7674">
        <w:t xml:space="preserve"> </w:t>
      </w:r>
      <w:r>
        <w:t>адрес элемента списка с порядковым номером</w:t>
      </w:r>
      <w:r w:rsidRPr="00A161F4">
        <w:rPr>
          <w:lang w:val="en-US"/>
        </w:rPr>
        <w:t> j</w:t>
      </w:r>
      <w:r>
        <w:t>;</w:t>
      </w:r>
    </w:p>
    <w:p w14:paraId="3ACB716F" w14:textId="77777777" w:rsidR="006100D8" w:rsidRDefault="00A161F4" w:rsidP="00A161F4">
      <w:pPr>
        <w:pStyle w:val="a6"/>
        <w:numPr>
          <w:ilvl w:val="0"/>
          <w:numId w:val="24"/>
        </w:numPr>
      </w:pPr>
      <w:r>
        <w:t>блок 8 – если элементы необходимо поменять местами;</w:t>
      </w:r>
    </w:p>
    <w:p w14:paraId="29CB9514" w14:textId="77777777" w:rsidR="006100D8" w:rsidRDefault="00A161F4" w:rsidP="00A161F4">
      <w:pPr>
        <w:pStyle w:val="a6"/>
        <w:numPr>
          <w:ilvl w:val="0"/>
          <w:numId w:val="24"/>
        </w:numPr>
      </w:pPr>
      <w:r>
        <w:t>блок 9 – поменять элементы местами;</w:t>
      </w:r>
    </w:p>
    <w:p w14:paraId="0222ED5F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10– инкрементировать значение </w:t>
      </w:r>
      <w:r w:rsidRPr="00A161F4">
        <w:rPr>
          <w:lang w:val="en-US"/>
        </w:rPr>
        <w:t>j</w:t>
      </w:r>
      <w:r>
        <w:t>;</w:t>
      </w:r>
    </w:p>
    <w:p w14:paraId="10F90578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11 – инкрементировать </w:t>
      </w:r>
      <w:r w:rsidR="009A2440">
        <w:t xml:space="preserve">значение </w:t>
      </w:r>
      <w:r w:rsidR="009A2440" w:rsidRPr="00A161F4">
        <w:rPr>
          <w:lang w:val="en-US"/>
        </w:rPr>
        <w:t>i</w:t>
      </w:r>
      <w:r w:rsidR="006100D8">
        <w:t>.</w:t>
      </w:r>
    </w:p>
    <w:p w14:paraId="3C5389AA" w14:textId="03F8F08C" w:rsidR="006100D8" w:rsidRDefault="00FA11A2" w:rsidP="00A161F4">
      <w:r>
        <w:fldChar w:fldCharType="begin"/>
      </w:r>
      <w:r>
        <w:instrText xml:space="preserve"> REF _Ref90867203 \h </w:instrText>
      </w:r>
      <w:r>
        <w:fldChar w:fldCharType="separate"/>
      </w:r>
      <w:r w:rsidR="004618D9">
        <w:t xml:space="preserve">Рисунок </w:t>
      </w:r>
      <w:r w:rsidR="004618D9">
        <w:rPr>
          <w:noProof/>
        </w:rPr>
        <w:t>А</w:t>
      </w:r>
      <w:r w:rsidR="004618D9">
        <w:t>.</w:t>
      </w:r>
      <w:r w:rsidR="004618D9">
        <w:rPr>
          <w:noProof/>
        </w:rPr>
        <w:t>9</w:t>
      </w:r>
      <w:r>
        <w:fldChar w:fldCharType="end"/>
      </w:r>
      <w:r w:rsidR="00A161F4">
        <w:t xml:space="preserve"> – структурная схема функции создания нового элемента списка</w:t>
      </w:r>
      <w:r w:rsidR="006100D8">
        <w:t>.</w:t>
      </w:r>
    </w:p>
    <w:p w14:paraId="6BD50AA8" w14:textId="77777777" w:rsidR="00A076D4" w:rsidRDefault="00A076D4" w:rsidP="00A161F4">
      <w:r>
        <w:t>Поблочное описание:</w:t>
      </w:r>
    </w:p>
    <w:p w14:paraId="6706CF4E" w14:textId="77777777" w:rsidR="006100D8" w:rsidRDefault="00A161F4" w:rsidP="00A161F4">
      <w:pPr>
        <w:pStyle w:val="a6"/>
        <w:numPr>
          <w:ilvl w:val="0"/>
          <w:numId w:val="24"/>
        </w:numPr>
      </w:pPr>
      <w:r>
        <w:t>блок 1 – если передан пустой указатель на структуру с данными;</w:t>
      </w:r>
    </w:p>
    <w:p w14:paraId="0B4BE258" w14:textId="77777777" w:rsidR="006100D8" w:rsidRDefault="00A161F4" w:rsidP="00A161F4">
      <w:pPr>
        <w:pStyle w:val="a6"/>
        <w:numPr>
          <w:ilvl w:val="0"/>
          <w:numId w:val="24"/>
        </w:numPr>
      </w:pPr>
      <w:r>
        <w:t xml:space="preserve">блок 2 – вернуть из функции значение </w:t>
      </w:r>
      <w:r w:rsidRPr="00A161F4">
        <w:rPr>
          <w:lang w:val="en-US"/>
        </w:rPr>
        <w:t>null</w:t>
      </w:r>
      <w:r>
        <w:t>;</w:t>
      </w:r>
    </w:p>
    <w:p w14:paraId="7936F8DF" w14:textId="77777777" w:rsidR="006100D8" w:rsidRDefault="00A161F4" w:rsidP="00A161F4">
      <w:pPr>
        <w:pStyle w:val="a6"/>
        <w:numPr>
          <w:ilvl w:val="0"/>
          <w:numId w:val="24"/>
        </w:numPr>
      </w:pPr>
      <w:r>
        <w:lastRenderedPageBreak/>
        <w:t xml:space="preserve">блок 3 – создать </w:t>
      </w:r>
      <w:r w:rsidR="00A1361A">
        <w:t>новый элемент списка. Вернуть адрес этого элемента</w:t>
      </w:r>
      <w:r w:rsidR="006100D8">
        <w:t>.</w:t>
      </w:r>
    </w:p>
    <w:p w14:paraId="4CF677F9" w14:textId="6F08C0A2" w:rsidR="006100D8" w:rsidRDefault="00FA11A2" w:rsidP="00E43ED5">
      <w:r>
        <w:fldChar w:fldCharType="begin"/>
      </w:r>
      <w:r>
        <w:instrText xml:space="preserve"> REF _Ref90867209 \h </w:instrText>
      </w:r>
      <w:r>
        <w:fldChar w:fldCharType="separate"/>
      </w:r>
      <w:r w:rsidR="004618D9">
        <w:t xml:space="preserve">Рисунок </w:t>
      </w:r>
      <w:r w:rsidR="004618D9">
        <w:rPr>
          <w:noProof/>
        </w:rPr>
        <w:t>А</w:t>
      </w:r>
      <w:r w:rsidR="004618D9">
        <w:t>.</w:t>
      </w:r>
      <w:r w:rsidR="004618D9">
        <w:rPr>
          <w:noProof/>
        </w:rPr>
        <w:t>10</w:t>
      </w:r>
      <w:r>
        <w:fldChar w:fldCharType="end"/>
      </w:r>
      <w:r w:rsidR="00A076D4">
        <w:t xml:space="preserve"> – структурная схема функции очистки списка от всех элементов</w:t>
      </w:r>
      <w:r w:rsidR="006100D8">
        <w:t>.</w:t>
      </w:r>
    </w:p>
    <w:p w14:paraId="26657A21" w14:textId="77777777" w:rsidR="00A076D4" w:rsidRDefault="00A076D4" w:rsidP="00E43ED5">
      <w:r>
        <w:t>Поблочное описание:</w:t>
      </w:r>
    </w:p>
    <w:p w14:paraId="1E0B0255" w14:textId="77777777" w:rsidR="006100D8" w:rsidRDefault="00A076D4" w:rsidP="00A076D4">
      <w:pPr>
        <w:pStyle w:val="a6"/>
        <w:numPr>
          <w:ilvl w:val="0"/>
          <w:numId w:val="24"/>
        </w:numPr>
      </w:pPr>
      <w:r>
        <w:t>блок 1 – если передан пустой указатель на объект списка;</w:t>
      </w:r>
    </w:p>
    <w:p w14:paraId="27652F27" w14:textId="77777777" w:rsidR="006100D8" w:rsidRDefault="00A076D4" w:rsidP="00A076D4">
      <w:pPr>
        <w:pStyle w:val="a6"/>
        <w:numPr>
          <w:ilvl w:val="0"/>
          <w:numId w:val="24"/>
        </w:numPr>
      </w:pPr>
      <w:r>
        <w:t>блок 2 – если в списке нет элементов;</w:t>
      </w:r>
    </w:p>
    <w:p w14:paraId="6FCEAE73" w14:textId="77777777" w:rsidR="006100D8" w:rsidRDefault="00A076D4" w:rsidP="00A076D4">
      <w:pPr>
        <w:pStyle w:val="a6"/>
        <w:numPr>
          <w:ilvl w:val="0"/>
          <w:numId w:val="24"/>
        </w:numPr>
      </w:pPr>
      <w:r>
        <w:t xml:space="preserve">блок 3 – присвоить переменной </w:t>
      </w:r>
      <w:r w:rsidRPr="00A076D4">
        <w:rPr>
          <w:lang w:val="en-US"/>
        </w:rPr>
        <w:t>e</w:t>
      </w:r>
      <w:r w:rsidRPr="00563D93">
        <w:t xml:space="preserve"> </w:t>
      </w:r>
      <w:r>
        <w:t>указатель на первый элемент списка;</w:t>
      </w:r>
    </w:p>
    <w:p w14:paraId="67077653" w14:textId="77777777" w:rsidR="006100D8" w:rsidRDefault="00A076D4" w:rsidP="00A076D4">
      <w:pPr>
        <w:pStyle w:val="a6"/>
        <w:numPr>
          <w:ilvl w:val="0"/>
          <w:numId w:val="24"/>
        </w:numPr>
      </w:pPr>
      <w:r>
        <w:t>блок 4 – если существует элемент, следующий за текущим;</w:t>
      </w:r>
    </w:p>
    <w:p w14:paraId="2453346E" w14:textId="77777777" w:rsidR="006100D8" w:rsidRDefault="00A076D4" w:rsidP="00A076D4">
      <w:pPr>
        <w:pStyle w:val="a6"/>
        <w:numPr>
          <w:ilvl w:val="0"/>
          <w:numId w:val="24"/>
        </w:numPr>
      </w:pPr>
      <w:r>
        <w:t xml:space="preserve">блок 5 – удалить текущий элемент и передвинуть указатель </w:t>
      </w:r>
      <w:r w:rsidRPr="00A076D4">
        <w:rPr>
          <w:lang w:val="en-US"/>
        </w:rPr>
        <w:t>e</w:t>
      </w:r>
      <w:r w:rsidRPr="00563D93">
        <w:t xml:space="preserve"> </w:t>
      </w:r>
      <w:r>
        <w:t>на следующий;</w:t>
      </w:r>
    </w:p>
    <w:p w14:paraId="270F377B" w14:textId="77777777" w:rsidR="006100D8" w:rsidRDefault="00A076D4" w:rsidP="00E43ED5">
      <w:pPr>
        <w:pStyle w:val="a6"/>
        <w:numPr>
          <w:ilvl w:val="0"/>
          <w:numId w:val="24"/>
        </w:numPr>
      </w:pPr>
      <w:r>
        <w:t xml:space="preserve">блок 6 – удалить </w:t>
      </w:r>
      <w:r w:rsidR="00563D93">
        <w:t>последний элемент. Подготовить объект списка для следующего использования</w:t>
      </w:r>
      <w:r w:rsidR="006100D8">
        <w:t>.</w:t>
      </w:r>
    </w:p>
    <w:p w14:paraId="0DD02328" w14:textId="3D2D1DFC" w:rsidR="006100D8" w:rsidRPr="00E43ED5" w:rsidRDefault="00FA11A2" w:rsidP="00E43ED5">
      <w:r w:rsidRPr="00E43ED5">
        <w:fldChar w:fldCharType="begin"/>
      </w:r>
      <w:r w:rsidRPr="00E43ED5">
        <w:instrText xml:space="preserve"> REF _Ref90867222 \h </w:instrText>
      </w:r>
      <w:r w:rsidR="00E20481" w:rsidRPr="00E43ED5">
        <w:instrText xml:space="preserve"> \* MERGEFORMAT </w:instrText>
      </w:r>
      <w:r w:rsidRPr="00E43ED5">
        <w:fldChar w:fldCharType="separate"/>
      </w:r>
      <w:r w:rsidR="004618D9">
        <w:t xml:space="preserve">Рисунок </w:t>
      </w:r>
      <w:r w:rsidR="004618D9">
        <w:rPr>
          <w:noProof/>
        </w:rPr>
        <w:t>А</w:t>
      </w:r>
      <w:r w:rsidR="004618D9">
        <w:t>.</w:t>
      </w:r>
      <w:r w:rsidR="004618D9">
        <w:rPr>
          <w:noProof/>
        </w:rPr>
        <w:t>11</w:t>
      </w:r>
      <w:r w:rsidRPr="00E43ED5">
        <w:fldChar w:fldCharType="end"/>
      </w:r>
      <w:r w:rsidR="00E43ED5">
        <w:t xml:space="preserve"> – структурная схема функции вставки элемента после заданного</w:t>
      </w:r>
      <w:r w:rsidR="006100D8" w:rsidRPr="00E43ED5">
        <w:t>.</w:t>
      </w:r>
    </w:p>
    <w:p w14:paraId="04E17539" w14:textId="77777777" w:rsidR="00E20481" w:rsidRPr="00E43ED5" w:rsidRDefault="00E20481" w:rsidP="00E43ED5">
      <w:r w:rsidRPr="00E43ED5">
        <w:t>Поблочное описание:</w:t>
      </w:r>
    </w:p>
    <w:p w14:paraId="585ACE51" w14:textId="77777777" w:rsidR="006100D8" w:rsidRPr="00E43ED5" w:rsidRDefault="00E43ED5" w:rsidP="00E43ED5">
      <w:pPr>
        <w:pStyle w:val="a6"/>
        <w:numPr>
          <w:ilvl w:val="0"/>
          <w:numId w:val="24"/>
        </w:numPr>
      </w:pPr>
      <w:r w:rsidRPr="00E43ED5">
        <w:t>блок 1 – если не был передан указатель на один из элементов</w:t>
      </w:r>
      <w:r>
        <w:t>;</w:t>
      </w:r>
    </w:p>
    <w:p w14:paraId="2EA9E5A0" w14:textId="77777777" w:rsidR="006100D8" w:rsidRDefault="00E43ED5" w:rsidP="00E43ED5">
      <w:pPr>
        <w:pStyle w:val="a6"/>
        <w:numPr>
          <w:ilvl w:val="0"/>
          <w:numId w:val="24"/>
        </w:numPr>
      </w:pPr>
      <w:r w:rsidRPr="00E43ED5">
        <w:t>блок 2 – за первым элементом следует на второй</w:t>
      </w:r>
      <w:r>
        <w:t>;</w:t>
      </w:r>
    </w:p>
    <w:p w14:paraId="46DAE9B1" w14:textId="77777777" w:rsidR="006100D8" w:rsidRDefault="00E43ED5" w:rsidP="00E43ED5">
      <w:pPr>
        <w:pStyle w:val="a6"/>
        <w:numPr>
          <w:ilvl w:val="0"/>
          <w:numId w:val="24"/>
        </w:numPr>
      </w:pPr>
      <w:r>
        <w:t xml:space="preserve">блок 3 – если за элементом </w:t>
      </w:r>
      <w:r w:rsidRPr="00E43ED5">
        <w:rPr>
          <w:lang w:val="en-US"/>
        </w:rPr>
        <w:t>e</w:t>
      </w:r>
      <w:r w:rsidRPr="00563D93">
        <w:t xml:space="preserve">1 </w:t>
      </w:r>
      <w:r>
        <w:t>следует какой-то элемент;</w:t>
      </w:r>
    </w:p>
    <w:p w14:paraId="5743F87A" w14:textId="77777777" w:rsidR="006100D8" w:rsidRDefault="00E43ED5" w:rsidP="00E43ED5">
      <w:pPr>
        <w:pStyle w:val="a6"/>
        <w:numPr>
          <w:ilvl w:val="0"/>
          <w:numId w:val="24"/>
        </w:numPr>
      </w:pPr>
      <w:r>
        <w:t xml:space="preserve">блок 4 – указатель на предыдущий элемент у следующего за </w:t>
      </w:r>
      <w:r w:rsidRPr="00E43ED5">
        <w:rPr>
          <w:lang w:val="en-US"/>
        </w:rPr>
        <w:t>e</w:t>
      </w:r>
      <w:r w:rsidRPr="00563D93">
        <w:t xml:space="preserve">1 </w:t>
      </w:r>
      <w:r>
        <w:t xml:space="preserve">элемента теперь указывает на </w:t>
      </w:r>
      <w:r w:rsidRPr="00E43ED5">
        <w:rPr>
          <w:lang w:val="en-US"/>
        </w:rPr>
        <w:t>e</w:t>
      </w:r>
      <w:r w:rsidRPr="00563D93">
        <w:t>1</w:t>
      </w:r>
      <w:r>
        <w:t>;</w:t>
      </w:r>
    </w:p>
    <w:p w14:paraId="65A03D9B" w14:textId="77777777" w:rsidR="006100D8" w:rsidRDefault="00E43ED5" w:rsidP="00E43ED5">
      <w:pPr>
        <w:pStyle w:val="a6"/>
        <w:numPr>
          <w:ilvl w:val="0"/>
          <w:numId w:val="24"/>
        </w:numPr>
      </w:pPr>
      <w:r>
        <w:t xml:space="preserve">блок 5 – пересвязать указатели </w:t>
      </w:r>
      <w:r w:rsidR="00563D93">
        <w:t xml:space="preserve">так, чтобы </w:t>
      </w:r>
      <w:r w:rsidR="00563D93" w:rsidRPr="00E43ED5">
        <w:rPr>
          <w:lang w:val="en-US"/>
        </w:rPr>
        <w:t>e</w:t>
      </w:r>
      <w:r w:rsidR="00563D93" w:rsidRPr="00563D93">
        <w:t xml:space="preserve">2 </w:t>
      </w:r>
      <w:r w:rsidR="00563D93">
        <w:t xml:space="preserve">являлся предшествующим элементом для </w:t>
      </w:r>
      <w:r w:rsidR="00563D93" w:rsidRPr="00E43ED5">
        <w:rPr>
          <w:lang w:val="en-US"/>
        </w:rPr>
        <w:t>e</w:t>
      </w:r>
      <w:r w:rsidR="00563D93" w:rsidRPr="00563D93">
        <w:t>1</w:t>
      </w:r>
      <w:r w:rsidR="006100D8">
        <w:t>.</w:t>
      </w:r>
    </w:p>
    <w:p w14:paraId="4F68429E" w14:textId="43685815" w:rsidR="00613FE7" w:rsidRDefault="00613FE7" w:rsidP="00613FE7">
      <w:r>
        <w:fldChar w:fldCharType="begin"/>
      </w:r>
      <w:r>
        <w:instrText xml:space="preserve"> REF _Ref90902819 \h </w:instrText>
      </w:r>
      <w:r>
        <w:fldChar w:fldCharType="separate"/>
      </w:r>
      <w:r w:rsidR="004618D9">
        <w:t xml:space="preserve">Рисунок </w:t>
      </w:r>
      <w:r w:rsidR="004618D9">
        <w:rPr>
          <w:noProof/>
        </w:rPr>
        <w:t>А</w:t>
      </w:r>
      <w:r w:rsidR="004618D9">
        <w:t>.</w:t>
      </w:r>
      <w:r w:rsidR="004618D9">
        <w:rPr>
          <w:noProof/>
        </w:rPr>
        <w:t>12</w:t>
      </w:r>
      <w:r>
        <w:fldChar w:fldCharType="end"/>
      </w:r>
      <w:r>
        <w:t xml:space="preserve"> – структурная схема функции получения стоимости употреблённых животными продуктов за указанный период.</w:t>
      </w:r>
    </w:p>
    <w:p w14:paraId="6DD08309" w14:textId="77777777" w:rsidR="00613FE7" w:rsidRDefault="00613FE7" w:rsidP="00613FE7">
      <w:r>
        <w:t>Поблочное описание:</w:t>
      </w:r>
    </w:p>
    <w:p w14:paraId="733FCFBA" w14:textId="77777777" w:rsidR="00613FE7" w:rsidRDefault="00613FE7" w:rsidP="00613FE7">
      <w:pPr>
        <w:pStyle w:val="a6"/>
        <w:numPr>
          <w:ilvl w:val="0"/>
          <w:numId w:val="25"/>
        </w:numPr>
      </w:pPr>
      <w:r>
        <w:t xml:space="preserve">блок 1 – </w:t>
      </w:r>
      <w:r w:rsidR="0033495D">
        <w:t>если был передан пустой указатель на список;</w:t>
      </w:r>
    </w:p>
    <w:p w14:paraId="7210FC4B" w14:textId="77777777" w:rsidR="0033495D" w:rsidRDefault="0033495D" w:rsidP="00613FE7">
      <w:pPr>
        <w:pStyle w:val="a6"/>
        <w:numPr>
          <w:ilvl w:val="0"/>
          <w:numId w:val="25"/>
        </w:numPr>
      </w:pPr>
      <w:r>
        <w:t>блок 2 – вернуть зачение -1.0;</w:t>
      </w:r>
    </w:p>
    <w:p w14:paraId="10ABAE7A" w14:textId="77777777" w:rsidR="0033495D" w:rsidRDefault="0033495D" w:rsidP="00613FE7">
      <w:pPr>
        <w:pStyle w:val="a6"/>
        <w:numPr>
          <w:ilvl w:val="0"/>
          <w:numId w:val="25"/>
        </w:numPr>
      </w:pPr>
      <w:r>
        <w:t>блок 3 – инициализация дополнительных переменных;</w:t>
      </w:r>
    </w:p>
    <w:p w14:paraId="25514115" w14:textId="77777777" w:rsidR="0033495D" w:rsidRDefault="0033495D" w:rsidP="00613FE7">
      <w:pPr>
        <w:pStyle w:val="a6"/>
        <w:numPr>
          <w:ilvl w:val="0"/>
          <w:numId w:val="25"/>
        </w:numPr>
      </w:pPr>
      <w:r>
        <w:t>блок 4 – если текущий элемиент является пустым;</w:t>
      </w:r>
    </w:p>
    <w:p w14:paraId="393A9666" w14:textId="77777777" w:rsidR="0033495D" w:rsidRDefault="0033495D" w:rsidP="00613FE7">
      <w:pPr>
        <w:pStyle w:val="a6"/>
        <w:numPr>
          <w:ilvl w:val="0"/>
          <w:numId w:val="25"/>
        </w:numPr>
      </w:pPr>
      <w:r>
        <w:t>блок 5 – сравнить дату элемента с заданной датой;</w:t>
      </w:r>
    </w:p>
    <w:p w14:paraId="17A8A3BE" w14:textId="77777777" w:rsidR="0033495D" w:rsidRDefault="0033495D" w:rsidP="00613FE7">
      <w:pPr>
        <w:pStyle w:val="a6"/>
        <w:numPr>
          <w:ilvl w:val="0"/>
          <w:numId w:val="25"/>
        </w:numPr>
      </w:pPr>
      <w:r>
        <w:t>блок 6 – сравнить дату элемента с заданной датой;</w:t>
      </w:r>
    </w:p>
    <w:p w14:paraId="3B9E7DF3" w14:textId="77777777" w:rsidR="0033495D" w:rsidRDefault="0033495D" w:rsidP="00613FE7">
      <w:pPr>
        <w:pStyle w:val="a6"/>
        <w:numPr>
          <w:ilvl w:val="0"/>
          <w:numId w:val="25"/>
        </w:numPr>
      </w:pPr>
      <w:r>
        <w:t xml:space="preserve">блок 7 – увеличить сумму </w:t>
      </w:r>
      <w:r>
        <w:rPr>
          <w:lang w:val="en-US"/>
        </w:rPr>
        <w:t>sum</w:t>
      </w:r>
      <w:r w:rsidRPr="0033495D">
        <w:t xml:space="preserve"> </w:t>
      </w:r>
      <w:r>
        <w:t>на стоимость, указанную в элементе;</w:t>
      </w:r>
    </w:p>
    <w:p w14:paraId="4A52A985" w14:textId="77777777" w:rsidR="0033495D" w:rsidRDefault="0033495D" w:rsidP="00613FE7">
      <w:pPr>
        <w:pStyle w:val="a6"/>
        <w:numPr>
          <w:ilvl w:val="0"/>
          <w:numId w:val="25"/>
        </w:numPr>
      </w:pPr>
      <w:r>
        <w:lastRenderedPageBreak/>
        <w:t>блок 8 – переместить указатель текущего элемента на следующий;</w:t>
      </w:r>
    </w:p>
    <w:p w14:paraId="603E2FC7" w14:textId="77777777" w:rsidR="0033495D" w:rsidRPr="000071DB" w:rsidRDefault="0033495D" w:rsidP="00613FE7">
      <w:pPr>
        <w:pStyle w:val="a6"/>
        <w:numPr>
          <w:ilvl w:val="0"/>
          <w:numId w:val="25"/>
        </w:numPr>
      </w:pPr>
      <w:r>
        <w:t>блок 9 – вернуть полученную сумму.</w:t>
      </w:r>
    </w:p>
    <w:p w14:paraId="4CBBC4AD" w14:textId="77777777" w:rsidR="003412D8" w:rsidRDefault="003412D8" w:rsidP="00360B66">
      <w:pPr>
        <w:pStyle w:val="2"/>
      </w:pPr>
      <w:bookmarkStart w:id="18" w:name="_Toc91046486"/>
      <w:r>
        <w:t>Обоснование состава технических и программных средств</w:t>
      </w:r>
      <w:bookmarkEnd w:id="18"/>
    </w:p>
    <w:p w14:paraId="5A750374" w14:textId="77777777" w:rsidR="003412D8" w:rsidRPr="005E6603" w:rsidRDefault="00D55F1C" w:rsidP="007D18B3">
      <w:r>
        <w:t xml:space="preserve">Для работы программы требуется использование </w:t>
      </w:r>
      <w:r w:rsidR="005E6603">
        <w:t xml:space="preserve">компьютера с дисплеем для вывода данных и клавиатурой для приёма команд от пользователя. Должна быть предустановлена операционная система семейства </w:t>
      </w:r>
      <w:r w:rsidR="005E6603">
        <w:rPr>
          <w:lang w:val="en-US"/>
        </w:rPr>
        <w:t>GNU</w:t>
      </w:r>
      <w:r w:rsidR="005E6603" w:rsidRPr="005E6603">
        <w:t>/</w:t>
      </w:r>
      <w:r w:rsidR="005E6603">
        <w:rPr>
          <w:lang w:val="en-US"/>
        </w:rPr>
        <w:t>Linux</w:t>
      </w:r>
      <w:r w:rsidR="005E6603" w:rsidRPr="005E6603">
        <w:t xml:space="preserve"> </w:t>
      </w:r>
      <w:r w:rsidR="005E6603">
        <w:t>с версией ядра не ниже 4.0. Требования относительно жёсткого диска: 144 килобайта для хранения программы, дополнительное пространство для хранения файлов базы данных. Для запуска программы требуется не менее 4 килобайт оперативной памяти</w:t>
      </w:r>
      <w:r w:rsidR="00F53D2E">
        <w:t xml:space="preserve"> для 64 битных систем</w:t>
      </w:r>
      <w:r w:rsidR="005E6603">
        <w:t>, а также дополнительная память для обработки базы данных.</w:t>
      </w:r>
    </w:p>
    <w:p w14:paraId="5612547A" w14:textId="77777777" w:rsidR="00A337DC" w:rsidRDefault="0005209B" w:rsidP="00822B3C">
      <w:pPr>
        <w:pStyle w:val="1"/>
        <w:numPr>
          <w:ilvl w:val="0"/>
          <w:numId w:val="6"/>
        </w:numPr>
      </w:pPr>
      <w:bookmarkStart w:id="19" w:name="_Toc91046487"/>
      <w:r>
        <w:lastRenderedPageBreak/>
        <w:t>ВЫПОЛНЕНИЕ ПРОГРАММЫ</w:t>
      </w:r>
      <w:bookmarkEnd w:id="19"/>
    </w:p>
    <w:p w14:paraId="183FB646" w14:textId="77777777" w:rsidR="00A337DC" w:rsidRDefault="00A337DC" w:rsidP="00360B66">
      <w:pPr>
        <w:pStyle w:val="2"/>
      </w:pPr>
      <w:bookmarkStart w:id="20" w:name="_Toc91046488"/>
      <w:r>
        <w:t>Условия выполнения программы</w:t>
      </w:r>
      <w:bookmarkEnd w:id="20"/>
    </w:p>
    <w:p w14:paraId="5F4048C2" w14:textId="597B84D7" w:rsidR="0005209B" w:rsidRDefault="00426740" w:rsidP="0005209B">
      <w:r>
        <w:fldChar w:fldCharType="begin"/>
      </w:r>
      <w:r>
        <w:instrText xml:space="preserve"> REF _Ref90638765 \h </w:instrText>
      </w:r>
      <w:r>
        <w:fldChar w:fldCharType="separate"/>
      </w:r>
      <w:r w:rsidR="004618D9">
        <w:t xml:space="preserve">Таблица </w:t>
      </w:r>
      <w:r w:rsidR="004618D9">
        <w:rPr>
          <w:noProof/>
        </w:rPr>
        <w:t>3</w:t>
      </w:r>
      <w:r w:rsidR="004618D9">
        <w:t>.</w:t>
      </w:r>
      <w:r w:rsidR="004618D9">
        <w:rPr>
          <w:noProof/>
        </w:rPr>
        <w:t>1</w:t>
      </w:r>
      <w:r>
        <w:fldChar w:fldCharType="end"/>
      </w:r>
      <w:r w:rsidR="0005209B">
        <w:t xml:space="preserve"> демонстрирует минимально необходимые системные требования для запуска приложения</w:t>
      </w:r>
      <w:r w:rsidR="007F685E">
        <w:t>.</w:t>
      </w:r>
    </w:p>
    <w:p w14:paraId="4034368F" w14:textId="77777777" w:rsidR="00360B66" w:rsidRDefault="00360B66" w:rsidP="00360B66">
      <w:pPr>
        <w:ind w:firstLine="0"/>
      </w:pPr>
    </w:p>
    <w:p w14:paraId="2E1DDDFF" w14:textId="04786C91" w:rsidR="00426740" w:rsidRDefault="00426740" w:rsidP="00BE0EF7">
      <w:pPr>
        <w:pStyle w:val="a8"/>
      </w:pPr>
      <w:bookmarkStart w:id="21" w:name="_Ref90638765"/>
      <w:bookmarkStart w:id="22" w:name="_Ref90638760"/>
      <w:r>
        <w:t xml:space="preserve">Таблица </w:t>
      </w:r>
      <w:r w:rsidR="006100D8">
        <w:rPr>
          <w:noProof/>
        </w:rPr>
        <w:fldChar w:fldCharType="begin"/>
      </w:r>
      <w:r w:rsidR="006100D8">
        <w:rPr>
          <w:noProof/>
        </w:rPr>
        <w:instrText xml:space="preserve"> STYLEREF 1 \s </w:instrText>
      </w:r>
      <w:r w:rsidR="006100D8">
        <w:rPr>
          <w:noProof/>
        </w:rPr>
        <w:fldChar w:fldCharType="separate"/>
      </w:r>
      <w:r w:rsidR="004618D9">
        <w:rPr>
          <w:noProof/>
        </w:rPr>
        <w:t>3</w:t>
      </w:r>
      <w:r w:rsidR="006100D8">
        <w:rPr>
          <w:noProof/>
        </w:rPr>
        <w:fldChar w:fldCharType="end"/>
      </w:r>
      <w:r>
        <w:t>.</w:t>
      </w:r>
      <w:r w:rsidR="006100D8">
        <w:rPr>
          <w:noProof/>
        </w:rPr>
        <w:fldChar w:fldCharType="begin"/>
      </w:r>
      <w:r w:rsidR="006100D8">
        <w:rPr>
          <w:noProof/>
        </w:rPr>
        <w:instrText xml:space="preserve"> SEQ Таблица \* ARABIC \s 1 </w:instrText>
      </w:r>
      <w:r w:rsidR="006100D8">
        <w:rPr>
          <w:noProof/>
        </w:rPr>
        <w:fldChar w:fldCharType="separate"/>
      </w:r>
      <w:r w:rsidR="004618D9">
        <w:rPr>
          <w:noProof/>
        </w:rPr>
        <w:t>1</w:t>
      </w:r>
      <w:r w:rsidR="006100D8">
        <w:rPr>
          <w:noProof/>
        </w:rPr>
        <w:fldChar w:fldCharType="end"/>
      </w:r>
      <w:bookmarkEnd w:id="21"/>
      <w:r>
        <w:t xml:space="preserve"> – Системные требования</w:t>
      </w:r>
      <w:bookmarkEnd w:id="2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7F685E" w14:paraId="1EC5F376" w14:textId="77777777" w:rsidTr="007F685E">
        <w:tc>
          <w:tcPr>
            <w:tcW w:w="5097" w:type="dxa"/>
          </w:tcPr>
          <w:p w14:paraId="4ADA5581" w14:textId="77777777" w:rsidR="007F685E" w:rsidRPr="007F685E" w:rsidRDefault="007F685E" w:rsidP="007F685E">
            <w:pPr>
              <w:ind w:firstLine="0"/>
            </w:pPr>
            <w:r>
              <w:t>Операционная система</w:t>
            </w:r>
          </w:p>
        </w:tc>
        <w:tc>
          <w:tcPr>
            <w:tcW w:w="5098" w:type="dxa"/>
          </w:tcPr>
          <w:p w14:paraId="350F15D9" w14:textId="77777777" w:rsidR="007F685E" w:rsidRPr="007F685E" w:rsidRDefault="007F685E" w:rsidP="007F685E">
            <w:pPr>
              <w:ind w:firstLine="0"/>
            </w:pPr>
            <w:r>
              <w:rPr>
                <w:lang w:val="en-US"/>
              </w:rPr>
              <w:t>GNU</w:t>
            </w:r>
            <w:r w:rsidRPr="007F685E">
              <w:t>/</w:t>
            </w:r>
            <w:r>
              <w:rPr>
                <w:lang w:val="en-US"/>
              </w:rPr>
              <w:t>Linux</w:t>
            </w:r>
            <w:r w:rsidRPr="007F685E">
              <w:t xml:space="preserve"> </w:t>
            </w:r>
            <w:r>
              <w:t xml:space="preserve">с версией ядра не ниже </w:t>
            </w:r>
            <w:r w:rsidRPr="007F685E">
              <w:t>4.0</w:t>
            </w:r>
          </w:p>
        </w:tc>
      </w:tr>
      <w:tr w:rsidR="007F685E" w14:paraId="50F688E8" w14:textId="77777777" w:rsidTr="007F685E">
        <w:tc>
          <w:tcPr>
            <w:tcW w:w="5097" w:type="dxa"/>
          </w:tcPr>
          <w:p w14:paraId="2B19B03D" w14:textId="77777777" w:rsidR="007F685E" w:rsidRDefault="007F685E" w:rsidP="007F685E">
            <w:pPr>
              <w:ind w:firstLine="0"/>
            </w:pPr>
            <w:r>
              <w:t>Процессор</w:t>
            </w:r>
          </w:p>
        </w:tc>
        <w:tc>
          <w:tcPr>
            <w:tcW w:w="5098" w:type="dxa"/>
          </w:tcPr>
          <w:p w14:paraId="138ADABF" w14:textId="77777777" w:rsidR="007F685E" w:rsidRPr="007F685E" w:rsidRDefault="007F685E" w:rsidP="007F685E">
            <w:pPr>
              <w:ind w:firstLine="0"/>
            </w:pPr>
            <w:r>
              <w:t xml:space="preserve">Одноядерный процессор, </w:t>
            </w:r>
            <w:r>
              <w:rPr>
                <w:lang w:val="en-US"/>
              </w:rPr>
              <w:t>x</w:t>
            </w:r>
            <w:r w:rsidRPr="007F685E">
              <w:t xml:space="preserve">86_64, </w:t>
            </w:r>
            <w:r>
              <w:t xml:space="preserve">не менее </w:t>
            </w:r>
            <w:r w:rsidRPr="007F685E">
              <w:t>1</w:t>
            </w:r>
            <w:r>
              <w:t>ГГц</w:t>
            </w:r>
          </w:p>
        </w:tc>
      </w:tr>
      <w:tr w:rsidR="007F685E" w14:paraId="130A66DE" w14:textId="77777777" w:rsidTr="007F685E">
        <w:tc>
          <w:tcPr>
            <w:tcW w:w="5097" w:type="dxa"/>
          </w:tcPr>
          <w:p w14:paraId="1CEF1CFA" w14:textId="77777777" w:rsidR="007F685E" w:rsidRDefault="007F685E" w:rsidP="007F685E">
            <w:pPr>
              <w:ind w:firstLine="0"/>
            </w:pPr>
            <w:r>
              <w:t>ОЗУ</w:t>
            </w:r>
          </w:p>
        </w:tc>
        <w:tc>
          <w:tcPr>
            <w:tcW w:w="5098" w:type="dxa"/>
          </w:tcPr>
          <w:p w14:paraId="1C375D7E" w14:textId="77777777" w:rsidR="007F685E" w:rsidRDefault="00F91479" w:rsidP="007F685E">
            <w:pPr>
              <w:ind w:firstLine="0"/>
            </w:pPr>
            <w:r>
              <w:t>Не менее 16 КБ</w:t>
            </w:r>
          </w:p>
        </w:tc>
      </w:tr>
      <w:tr w:rsidR="007F685E" w14:paraId="790B1A2A" w14:textId="77777777" w:rsidTr="007F685E">
        <w:tc>
          <w:tcPr>
            <w:tcW w:w="5097" w:type="dxa"/>
          </w:tcPr>
          <w:p w14:paraId="1119200D" w14:textId="77777777" w:rsidR="007F685E" w:rsidRDefault="007F685E" w:rsidP="007F685E">
            <w:pPr>
              <w:ind w:firstLine="0"/>
            </w:pPr>
            <w:r>
              <w:t>Место на внешнем носителе</w:t>
            </w:r>
          </w:p>
        </w:tc>
        <w:tc>
          <w:tcPr>
            <w:tcW w:w="5098" w:type="dxa"/>
          </w:tcPr>
          <w:p w14:paraId="0BEF5E8E" w14:textId="77777777" w:rsidR="007F685E" w:rsidRPr="00F91479" w:rsidRDefault="00F91479" w:rsidP="007F685E">
            <w:pPr>
              <w:ind w:firstLine="0"/>
            </w:pPr>
            <w:r>
              <w:t>Не менее 256 КБ</w:t>
            </w:r>
          </w:p>
        </w:tc>
      </w:tr>
      <w:tr w:rsidR="007F685E" w14:paraId="23AFA593" w14:textId="77777777" w:rsidTr="007F685E">
        <w:tc>
          <w:tcPr>
            <w:tcW w:w="5097" w:type="dxa"/>
          </w:tcPr>
          <w:p w14:paraId="39F7C062" w14:textId="77777777" w:rsidR="007F685E" w:rsidRDefault="007F685E" w:rsidP="007F685E">
            <w:pPr>
              <w:ind w:firstLine="0"/>
            </w:pPr>
            <w:r>
              <w:t>Требования к терминалу</w:t>
            </w:r>
          </w:p>
        </w:tc>
        <w:tc>
          <w:tcPr>
            <w:tcW w:w="5098" w:type="dxa"/>
          </w:tcPr>
          <w:p w14:paraId="709C44A4" w14:textId="77777777" w:rsidR="00BD3DC0" w:rsidRDefault="00C164A8" w:rsidP="007F685E">
            <w:pPr>
              <w:ind w:firstLine="0"/>
            </w:pPr>
            <w:r>
              <w:t>поддержка</w:t>
            </w:r>
            <w:r w:rsidR="00AE5F11">
              <w:t xml:space="preserve"> 256</w:t>
            </w:r>
            <w:r w:rsidR="00AE5F11">
              <w:rPr>
                <w:lang w:val="en-US"/>
              </w:rPr>
              <w:t>bit</w:t>
            </w:r>
            <w:r w:rsidR="00AE5F11" w:rsidRPr="00AE5F11">
              <w:t xml:space="preserve"> </w:t>
            </w:r>
            <w:r w:rsidR="00AE5F11">
              <w:t>цветов;</w:t>
            </w:r>
          </w:p>
          <w:p w14:paraId="36024E00" w14:textId="77777777" w:rsidR="00BD3DC0" w:rsidRDefault="00AE5F11" w:rsidP="007F685E">
            <w:pPr>
              <w:ind w:firstLine="0"/>
            </w:pPr>
            <w:r>
              <w:t xml:space="preserve">размеры окна – не менее </w:t>
            </w:r>
            <w:r w:rsidR="00626800" w:rsidRPr="00626800">
              <w:t>10</w:t>
            </w:r>
            <w:r w:rsidR="00626800" w:rsidRPr="00BD3DC0">
              <w:t>7</w:t>
            </w:r>
            <w:r>
              <w:rPr>
                <w:lang w:val="en-US"/>
              </w:rPr>
              <w:t>x</w:t>
            </w:r>
            <w:r w:rsidR="00626800" w:rsidRPr="00626800">
              <w:t>24</w:t>
            </w:r>
            <w:r>
              <w:t xml:space="preserve"> символов;</w:t>
            </w:r>
          </w:p>
          <w:p w14:paraId="11772ABF" w14:textId="77777777" w:rsidR="007F685E" w:rsidRPr="00AE5F11" w:rsidRDefault="00AE5F11" w:rsidP="007F685E">
            <w:pPr>
              <w:ind w:firstLine="0"/>
            </w:pPr>
            <w:r>
              <w:t xml:space="preserve">поддержка кодировки </w:t>
            </w:r>
            <w:r>
              <w:rPr>
                <w:lang w:val="en-US"/>
              </w:rPr>
              <w:t>UTF</w:t>
            </w:r>
            <w:r w:rsidRPr="00AE5F11">
              <w:t>-8.</w:t>
            </w:r>
            <w:r>
              <w:rPr>
                <w:lang w:val="en-US"/>
              </w:rPr>
              <w:t>ru</w:t>
            </w:r>
            <w:r w:rsidRPr="00AE5F11">
              <w:t>_</w:t>
            </w:r>
            <w:r>
              <w:rPr>
                <w:lang w:val="en-US"/>
              </w:rPr>
              <w:t>ru</w:t>
            </w:r>
          </w:p>
        </w:tc>
      </w:tr>
    </w:tbl>
    <w:p w14:paraId="246FB71F" w14:textId="0A7DF115" w:rsidR="007F685E" w:rsidRDefault="007F685E" w:rsidP="007F685E">
      <w:pPr>
        <w:ind w:firstLine="0"/>
      </w:pPr>
    </w:p>
    <w:p w14:paraId="1C96650F" w14:textId="57F61D0C" w:rsidR="008D0878" w:rsidRPr="00812C63" w:rsidRDefault="008D0878" w:rsidP="007F685E">
      <w:pPr>
        <w:ind w:firstLine="0"/>
      </w:pPr>
      <w:r>
        <w:tab/>
      </w:r>
      <w:r w:rsidR="00812C63">
        <w:t xml:space="preserve">Для запуска программы на устройствах под управлением </w:t>
      </w:r>
      <w:r w:rsidR="00812C63">
        <w:rPr>
          <w:lang w:val="en-US"/>
        </w:rPr>
        <w:t>Windows</w:t>
      </w:r>
      <w:r w:rsidR="00812C63" w:rsidRPr="00812C63">
        <w:t xml:space="preserve"> </w:t>
      </w:r>
      <w:r w:rsidR="00812C63">
        <w:t xml:space="preserve">требуется использование программы «Подсистемы </w:t>
      </w:r>
      <w:r w:rsidR="00812C63">
        <w:rPr>
          <w:lang w:val="en-US"/>
        </w:rPr>
        <w:t>Windows</w:t>
      </w:r>
      <w:r w:rsidR="00812C63" w:rsidRPr="00812C63">
        <w:t xml:space="preserve"> </w:t>
      </w:r>
      <w:r w:rsidR="00812C63">
        <w:t xml:space="preserve">для </w:t>
      </w:r>
      <w:r w:rsidR="00812C63">
        <w:rPr>
          <w:lang w:val="en-US"/>
        </w:rPr>
        <w:t>Linux</w:t>
      </w:r>
      <w:r w:rsidR="00812C63">
        <w:t xml:space="preserve">» </w:t>
      </w:r>
      <w:r w:rsidR="00812C63" w:rsidRPr="00812C63">
        <w:t>(</w:t>
      </w:r>
      <w:r w:rsidR="00812C63">
        <w:rPr>
          <w:lang w:val="en-US"/>
        </w:rPr>
        <w:t>WSL</w:t>
      </w:r>
      <w:r w:rsidR="00812C63" w:rsidRPr="00812C63">
        <w:t>).</w:t>
      </w:r>
      <w:r w:rsidR="00812C63">
        <w:t xml:space="preserve"> </w:t>
      </w:r>
    </w:p>
    <w:p w14:paraId="6CD0D502" w14:textId="77777777" w:rsidR="00A337DC" w:rsidRDefault="00A337DC" w:rsidP="00360B66">
      <w:pPr>
        <w:pStyle w:val="2"/>
      </w:pPr>
      <w:bookmarkStart w:id="23" w:name="_Toc91046489"/>
      <w:r>
        <w:t>Загрузка и запуск программы</w:t>
      </w:r>
      <w:bookmarkEnd w:id="23"/>
    </w:p>
    <w:p w14:paraId="2288A923" w14:textId="77777777" w:rsidR="00D0572A" w:rsidRDefault="00C1764C" w:rsidP="00D0572A">
      <w:r>
        <w:t>Запустить программу можно двумя способами:</w:t>
      </w:r>
    </w:p>
    <w:p w14:paraId="6FCD5D7B" w14:textId="77777777" w:rsidR="00C1764C" w:rsidRDefault="00C1764C" w:rsidP="00C1764C">
      <w:pPr>
        <w:pStyle w:val="a6"/>
        <w:numPr>
          <w:ilvl w:val="0"/>
          <w:numId w:val="21"/>
        </w:numPr>
      </w:pPr>
      <w:r>
        <w:t xml:space="preserve">С помощью проводника </w:t>
      </w:r>
      <w:r w:rsidR="0005209B">
        <w:t>(рисунок 3.1)</w:t>
      </w:r>
      <w:r>
        <w:t xml:space="preserve">. На рисунке продемонстрирован пример запуска программы из проводника </w:t>
      </w:r>
      <w:r>
        <w:rPr>
          <w:lang w:val="en-US"/>
        </w:rPr>
        <w:t>thunar</w:t>
      </w:r>
      <w:r w:rsidRPr="00C1764C">
        <w:t xml:space="preserve"> 4.16.10</w:t>
      </w:r>
      <w:r>
        <w:t>.</w:t>
      </w:r>
    </w:p>
    <w:p w14:paraId="3488399C" w14:textId="77777777" w:rsidR="00C1764C" w:rsidRDefault="00C1764C" w:rsidP="00C1764C">
      <w:pPr>
        <w:pStyle w:val="a6"/>
        <w:numPr>
          <w:ilvl w:val="0"/>
          <w:numId w:val="21"/>
        </w:numPr>
      </w:pPr>
      <w:r>
        <w:t>С помощью терминала, введя название программы, как показано на рисунке</w:t>
      </w:r>
      <w:r w:rsidR="0005209B">
        <w:t> 3.2</w:t>
      </w:r>
      <w:r>
        <w:t>.</w:t>
      </w:r>
    </w:p>
    <w:p w14:paraId="6916EE4F" w14:textId="07DF4ED6" w:rsidR="00C1764C" w:rsidRDefault="00E66194" w:rsidP="00C1764C">
      <w:r>
        <w:lastRenderedPageBreak/>
        <w:fldChar w:fldCharType="begin"/>
      </w:r>
      <w:r>
        <w:instrText xml:space="preserve"> REF _Ref90870732 \h </w:instrText>
      </w:r>
      <w:r>
        <w:fldChar w:fldCharType="separate"/>
      </w:r>
      <w:r w:rsidR="004618D9">
        <w:t xml:space="preserve">Рисунок </w:t>
      </w:r>
      <w:r w:rsidR="004618D9">
        <w:rPr>
          <w:noProof/>
        </w:rPr>
        <w:t>3</w:t>
      </w:r>
      <w:r w:rsidR="004618D9">
        <w:t>.</w:t>
      </w:r>
      <w:r w:rsidR="004618D9">
        <w:rPr>
          <w:noProof/>
        </w:rPr>
        <w:t>3</w:t>
      </w:r>
      <w:r>
        <w:fldChar w:fldCharType="end"/>
      </w:r>
      <w:r>
        <w:t xml:space="preserve"> показывает главное меню программы. В </w:t>
      </w:r>
      <w:r w:rsidR="000A0310">
        <w:t>главном меню пользователю будет предложено выбрать одно из действий: начать работу с данными; прочитать информацию о программе</w:t>
      </w:r>
      <w:r w:rsidR="00F50B99">
        <w:t xml:space="preserve"> </w:t>
      </w:r>
      <w:r w:rsidR="000A0310">
        <w:t>или выйти из программы.</w:t>
      </w:r>
    </w:p>
    <w:p w14:paraId="2FC14855" w14:textId="77777777" w:rsidR="000A0640" w:rsidRDefault="000A0640" w:rsidP="00F50B9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CD5796" wp14:editId="16A5D69C">
            <wp:extent cx="5794513" cy="32577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80" cy="326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B37B" w14:textId="5EF2399B" w:rsidR="000A0640" w:rsidRDefault="000A0640" w:rsidP="005B4B13">
      <w:pPr>
        <w:pStyle w:val="a8"/>
        <w:jc w:val="center"/>
      </w:pPr>
      <w:bookmarkStart w:id="24" w:name="_Ref90870561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3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1</w:t>
      </w:r>
      <w:r w:rsidR="00D519C7">
        <w:rPr>
          <w:noProof/>
        </w:rPr>
        <w:fldChar w:fldCharType="end"/>
      </w:r>
      <w:bookmarkEnd w:id="24"/>
      <w:r>
        <w:t xml:space="preserve"> – Запуск программы через проводник</w:t>
      </w:r>
    </w:p>
    <w:p w14:paraId="26F23DEB" w14:textId="77777777" w:rsidR="000A0640" w:rsidRPr="000A0640" w:rsidRDefault="000A0640" w:rsidP="000A0640">
      <w:pPr>
        <w:ind w:firstLine="0"/>
      </w:pPr>
    </w:p>
    <w:p w14:paraId="363E17BE" w14:textId="77777777" w:rsidR="00BE4D8A" w:rsidRDefault="00BE4D8A" w:rsidP="000A064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26CC3A" wp14:editId="3275B7B2">
            <wp:extent cx="5824331" cy="3274543"/>
            <wp:effectExtent l="0" t="0" r="508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288" cy="329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B6C8" w14:textId="519B02D4" w:rsidR="00BE4D8A" w:rsidRDefault="00BE4D8A" w:rsidP="005B4B13">
      <w:pPr>
        <w:pStyle w:val="a8"/>
        <w:jc w:val="center"/>
      </w:pPr>
      <w:bookmarkStart w:id="25" w:name="_Ref90870468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3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2</w:t>
      </w:r>
      <w:r w:rsidR="00D519C7">
        <w:rPr>
          <w:noProof/>
        </w:rPr>
        <w:fldChar w:fldCharType="end"/>
      </w:r>
      <w:bookmarkEnd w:id="25"/>
      <w:r>
        <w:t xml:space="preserve"> – Запуск программы через терминал</w:t>
      </w:r>
    </w:p>
    <w:p w14:paraId="336DD991" w14:textId="77777777" w:rsidR="005B4B13" w:rsidRDefault="005B4B13" w:rsidP="005B4B1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14ED6C" wp14:editId="62E52631">
            <wp:extent cx="4959626" cy="27883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23" cy="279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7163" w14:textId="3BC1C13A" w:rsidR="005B4B13" w:rsidRDefault="005B4B13" w:rsidP="00F50B99">
      <w:pPr>
        <w:pStyle w:val="a8"/>
        <w:jc w:val="center"/>
      </w:pPr>
      <w:bookmarkStart w:id="26" w:name="_Ref90870732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3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3</w:t>
      </w:r>
      <w:r w:rsidR="00D519C7">
        <w:rPr>
          <w:noProof/>
        </w:rPr>
        <w:fldChar w:fldCharType="end"/>
      </w:r>
      <w:bookmarkEnd w:id="26"/>
      <w:r>
        <w:t xml:space="preserve"> – Главное меню программы</w:t>
      </w:r>
    </w:p>
    <w:p w14:paraId="7B4A910B" w14:textId="77777777" w:rsidR="004A293B" w:rsidRPr="004A293B" w:rsidRDefault="004A293B" w:rsidP="004A293B">
      <w:pPr>
        <w:ind w:firstLine="0"/>
      </w:pPr>
    </w:p>
    <w:p w14:paraId="76AB4808" w14:textId="335A7AB9" w:rsidR="005D65A5" w:rsidRDefault="004A293B" w:rsidP="004A293B">
      <w:r>
        <w:t xml:space="preserve">Все данные отображаются в табличном виде. Для изменения выбранной строчки используются стрелочки вверх/вниз, а для изменения выбранной страницы – стрелочки влево_вправо. </w:t>
      </w:r>
      <w:r>
        <w:fldChar w:fldCharType="begin"/>
      </w:r>
      <w:r>
        <w:instrText xml:space="preserve"> REF _Ref90910486 \h </w:instrText>
      </w:r>
      <w:r>
        <w:fldChar w:fldCharType="separate"/>
      </w:r>
      <w:r w:rsidR="004618D9">
        <w:t xml:space="preserve">Рисунок </w:t>
      </w:r>
      <w:r w:rsidR="004618D9">
        <w:rPr>
          <w:noProof/>
        </w:rPr>
        <w:t>3</w:t>
      </w:r>
      <w:r w:rsidR="004618D9">
        <w:t>.</w:t>
      </w:r>
      <w:r w:rsidR="004618D9">
        <w:rPr>
          <w:noProof/>
        </w:rPr>
        <w:t>4</w:t>
      </w:r>
      <w:r>
        <w:fldChar w:fldCharType="end"/>
      </w:r>
      <w:r>
        <w:t xml:space="preserve"> показывает, что был выбран 7-ой элемент на 2-ой странице.</w:t>
      </w:r>
    </w:p>
    <w:p w14:paraId="23F7509F" w14:textId="77777777" w:rsidR="004A293B" w:rsidRDefault="004A293B" w:rsidP="004A293B">
      <w:pPr>
        <w:ind w:firstLine="0"/>
      </w:pPr>
    </w:p>
    <w:p w14:paraId="61DCA506" w14:textId="77777777" w:rsidR="005D65A5" w:rsidRDefault="005D65A5" w:rsidP="005D65A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BF71D77" wp14:editId="223214C8">
            <wp:extent cx="5600700" cy="314881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385" cy="318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B909" w14:textId="1C433418" w:rsidR="005D65A5" w:rsidRPr="005D65A5" w:rsidRDefault="005D65A5" w:rsidP="005D65A5">
      <w:pPr>
        <w:pStyle w:val="a8"/>
        <w:jc w:val="center"/>
      </w:pPr>
      <w:bookmarkStart w:id="27" w:name="_Ref90910486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3</w:t>
      </w:r>
      <w:r w:rsidR="00D519C7">
        <w:rPr>
          <w:noProof/>
        </w:rPr>
        <w:fldChar w:fldCharType="end"/>
      </w:r>
      <w:r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4</w:t>
      </w:r>
      <w:r w:rsidR="00D519C7">
        <w:rPr>
          <w:noProof/>
        </w:rPr>
        <w:fldChar w:fldCharType="end"/>
      </w:r>
      <w:bookmarkEnd w:id="27"/>
      <w:r>
        <w:t xml:space="preserve"> – Выбор строчки таблицы</w:t>
      </w:r>
    </w:p>
    <w:p w14:paraId="51CE70A6" w14:textId="77777777" w:rsidR="00A337DC" w:rsidRDefault="00A337DC" w:rsidP="00360B66">
      <w:pPr>
        <w:pStyle w:val="2"/>
      </w:pPr>
      <w:bookmarkStart w:id="28" w:name="_Toc91046490"/>
      <w:r>
        <w:lastRenderedPageBreak/>
        <w:t>Проверка работоспособности программы</w:t>
      </w:r>
      <w:bookmarkEnd w:id="28"/>
    </w:p>
    <w:p w14:paraId="77C47D19" w14:textId="77777777" w:rsidR="009443AA" w:rsidRDefault="009443AA" w:rsidP="005B72DF">
      <w:r>
        <w:t>Для проверки работоспособности программы был создан файл в формате «</w:t>
      </w:r>
      <w:r>
        <w:rPr>
          <w:lang w:val="en-US"/>
        </w:rPr>
        <w:t>CSV</w:t>
      </w:r>
      <w:r>
        <w:t>»</w:t>
      </w:r>
      <w:r w:rsidRPr="009443AA">
        <w:t xml:space="preserve">. </w:t>
      </w:r>
      <w:r>
        <w:t>Содержимое файла представлено ниже</w:t>
      </w:r>
      <w:r w:rsidRPr="009443AA">
        <w:t>:</w:t>
      </w:r>
    </w:p>
    <w:p w14:paraId="48001E65" w14:textId="77777777" w:rsidR="001652A2" w:rsidRPr="001652A2" w:rsidRDefault="001652A2" w:rsidP="003F0148">
      <w:pPr>
        <w:pStyle w:val="a3"/>
        <w:spacing w:line="216" w:lineRule="auto"/>
      </w:pPr>
      <w:r w:rsidRPr="001652A2">
        <w:t>1;</w:t>
      </w:r>
      <w:proofErr w:type="gramStart"/>
      <w:r w:rsidRPr="001652A2">
        <w:t>1;Белка</w:t>
      </w:r>
      <w:proofErr w:type="gramEnd"/>
      <w:r w:rsidRPr="001652A2">
        <w:t>;Собака дворовая;Россия;Мясо свинины;1;80.00;02/09/2021</w:t>
      </w:r>
    </w:p>
    <w:p w14:paraId="479ADB56" w14:textId="77777777" w:rsidR="001652A2" w:rsidRPr="001652A2" w:rsidRDefault="001652A2" w:rsidP="003F0148">
      <w:pPr>
        <w:pStyle w:val="a3"/>
        <w:spacing w:line="216" w:lineRule="auto"/>
      </w:pPr>
      <w:r w:rsidRPr="001652A2">
        <w:t>2;</w:t>
      </w:r>
      <w:proofErr w:type="gramStart"/>
      <w:r w:rsidRPr="001652A2">
        <w:t>2;Стрелка</w:t>
      </w:r>
      <w:proofErr w:type="gramEnd"/>
      <w:r w:rsidRPr="001652A2">
        <w:t>;Собака дворовая;Россия;Мясо свинины;1;80.00;02/09/2021</w:t>
      </w:r>
    </w:p>
    <w:p w14:paraId="1ADD597F" w14:textId="77777777" w:rsidR="001652A2" w:rsidRPr="001652A2" w:rsidRDefault="001652A2" w:rsidP="003F0148">
      <w:pPr>
        <w:pStyle w:val="a3"/>
        <w:spacing w:line="216" w:lineRule="auto"/>
      </w:pPr>
      <w:r w:rsidRPr="001652A2">
        <w:t>3;</w:t>
      </w:r>
      <w:proofErr w:type="gramStart"/>
      <w:r w:rsidRPr="001652A2">
        <w:t>3;Динго</w:t>
      </w:r>
      <w:proofErr w:type="gramEnd"/>
      <w:r w:rsidRPr="001652A2">
        <w:t>;Собака дикая;Австралия;Мясо;0,5;200;02/09/2021</w:t>
      </w:r>
    </w:p>
    <w:p w14:paraId="38BF1C27" w14:textId="77777777" w:rsidR="001652A2" w:rsidRPr="001652A2" w:rsidRDefault="001652A2" w:rsidP="003F0148">
      <w:pPr>
        <w:pStyle w:val="a3"/>
        <w:spacing w:line="216" w:lineRule="auto"/>
      </w:pPr>
      <w:r w:rsidRPr="001652A2">
        <w:t>4;</w:t>
      </w:r>
      <w:proofErr w:type="gramStart"/>
      <w:r w:rsidRPr="001652A2">
        <w:t>120;ДонКиХод</w:t>
      </w:r>
      <w:proofErr w:type="gramEnd"/>
      <w:r w:rsidRPr="001652A2">
        <w:t>;Кит;Индийский океан;Морепродукты;100;5000;02/09/2021</w:t>
      </w:r>
    </w:p>
    <w:p w14:paraId="16A7D4CB" w14:textId="77777777" w:rsidR="001652A2" w:rsidRPr="001652A2" w:rsidRDefault="001652A2" w:rsidP="003F0148">
      <w:pPr>
        <w:pStyle w:val="a3"/>
        <w:spacing w:line="216" w:lineRule="auto"/>
      </w:pPr>
      <w:r w:rsidRPr="001652A2">
        <w:t>5;</w:t>
      </w:r>
      <w:proofErr w:type="gramStart"/>
      <w:r w:rsidRPr="001652A2">
        <w:t>254;Нео</w:t>
      </w:r>
      <w:proofErr w:type="gramEnd"/>
      <w:r w:rsidRPr="001652A2">
        <w:t>;Сергал;Вилос;Мясо;10;600;02/09/2021</w:t>
      </w:r>
    </w:p>
    <w:p w14:paraId="3F9B344E" w14:textId="77777777" w:rsidR="001652A2" w:rsidRPr="001652A2" w:rsidRDefault="001652A2" w:rsidP="003F0148">
      <w:pPr>
        <w:pStyle w:val="a3"/>
        <w:spacing w:line="216" w:lineRule="auto"/>
      </w:pPr>
      <w:r w:rsidRPr="001652A2">
        <w:t>6;</w:t>
      </w:r>
      <w:proofErr w:type="gramStart"/>
      <w:r w:rsidRPr="001652A2">
        <w:t>122;Барел</w:t>
      </w:r>
      <w:proofErr w:type="gramEnd"/>
      <w:r w:rsidRPr="001652A2">
        <w:t>;Косатка;Индийский океан;Морепродукты;100;4000;02/09/2021</w:t>
      </w:r>
    </w:p>
    <w:p w14:paraId="403275E5" w14:textId="77777777" w:rsidR="001652A2" w:rsidRPr="001652A2" w:rsidRDefault="001652A2" w:rsidP="003F0148">
      <w:pPr>
        <w:pStyle w:val="a3"/>
        <w:spacing w:line="216" w:lineRule="auto"/>
      </w:pPr>
      <w:r w:rsidRPr="001652A2">
        <w:t>7;</w:t>
      </w:r>
      <w:proofErr w:type="gramStart"/>
      <w:r w:rsidRPr="001652A2">
        <w:t>7;Лорелея</w:t>
      </w:r>
      <w:proofErr w:type="gramEnd"/>
      <w:r w:rsidRPr="001652A2">
        <w:t>;Собака дикая;Австралия;Мясо кенгуру;3;900.00;02/09/2021</w:t>
      </w:r>
    </w:p>
    <w:p w14:paraId="6AE198B2" w14:textId="77777777" w:rsidR="001652A2" w:rsidRPr="001652A2" w:rsidRDefault="001652A2" w:rsidP="003F0148">
      <w:pPr>
        <w:pStyle w:val="a3"/>
        <w:spacing w:line="216" w:lineRule="auto"/>
      </w:pPr>
      <w:r w:rsidRPr="001652A2">
        <w:t>8;</w:t>
      </w:r>
      <w:proofErr w:type="gramStart"/>
      <w:r w:rsidRPr="001652A2">
        <w:t>8;Абраам</w:t>
      </w:r>
      <w:proofErr w:type="gramEnd"/>
      <w:r w:rsidRPr="001652A2">
        <w:t>;Обезьяна;Африка;Фрукты;5;100;02/09/2021</w:t>
      </w:r>
    </w:p>
    <w:p w14:paraId="6BABE1F1" w14:textId="77777777" w:rsidR="001652A2" w:rsidRPr="001652A2" w:rsidRDefault="001652A2" w:rsidP="003F0148">
      <w:pPr>
        <w:pStyle w:val="a3"/>
        <w:spacing w:line="216" w:lineRule="auto"/>
      </w:pPr>
      <w:r w:rsidRPr="001652A2">
        <w:t>9;</w:t>
      </w:r>
      <w:proofErr w:type="gramStart"/>
      <w:r w:rsidRPr="001652A2">
        <w:t>9;Тузик</w:t>
      </w:r>
      <w:proofErr w:type="gramEnd"/>
      <w:r w:rsidRPr="001652A2">
        <w:t>;Собака дворовая;Россия;Мясо свинины;10.000;100.00;02/09/2021</w:t>
      </w:r>
    </w:p>
    <w:p w14:paraId="3C07CF5D" w14:textId="77777777" w:rsidR="001652A2" w:rsidRDefault="001652A2" w:rsidP="003F0148">
      <w:pPr>
        <w:pStyle w:val="a3"/>
        <w:spacing w:line="216" w:lineRule="auto"/>
      </w:pPr>
      <w:r w:rsidRPr="001652A2">
        <w:t>10;</w:t>
      </w:r>
      <w:proofErr w:type="gramStart"/>
      <w:r w:rsidRPr="001652A2">
        <w:t>10;Арнольд</w:t>
      </w:r>
      <w:proofErr w:type="gramEnd"/>
      <w:r w:rsidRPr="001652A2">
        <w:t>;Обезьяна;Австралия;Фрукты;9;200;02/09/2021</w:t>
      </w:r>
    </w:p>
    <w:p w14:paraId="12AB0385" w14:textId="77777777" w:rsidR="001652A2" w:rsidRPr="001652A2" w:rsidRDefault="001652A2" w:rsidP="003F0148">
      <w:pPr>
        <w:pStyle w:val="a3"/>
        <w:spacing w:line="216" w:lineRule="auto"/>
      </w:pPr>
      <w:r w:rsidRPr="001652A2">
        <w:t>11;</w:t>
      </w:r>
      <w:proofErr w:type="gramStart"/>
      <w:r w:rsidRPr="001652A2">
        <w:t>11;Динго</w:t>
      </w:r>
      <w:proofErr w:type="gramEnd"/>
      <w:r w:rsidRPr="001652A2">
        <w:t>;Собака дикая;Австралия;Мясо кенгуру;2;5000.56;02/09/2021</w:t>
      </w:r>
    </w:p>
    <w:p w14:paraId="45B2CBE6" w14:textId="77777777" w:rsidR="001652A2" w:rsidRPr="001652A2" w:rsidRDefault="001652A2" w:rsidP="003F0148">
      <w:pPr>
        <w:pStyle w:val="a3"/>
        <w:spacing w:line="216" w:lineRule="auto"/>
      </w:pPr>
      <w:r w:rsidRPr="001652A2">
        <w:t>12;</w:t>
      </w:r>
      <w:proofErr w:type="gramStart"/>
      <w:r w:rsidRPr="001652A2">
        <w:t>122;Барел</w:t>
      </w:r>
      <w:proofErr w:type="gramEnd"/>
      <w:r w:rsidRPr="001652A2">
        <w:t>;Косатка;Индийский океан;Морепродукты;120;5620;03/09/2021</w:t>
      </w:r>
    </w:p>
    <w:p w14:paraId="77451470" w14:textId="77777777" w:rsidR="001652A2" w:rsidRPr="001652A2" w:rsidRDefault="001652A2" w:rsidP="003F0148">
      <w:pPr>
        <w:pStyle w:val="a3"/>
        <w:spacing w:line="216" w:lineRule="auto"/>
      </w:pPr>
      <w:r w:rsidRPr="001652A2">
        <w:t>13;</w:t>
      </w:r>
      <w:proofErr w:type="gramStart"/>
      <w:r w:rsidRPr="001652A2">
        <w:t>120;ДонКиХод</w:t>
      </w:r>
      <w:proofErr w:type="gramEnd"/>
      <w:r w:rsidRPr="001652A2">
        <w:t>;Кит;Индийский океан;Морепродукты;95;4330,90;01/08/2021</w:t>
      </w:r>
    </w:p>
    <w:p w14:paraId="302DFD62" w14:textId="77777777" w:rsidR="001652A2" w:rsidRPr="001652A2" w:rsidRDefault="001652A2" w:rsidP="003F0148">
      <w:pPr>
        <w:pStyle w:val="a3"/>
        <w:spacing w:line="216" w:lineRule="auto"/>
      </w:pPr>
      <w:r w:rsidRPr="001652A2">
        <w:t>14;</w:t>
      </w:r>
      <w:proofErr w:type="gramStart"/>
      <w:r w:rsidRPr="001652A2">
        <w:t>9;Тузик</w:t>
      </w:r>
      <w:proofErr w:type="gramEnd"/>
      <w:r w:rsidRPr="001652A2">
        <w:t>;Собака дворовая;Россия;Мясо свинины;8,15;100.00;03/09/2021</w:t>
      </w:r>
    </w:p>
    <w:p w14:paraId="6F5E5345" w14:textId="77777777" w:rsidR="001652A2" w:rsidRPr="001652A2" w:rsidRDefault="001652A2" w:rsidP="003F0148">
      <w:pPr>
        <w:pStyle w:val="a3"/>
        <w:spacing w:line="216" w:lineRule="auto"/>
      </w:pPr>
      <w:r w:rsidRPr="001652A2">
        <w:t>15;</w:t>
      </w:r>
      <w:proofErr w:type="gramStart"/>
      <w:r w:rsidRPr="001652A2">
        <w:t>1;Белка</w:t>
      </w:r>
      <w:proofErr w:type="gramEnd"/>
      <w:r w:rsidRPr="001652A2">
        <w:t>;Собака дворовая;Россия;Мясо свинины;6,15;80.00;03/09/2021</w:t>
      </w:r>
    </w:p>
    <w:p w14:paraId="10AD6087" w14:textId="77777777" w:rsidR="001652A2" w:rsidRPr="001652A2" w:rsidRDefault="001652A2" w:rsidP="003F0148">
      <w:pPr>
        <w:pStyle w:val="a3"/>
        <w:spacing w:line="216" w:lineRule="auto"/>
      </w:pPr>
      <w:r w:rsidRPr="001652A2">
        <w:t>16;</w:t>
      </w:r>
      <w:proofErr w:type="gramStart"/>
      <w:r w:rsidRPr="001652A2">
        <w:t>2;Стрелка</w:t>
      </w:r>
      <w:proofErr w:type="gramEnd"/>
      <w:r w:rsidRPr="001652A2">
        <w:t>;Собака дворовая;Россия;Мясо свинины;10.000;150,36;03/09/2021</w:t>
      </w:r>
    </w:p>
    <w:p w14:paraId="665CC23A" w14:textId="77777777" w:rsidR="001652A2" w:rsidRPr="001652A2" w:rsidRDefault="001652A2" w:rsidP="003F0148">
      <w:pPr>
        <w:pStyle w:val="a3"/>
        <w:spacing w:line="216" w:lineRule="auto"/>
      </w:pPr>
      <w:r w:rsidRPr="001652A2">
        <w:t>17;</w:t>
      </w:r>
      <w:proofErr w:type="gramStart"/>
      <w:r w:rsidRPr="001652A2">
        <w:t>3;Динго</w:t>
      </w:r>
      <w:proofErr w:type="gramEnd"/>
      <w:r w:rsidRPr="001652A2">
        <w:t>;Собака дикая;Австралия;Мясо;0,5;250;03/09/2021</w:t>
      </w:r>
    </w:p>
    <w:p w14:paraId="0F942B33" w14:textId="77777777" w:rsidR="001652A2" w:rsidRPr="001652A2" w:rsidRDefault="001652A2" w:rsidP="003F0148">
      <w:pPr>
        <w:pStyle w:val="a3"/>
        <w:spacing w:line="216" w:lineRule="auto"/>
      </w:pPr>
      <w:r w:rsidRPr="001652A2">
        <w:t>18;</w:t>
      </w:r>
      <w:proofErr w:type="gramStart"/>
      <w:r w:rsidRPr="001652A2">
        <w:t>7;Лорелея</w:t>
      </w:r>
      <w:proofErr w:type="gramEnd"/>
      <w:r w:rsidRPr="001652A2">
        <w:t>;Собака дикая;Австралия;Мясо;2,58;503,23;03/09/2021</w:t>
      </w:r>
    </w:p>
    <w:p w14:paraId="424A0E3B" w14:textId="77777777" w:rsidR="001652A2" w:rsidRPr="001652A2" w:rsidRDefault="001652A2" w:rsidP="003F0148">
      <w:pPr>
        <w:pStyle w:val="a3"/>
        <w:spacing w:line="216" w:lineRule="auto"/>
      </w:pPr>
      <w:r w:rsidRPr="001652A2">
        <w:t>19;</w:t>
      </w:r>
      <w:proofErr w:type="gramStart"/>
      <w:r w:rsidRPr="001652A2">
        <w:t>10;Арнольд</w:t>
      </w:r>
      <w:proofErr w:type="gramEnd"/>
      <w:r w:rsidRPr="001652A2">
        <w:t>;Обезьяна;Австралия;Фрукты;7,023;559,25;03/09/2021</w:t>
      </w:r>
    </w:p>
    <w:p w14:paraId="2E10CAF2" w14:textId="77777777" w:rsidR="001652A2" w:rsidRPr="001652A2" w:rsidRDefault="001652A2" w:rsidP="003F0148">
      <w:pPr>
        <w:pStyle w:val="a3"/>
        <w:spacing w:line="216" w:lineRule="auto"/>
      </w:pPr>
      <w:r w:rsidRPr="001652A2">
        <w:t>20;</w:t>
      </w:r>
      <w:proofErr w:type="gramStart"/>
      <w:r w:rsidRPr="001652A2">
        <w:t>11;Динго</w:t>
      </w:r>
      <w:proofErr w:type="gramEnd"/>
      <w:r w:rsidRPr="001652A2">
        <w:t>;Собака дикая;Австралия;Мясо;2;5000.56;03/09/2021</w:t>
      </w:r>
    </w:p>
    <w:p w14:paraId="554673C3" w14:textId="77777777" w:rsidR="001652A2" w:rsidRPr="001652A2" w:rsidRDefault="001652A2" w:rsidP="003F0148">
      <w:pPr>
        <w:pStyle w:val="a3"/>
        <w:spacing w:line="216" w:lineRule="auto"/>
      </w:pPr>
      <w:r w:rsidRPr="001652A2">
        <w:t>21;</w:t>
      </w:r>
      <w:proofErr w:type="gramStart"/>
      <w:r w:rsidRPr="001652A2">
        <w:t>56;Малыш</w:t>
      </w:r>
      <w:proofErr w:type="gramEnd"/>
      <w:r w:rsidRPr="001652A2">
        <w:t>;Кенгуру;Австралия;Фрукты;2,58;422,32;03/09/2021</w:t>
      </w:r>
    </w:p>
    <w:p w14:paraId="0AD3F57B" w14:textId="77777777" w:rsidR="001652A2" w:rsidRPr="001652A2" w:rsidRDefault="001652A2" w:rsidP="003F0148">
      <w:pPr>
        <w:pStyle w:val="a3"/>
        <w:spacing w:line="216" w:lineRule="auto"/>
      </w:pPr>
      <w:r w:rsidRPr="001652A2">
        <w:t>22;</w:t>
      </w:r>
      <w:proofErr w:type="gramStart"/>
      <w:r w:rsidRPr="001652A2">
        <w:t>57;Рональд</w:t>
      </w:r>
      <w:proofErr w:type="gramEnd"/>
      <w:r w:rsidRPr="001652A2">
        <w:t>;Кенгуру;Австралия;Фрукты;2,495;435,6;03/09/2021</w:t>
      </w:r>
    </w:p>
    <w:p w14:paraId="007D29E8" w14:textId="77777777" w:rsidR="001652A2" w:rsidRPr="001652A2" w:rsidRDefault="001652A2" w:rsidP="003F0148">
      <w:pPr>
        <w:pStyle w:val="a3"/>
        <w:spacing w:line="216" w:lineRule="auto"/>
      </w:pPr>
      <w:r w:rsidRPr="001652A2">
        <w:t>23;</w:t>
      </w:r>
      <w:proofErr w:type="gramStart"/>
      <w:r w:rsidRPr="001652A2">
        <w:t>122;Барел</w:t>
      </w:r>
      <w:proofErr w:type="gramEnd"/>
      <w:r w:rsidRPr="001652A2">
        <w:t>;Косатка;Индийский океан;Морепродукты;50,2;603;20/05/2019</w:t>
      </w:r>
    </w:p>
    <w:p w14:paraId="5CBD61ED" w14:textId="77777777" w:rsidR="001652A2" w:rsidRPr="001652A2" w:rsidRDefault="001652A2" w:rsidP="003F0148">
      <w:pPr>
        <w:pStyle w:val="a3"/>
        <w:spacing w:line="216" w:lineRule="auto"/>
      </w:pPr>
      <w:r w:rsidRPr="001652A2">
        <w:t>24;</w:t>
      </w:r>
      <w:proofErr w:type="gramStart"/>
      <w:r w:rsidRPr="001652A2">
        <w:t>3;Динго</w:t>
      </w:r>
      <w:proofErr w:type="gramEnd"/>
      <w:r w:rsidRPr="001652A2">
        <w:t>;Собака дикая;Австралия;Мясо;0,2;20,3;20/05/2019</w:t>
      </w:r>
    </w:p>
    <w:p w14:paraId="6862A739" w14:textId="77777777" w:rsidR="001652A2" w:rsidRPr="001652A2" w:rsidRDefault="001652A2" w:rsidP="003F0148">
      <w:pPr>
        <w:pStyle w:val="a3"/>
        <w:spacing w:line="216" w:lineRule="auto"/>
      </w:pPr>
      <w:r w:rsidRPr="001652A2">
        <w:t>25;</w:t>
      </w:r>
      <w:proofErr w:type="gramStart"/>
      <w:r w:rsidRPr="001652A2">
        <w:t>7;Лорелея</w:t>
      </w:r>
      <w:proofErr w:type="gramEnd"/>
      <w:r w:rsidRPr="001652A2">
        <w:t>;Собака дикая;Австралия;Мясо;0,4;43,02;20/05/2019</w:t>
      </w:r>
    </w:p>
    <w:p w14:paraId="2BB6311E" w14:textId="77777777" w:rsidR="001652A2" w:rsidRPr="001652A2" w:rsidRDefault="001652A2" w:rsidP="003F0148">
      <w:pPr>
        <w:pStyle w:val="a3"/>
        <w:spacing w:line="216" w:lineRule="auto"/>
      </w:pPr>
      <w:r w:rsidRPr="001652A2">
        <w:t>26;</w:t>
      </w:r>
      <w:proofErr w:type="gramStart"/>
      <w:r w:rsidRPr="001652A2">
        <w:t>19;Арнольд</w:t>
      </w:r>
      <w:proofErr w:type="gramEnd"/>
      <w:r w:rsidRPr="001652A2">
        <w:t>;Обезьяна;Австралия;Фрукты;2,03;559,25;20/05/2019</w:t>
      </w:r>
    </w:p>
    <w:p w14:paraId="07870599" w14:textId="77777777" w:rsidR="001652A2" w:rsidRPr="001652A2" w:rsidRDefault="001652A2" w:rsidP="003F0148">
      <w:pPr>
        <w:pStyle w:val="a3"/>
        <w:spacing w:line="216" w:lineRule="auto"/>
      </w:pPr>
      <w:r w:rsidRPr="001652A2">
        <w:t>27;</w:t>
      </w:r>
      <w:proofErr w:type="gramStart"/>
      <w:r w:rsidRPr="001652A2">
        <w:t>255;Арчи</w:t>
      </w:r>
      <w:proofErr w:type="gramEnd"/>
      <w:r w:rsidRPr="001652A2">
        <w:t>;Сергал;Вилос;Мясо;7,202;500,3;20/05/2020</w:t>
      </w:r>
    </w:p>
    <w:p w14:paraId="61EE6CD0" w14:textId="77777777" w:rsidR="001652A2" w:rsidRPr="001652A2" w:rsidRDefault="001652A2" w:rsidP="003F0148">
      <w:pPr>
        <w:pStyle w:val="a3"/>
        <w:spacing w:line="216" w:lineRule="auto"/>
      </w:pPr>
      <w:r w:rsidRPr="001652A2">
        <w:t>28;</w:t>
      </w:r>
      <w:proofErr w:type="gramStart"/>
      <w:r w:rsidRPr="001652A2">
        <w:t>1024;Образец</w:t>
      </w:r>
      <w:proofErr w:type="gramEnd"/>
      <w:r w:rsidRPr="001652A2">
        <w:t xml:space="preserve"> 47;Косатка;Россия;Мясо;89,2;2562,8;09/02/2015</w:t>
      </w:r>
    </w:p>
    <w:p w14:paraId="12D1442D" w14:textId="77777777" w:rsidR="001652A2" w:rsidRPr="001652A2" w:rsidRDefault="001652A2" w:rsidP="003F0148">
      <w:pPr>
        <w:pStyle w:val="a3"/>
        <w:spacing w:line="216" w:lineRule="auto"/>
      </w:pPr>
      <w:r w:rsidRPr="001652A2">
        <w:t>29;</w:t>
      </w:r>
      <w:proofErr w:type="gramStart"/>
      <w:r w:rsidRPr="001652A2">
        <w:t>89;Арчи</w:t>
      </w:r>
      <w:proofErr w:type="gramEnd"/>
      <w:r w:rsidRPr="001652A2">
        <w:t>;Собака дворовая;США;Мясо;9,2;800,2;16/10/2018</w:t>
      </w:r>
    </w:p>
    <w:p w14:paraId="0131394F" w14:textId="535C24D6" w:rsidR="004C7FAA" w:rsidRDefault="001652A2" w:rsidP="003F0148">
      <w:pPr>
        <w:pStyle w:val="a3"/>
        <w:spacing w:line="216" w:lineRule="auto"/>
      </w:pPr>
      <w:r w:rsidRPr="001652A2">
        <w:t>30;</w:t>
      </w:r>
      <w:proofErr w:type="gramStart"/>
      <w:r w:rsidRPr="001652A2">
        <w:t>89;Абраам</w:t>
      </w:r>
      <w:proofErr w:type="gramEnd"/>
      <w:r w:rsidRPr="001652A2">
        <w:t>;Обезьяна;Африка;Фрукты;3,28;20;02/10/2021</w:t>
      </w:r>
    </w:p>
    <w:p w14:paraId="10FE1012" w14:textId="77777777" w:rsidR="008D0878" w:rsidRDefault="008D0878" w:rsidP="008D0878"/>
    <w:p w14:paraId="58703FB3" w14:textId="46E912AE" w:rsidR="009443AA" w:rsidRDefault="00E66194" w:rsidP="004C7FAA">
      <w:pPr>
        <w:ind w:firstLine="708"/>
      </w:pPr>
      <w:r>
        <w:fldChar w:fldCharType="begin"/>
      </w:r>
      <w:r>
        <w:instrText xml:space="preserve"> REF _Ref90873746 \h </w:instrText>
      </w:r>
      <w:r>
        <w:fldChar w:fldCharType="separate"/>
      </w:r>
      <w:r w:rsidR="004618D9">
        <w:t xml:space="preserve">Рисунок </w:t>
      </w:r>
      <w:r w:rsidR="004618D9">
        <w:rPr>
          <w:noProof/>
        </w:rPr>
        <w:t>3</w:t>
      </w:r>
      <w:r w:rsidR="004618D9">
        <w:t>.</w:t>
      </w:r>
      <w:r w:rsidR="004618D9">
        <w:rPr>
          <w:noProof/>
        </w:rPr>
        <w:t>5</w:t>
      </w:r>
      <w:r>
        <w:fldChar w:fldCharType="end"/>
      </w:r>
      <w:r>
        <w:t xml:space="preserve"> и 3.5 демонстрируют процесс импорта данных из файла в формате «</w:t>
      </w:r>
      <w:r>
        <w:rPr>
          <w:lang w:val="en-US"/>
        </w:rPr>
        <w:t>CSV</w:t>
      </w:r>
      <w:r>
        <w:t>».</w:t>
      </w:r>
    </w:p>
    <w:p w14:paraId="6548921D" w14:textId="77777777" w:rsidR="00360B66" w:rsidRDefault="00360B66" w:rsidP="00360B66">
      <w:pPr>
        <w:ind w:firstLine="0"/>
      </w:pPr>
    </w:p>
    <w:p w14:paraId="2C1A50E8" w14:textId="77777777" w:rsidR="00E240B1" w:rsidRDefault="00E240B1" w:rsidP="00E240B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53F91F" wp14:editId="0E51729F">
            <wp:extent cx="4607858" cy="2590621"/>
            <wp:effectExtent l="0" t="0" r="254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731" cy="264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9D1E" w14:textId="3B6AFF9E" w:rsidR="00E240B1" w:rsidRDefault="00E240B1" w:rsidP="00E240B1">
      <w:pPr>
        <w:pStyle w:val="a8"/>
        <w:jc w:val="center"/>
      </w:pPr>
      <w:bookmarkStart w:id="29" w:name="_Ref90873746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3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5</w:t>
      </w:r>
      <w:r w:rsidR="00D519C7">
        <w:rPr>
          <w:noProof/>
        </w:rPr>
        <w:fldChar w:fldCharType="end"/>
      </w:r>
      <w:bookmarkEnd w:id="29"/>
      <w:r w:rsidRPr="00E240B1">
        <w:t xml:space="preserve"> – </w:t>
      </w:r>
      <w:r>
        <w:t>Импорт данных. Выбор типа файла</w:t>
      </w:r>
    </w:p>
    <w:p w14:paraId="47FE2A4A" w14:textId="77777777" w:rsidR="00E240B1" w:rsidRPr="00E240B1" w:rsidRDefault="00E240B1" w:rsidP="00E240B1">
      <w:pPr>
        <w:ind w:firstLine="0"/>
      </w:pPr>
    </w:p>
    <w:p w14:paraId="7CA94108" w14:textId="77777777" w:rsidR="00E240B1" w:rsidRDefault="00E240B1" w:rsidP="00E240B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64D499" wp14:editId="6D0D5275">
            <wp:extent cx="5579316" cy="3137647"/>
            <wp:effectExtent l="0" t="0" r="254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818" cy="318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BC2E" w14:textId="40CF8C00" w:rsidR="00E240B1" w:rsidRDefault="00E240B1" w:rsidP="00E240B1">
      <w:pPr>
        <w:pStyle w:val="a8"/>
        <w:jc w:val="center"/>
      </w:pPr>
      <w:bookmarkStart w:id="30" w:name="_Ref90873755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3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6</w:t>
      </w:r>
      <w:r w:rsidR="00D519C7">
        <w:rPr>
          <w:noProof/>
        </w:rPr>
        <w:fldChar w:fldCharType="end"/>
      </w:r>
      <w:bookmarkEnd w:id="30"/>
      <w:r>
        <w:t xml:space="preserve"> – Импорт данных. Завершение импортирования</w:t>
      </w:r>
    </w:p>
    <w:p w14:paraId="5CAFF651" w14:textId="77777777" w:rsidR="00360B66" w:rsidRPr="00360B66" w:rsidRDefault="00360B66" w:rsidP="00360B66">
      <w:pPr>
        <w:ind w:firstLine="0"/>
      </w:pPr>
    </w:p>
    <w:p w14:paraId="658977CF" w14:textId="77777777" w:rsidR="004B385B" w:rsidRDefault="00E240B1" w:rsidP="005D65A5">
      <w:pPr>
        <w:ind w:firstLine="0"/>
      </w:pPr>
      <w:r>
        <w:tab/>
      </w:r>
      <w:r w:rsidR="00CE121F">
        <w:t>По нажатию на клавиатуре кнопки «</w:t>
      </w:r>
      <w:r w:rsidR="00CE121F">
        <w:rPr>
          <w:lang w:val="en-US"/>
        </w:rPr>
        <w:t>G</w:t>
      </w:r>
      <w:r w:rsidR="00CE121F">
        <w:t>»</w:t>
      </w:r>
      <w:r w:rsidR="00CE121F" w:rsidRPr="00CE121F">
        <w:t xml:space="preserve"> </w:t>
      </w:r>
      <w:r w:rsidR="00CE121F">
        <w:t>было открыто окно редактирования элемента (</w:t>
      </w:r>
      <w:r w:rsidR="00C64F0C">
        <w:t>рисунок 3.7</w:t>
      </w:r>
      <w:r w:rsidR="00CE121F">
        <w:t>). После редактирования по нажатию кнопки «</w:t>
      </w:r>
      <w:r w:rsidR="00126265">
        <w:rPr>
          <w:lang w:val="en-US"/>
        </w:rPr>
        <w:t>R</w:t>
      </w:r>
      <w:r w:rsidR="00CE121F">
        <w:t xml:space="preserve">» было открыто окно с показом </w:t>
      </w:r>
      <w:r w:rsidR="00126265">
        <w:t>подобной</w:t>
      </w:r>
      <w:r w:rsidR="00CE121F">
        <w:t xml:space="preserve"> информации </w:t>
      </w:r>
      <w:r w:rsidR="00126265">
        <w:t>об элементе (</w:t>
      </w:r>
      <w:r w:rsidR="00C64F0C">
        <w:t>рисунок 3.8</w:t>
      </w:r>
      <w:r w:rsidR="00126265">
        <w:t>).</w:t>
      </w:r>
    </w:p>
    <w:p w14:paraId="65C6401A" w14:textId="77777777" w:rsidR="00C64F0C" w:rsidRPr="00C64F0C" w:rsidRDefault="00C64F0C" w:rsidP="00C64F0C">
      <w:pPr>
        <w:ind w:firstLine="0"/>
      </w:pPr>
    </w:p>
    <w:p w14:paraId="0196019C" w14:textId="77777777" w:rsidR="004B385B" w:rsidRDefault="004B385B" w:rsidP="004B385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DAAD084" wp14:editId="5D0E39A8">
            <wp:extent cx="5980468" cy="3362325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468" cy="33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8812E" w14:textId="7AB4BE75" w:rsidR="00CE121F" w:rsidRDefault="004B385B" w:rsidP="004B385B">
      <w:pPr>
        <w:pStyle w:val="a8"/>
        <w:jc w:val="center"/>
      </w:pPr>
      <w:bookmarkStart w:id="31" w:name="_Ref90874342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3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7</w:t>
      </w:r>
      <w:r w:rsidR="00D519C7">
        <w:rPr>
          <w:noProof/>
        </w:rPr>
        <w:fldChar w:fldCharType="end"/>
      </w:r>
      <w:bookmarkEnd w:id="31"/>
      <w:r w:rsidRPr="004B385B">
        <w:t xml:space="preserve"> – </w:t>
      </w:r>
      <w:r>
        <w:t>Редактирование выбранного элемента</w:t>
      </w:r>
    </w:p>
    <w:p w14:paraId="1110B4CE" w14:textId="77777777" w:rsidR="000D63BA" w:rsidRPr="000D63BA" w:rsidRDefault="000D63BA" w:rsidP="000D63BA">
      <w:pPr>
        <w:ind w:firstLine="0"/>
      </w:pPr>
    </w:p>
    <w:p w14:paraId="48F501DA" w14:textId="77777777" w:rsidR="004A4DA5" w:rsidRDefault="004A4DA5" w:rsidP="004A4DA5">
      <w:pPr>
        <w:keepNext/>
        <w:ind w:firstLine="0"/>
        <w:jc w:val="center"/>
      </w:pPr>
      <w:r w:rsidRPr="004A4DA5">
        <w:rPr>
          <w:noProof/>
          <w:lang w:eastAsia="ru-RU"/>
        </w:rPr>
        <w:drawing>
          <wp:inline distT="0" distB="0" distL="0" distR="0" wp14:anchorId="05C6DCD8" wp14:editId="6EB7934D">
            <wp:extent cx="5357553" cy="294835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421" cy="296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D8D1" w14:textId="42C94423" w:rsidR="004B385B" w:rsidRDefault="004A4DA5" w:rsidP="004A4DA5">
      <w:pPr>
        <w:pStyle w:val="a8"/>
        <w:jc w:val="center"/>
      </w:pPr>
      <w:bookmarkStart w:id="32" w:name="_Ref90874345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3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8</w:t>
      </w:r>
      <w:r w:rsidR="00D519C7">
        <w:rPr>
          <w:noProof/>
        </w:rPr>
        <w:fldChar w:fldCharType="end"/>
      </w:r>
      <w:bookmarkEnd w:id="32"/>
      <w:r>
        <w:t xml:space="preserve"> – Просмотр подробной информации</w:t>
      </w:r>
    </w:p>
    <w:p w14:paraId="240EB4DA" w14:textId="77777777" w:rsidR="00AD5D25" w:rsidRDefault="00AD5D25" w:rsidP="004A4DA5">
      <w:pPr>
        <w:ind w:firstLine="0"/>
      </w:pPr>
      <w:r>
        <w:tab/>
      </w:r>
    </w:p>
    <w:p w14:paraId="633CCA76" w14:textId="77777777" w:rsidR="004A4DA5" w:rsidRDefault="00AD5D25" w:rsidP="00AD5D25">
      <w:pPr>
        <w:ind w:firstLine="708"/>
      </w:pPr>
      <w:r>
        <w:t>С помощью функции поиска были выбраны те записи, в которых в поле «Ареал» указано «Австралия» (</w:t>
      </w:r>
      <w:r w:rsidR="00C64F0C">
        <w:t>рисунок 3.9</w:t>
      </w:r>
      <w:r>
        <w:t xml:space="preserve">). Все каждый элемент был удалён с помощью функции, вызываемой по нажатию кнопки </w:t>
      </w:r>
      <w:r w:rsidR="001A4BF2">
        <w:t>«</w:t>
      </w:r>
      <w:r w:rsidR="001A4BF2">
        <w:rPr>
          <w:lang w:val="en-US"/>
        </w:rPr>
        <w:t>V</w:t>
      </w:r>
      <w:r w:rsidR="001A4BF2">
        <w:t>». Была получена изменённая таблица (</w:t>
      </w:r>
      <w:r w:rsidR="00C64F0C">
        <w:t>рисунок 3.10</w:t>
      </w:r>
      <w:r w:rsidR="001A4BF2">
        <w:t>)</w:t>
      </w:r>
      <w:r w:rsidR="001A4BF2" w:rsidRPr="001A4BF2">
        <w:t>.</w:t>
      </w:r>
    </w:p>
    <w:p w14:paraId="2E3004B5" w14:textId="77777777" w:rsidR="00360B66" w:rsidRPr="001A4BF2" w:rsidRDefault="00360B66" w:rsidP="00360B66">
      <w:pPr>
        <w:ind w:firstLine="0"/>
      </w:pPr>
    </w:p>
    <w:p w14:paraId="0331668E" w14:textId="77777777" w:rsidR="00AD5D25" w:rsidRDefault="00AD5D25" w:rsidP="00AD5D2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F8B1DB" wp14:editId="2DCBF82D">
            <wp:extent cx="5836024" cy="328186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888" cy="32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EF80" w14:textId="139AD24F" w:rsidR="000D63BA" w:rsidRPr="000D63BA" w:rsidRDefault="00AD5D25" w:rsidP="0031099D">
      <w:pPr>
        <w:pStyle w:val="a8"/>
        <w:jc w:val="center"/>
      </w:pPr>
      <w:bookmarkStart w:id="33" w:name="_Ref90874561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3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9</w:t>
      </w:r>
      <w:r w:rsidR="00D519C7">
        <w:rPr>
          <w:noProof/>
        </w:rPr>
        <w:fldChar w:fldCharType="end"/>
      </w:r>
      <w:bookmarkEnd w:id="33"/>
      <w:r>
        <w:t xml:space="preserve"> – Результаты поиска по ключевому полю</w:t>
      </w:r>
    </w:p>
    <w:p w14:paraId="4205C383" w14:textId="77777777" w:rsidR="001A4BF2" w:rsidRDefault="001A4BF2" w:rsidP="001A4BF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FC931E" wp14:editId="2D6EEE35">
            <wp:extent cx="5546725" cy="3119184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72" cy="316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5366" w14:textId="466717DC" w:rsidR="001A4BF2" w:rsidRDefault="001A4BF2" w:rsidP="001A4BF2">
      <w:pPr>
        <w:pStyle w:val="a8"/>
        <w:jc w:val="center"/>
      </w:pPr>
      <w:bookmarkStart w:id="34" w:name="_Ref90874859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3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10</w:t>
      </w:r>
      <w:r w:rsidR="00D519C7">
        <w:rPr>
          <w:noProof/>
        </w:rPr>
        <w:fldChar w:fldCharType="end"/>
      </w:r>
      <w:bookmarkEnd w:id="34"/>
      <w:r>
        <w:t xml:space="preserve"> – Модифицированная таблица (были удалены некоторые данные)</w:t>
      </w:r>
    </w:p>
    <w:p w14:paraId="5CCE75F3" w14:textId="77777777" w:rsidR="00D93EEC" w:rsidRDefault="00D93EEC" w:rsidP="00D93EEC">
      <w:pPr>
        <w:ind w:firstLine="0"/>
      </w:pPr>
    </w:p>
    <w:p w14:paraId="778FDBE4" w14:textId="3582D261" w:rsidR="00060D1E" w:rsidRDefault="00D93EEC" w:rsidP="00060D1E">
      <w:pPr>
        <w:ind w:firstLine="708"/>
      </w:pPr>
      <w:r>
        <w:t>Данные в таблице были отсортированы по значениям в поле «Имя» по алфавиту (</w:t>
      </w:r>
      <w:r w:rsidR="000E3648">
        <w:t xml:space="preserve">процесс выполнения – </w:t>
      </w:r>
      <w:r w:rsidR="00C64F0C">
        <w:t>рисунок 3.11</w:t>
      </w:r>
      <w:r w:rsidR="000E3648">
        <w:t xml:space="preserve">; результат выполнения – </w:t>
      </w:r>
      <w:r w:rsidR="00C64F0C">
        <w:t>рисунок 3.12</w:t>
      </w:r>
      <w:r>
        <w:t>).</w:t>
      </w:r>
      <w:r w:rsidR="008958E6">
        <w:t xml:space="preserve"> </w:t>
      </w:r>
      <w:r w:rsidR="00F02CE8">
        <w:t>После чего по нажатию кнопки «</w:t>
      </w:r>
      <w:r w:rsidR="00F02CE8">
        <w:rPr>
          <w:lang w:val="en-US"/>
        </w:rPr>
        <w:t>T</w:t>
      </w:r>
      <w:r w:rsidR="00F02CE8">
        <w:t xml:space="preserve">» была запущена функция, заданная по варианту. </w:t>
      </w:r>
      <w:r w:rsidR="00F02CE8">
        <w:fldChar w:fldCharType="begin"/>
      </w:r>
      <w:r w:rsidR="00F02CE8">
        <w:instrText xml:space="preserve"> REF _Ref90875423 \h </w:instrText>
      </w:r>
      <w:r w:rsidR="00F02CE8">
        <w:fldChar w:fldCharType="separate"/>
      </w:r>
      <w:r w:rsidR="004618D9">
        <w:t xml:space="preserve">Рисунок </w:t>
      </w:r>
      <w:r w:rsidR="004618D9">
        <w:rPr>
          <w:noProof/>
        </w:rPr>
        <w:t>3</w:t>
      </w:r>
      <w:r w:rsidR="004618D9">
        <w:t>.</w:t>
      </w:r>
      <w:r w:rsidR="004618D9">
        <w:rPr>
          <w:noProof/>
        </w:rPr>
        <w:t>13</w:t>
      </w:r>
      <w:r w:rsidR="00F02CE8">
        <w:fldChar w:fldCharType="end"/>
      </w:r>
      <w:r w:rsidR="00F02CE8">
        <w:t xml:space="preserve"> демонстрирует результат выполнения функции для периода 01.01.2021–01.01.2022.</w:t>
      </w:r>
    </w:p>
    <w:p w14:paraId="76CD971F" w14:textId="77777777" w:rsidR="0031099D" w:rsidRDefault="0031099D" w:rsidP="00060D1E">
      <w:pPr>
        <w:ind w:firstLine="708"/>
      </w:pPr>
    </w:p>
    <w:p w14:paraId="64F3BA41" w14:textId="77777777" w:rsidR="00CB1BED" w:rsidRDefault="00CB1BED" w:rsidP="00CB1BE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65D4FD" wp14:editId="50A89DDD">
            <wp:extent cx="5762625" cy="32405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38" cy="326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D3656" w14:textId="7DBB2C58" w:rsidR="00CB1BED" w:rsidRDefault="00CB1BED" w:rsidP="00CB1BED">
      <w:pPr>
        <w:pStyle w:val="a8"/>
        <w:jc w:val="center"/>
      </w:pPr>
      <w:bookmarkStart w:id="35" w:name="_Ref90875081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3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11</w:t>
      </w:r>
      <w:r w:rsidR="00D519C7">
        <w:rPr>
          <w:noProof/>
        </w:rPr>
        <w:fldChar w:fldCharType="end"/>
      </w:r>
      <w:bookmarkEnd w:id="35"/>
      <w:r>
        <w:t xml:space="preserve"> – Процесс сортировки данных</w:t>
      </w:r>
    </w:p>
    <w:p w14:paraId="10A139D0" w14:textId="77777777" w:rsidR="008D0878" w:rsidRPr="008D0878" w:rsidRDefault="008D0878" w:rsidP="008D0878">
      <w:pPr>
        <w:ind w:firstLine="0"/>
      </w:pPr>
    </w:p>
    <w:p w14:paraId="534FE24C" w14:textId="77777777" w:rsidR="0083398D" w:rsidRDefault="0083398D" w:rsidP="0083398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BD0AB6" wp14:editId="4250E9BE">
            <wp:extent cx="5818094" cy="3271786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1" cy="32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4D7C" w14:textId="7619CAB9" w:rsidR="0083398D" w:rsidRDefault="0083398D" w:rsidP="0083398D">
      <w:pPr>
        <w:pStyle w:val="a8"/>
        <w:jc w:val="center"/>
      </w:pPr>
      <w:bookmarkStart w:id="36" w:name="_Ref90875184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3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12</w:t>
      </w:r>
      <w:r w:rsidR="00D519C7">
        <w:rPr>
          <w:noProof/>
        </w:rPr>
        <w:fldChar w:fldCharType="end"/>
      </w:r>
      <w:bookmarkEnd w:id="36"/>
      <w:r>
        <w:t xml:space="preserve"> – Результат применения над данными функции сортировки</w:t>
      </w:r>
    </w:p>
    <w:p w14:paraId="0C0E59A7" w14:textId="77777777" w:rsidR="00F02CE8" w:rsidRPr="00F02CE8" w:rsidRDefault="00F02CE8" w:rsidP="00F02CE8">
      <w:pPr>
        <w:ind w:firstLine="0"/>
      </w:pPr>
    </w:p>
    <w:p w14:paraId="1D9219B6" w14:textId="77777777" w:rsidR="00F02CE8" w:rsidRDefault="00F02CE8" w:rsidP="00F02CE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240128" wp14:editId="414D1AEC">
            <wp:extent cx="6472555" cy="363982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11DE2" w14:textId="32F88F58" w:rsidR="00F02CE8" w:rsidRDefault="00F02CE8" w:rsidP="00F02CE8">
      <w:pPr>
        <w:pStyle w:val="a8"/>
        <w:jc w:val="center"/>
      </w:pPr>
      <w:bookmarkStart w:id="37" w:name="_Ref90875423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3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13</w:t>
      </w:r>
      <w:r w:rsidR="00D519C7">
        <w:rPr>
          <w:noProof/>
        </w:rPr>
        <w:fldChar w:fldCharType="end"/>
      </w:r>
      <w:bookmarkEnd w:id="37"/>
      <w:r>
        <w:t xml:space="preserve"> – Результат работы функции по варианту</w:t>
      </w:r>
    </w:p>
    <w:p w14:paraId="2B78086D" w14:textId="77777777" w:rsidR="0031099D" w:rsidRDefault="009C4AAB" w:rsidP="009C4AAB">
      <w:pPr>
        <w:ind w:firstLine="0"/>
      </w:pPr>
      <w:r>
        <w:tab/>
      </w:r>
    </w:p>
    <w:p w14:paraId="25141483" w14:textId="13B5407F" w:rsidR="009C4AAB" w:rsidRDefault="009C4AAB" w:rsidP="0031099D">
      <w:pPr>
        <w:ind w:firstLine="709"/>
      </w:pPr>
      <w:r>
        <w:t>По завершению всех действий данные были сохранены в файл в формате «</w:t>
      </w:r>
      <w:r>
        <w:rPr>
          <w:lang w:val="en-US"/>
        </w:rPr>
        <w:t>CSV</w:t>
      </w:r>
      <w:r>
        <w:t>»</w:t>
      </w:r>
      <w:r w:rsidRPr="009C4AAB">
        <w:t xml:space="preserve">. </w:t>
      </w:r>
      <w:r>
        <w:t>Содержимое файла:</w:t>
      </w:r>
    </w:p>
    <w:p w14:paraId="0E639BEB" w14:textId="77777777" w:rsidR="009C4AAB" w:rsidRDefault="009C4AAB" w:rsidP="00A85196">
      <w:pPr>
        <w:pStyle w:val="a3"/>
      </w:pPr>
      <w:r>
        <w:lastRenderedPageBreak/>
        <w:t>1;</w:t>
      </w:r>
      <w:proofErr w:type="gramStart"/>
      <w:r>
        <w:t>8;Абраам</w:t>
      </w:r>
      <w:proofErr w:type="gramEnd"/>
      <w:r>
        <w:t>;Обезьяна;Африка;Фрукты;5.000;100.00;02/09/2021</w:t>
      </w:r>
    </w:p>
    <w:p w14:paraId="1E612DF0" w14:textId="77777777" w:rsidR="009C4AAB" w:rsidRDefault="009C4AAB" w:rsidP="00A85196">
      <w:pPr>
        <w:pStyle w:val="a3"/>
      </w:pPr>
      <w:r>
        <w:t>2;</w:t>
      </w:r>
      <w:proofErr w:type="gramStart"/>
      <w:r>
        <w:t>89;Абраам</w:t>
      </w:r>
      <w:proofErr w:type="gramEnd"/>
      <w:r>
        <w:t>;Обезьяна;Африка;Фрукты;3.000;20.00;02/10/2021</w:t>
      </w:r>
    </w:p>
    <w:p w14:paraId="112C0012" w14:textId="77777777" w:rsidR="009C4AAB" w:rsidRDefault="009C4AAB" w:rsidP="00A85196">
      <w:pPr>
        <w:pStyle w:val="a3"/>
      </w:pPr>
      <w:r>
        <w:t>3;</w:t>
      </w:r>
      <w:proofErr w:type="gramStart"/>
      <w:r>
        <w:t>89;Арчи</w:t>
      </w:r>
      <w:proofErr w:type="gramEnd"/>
      <w:r>
        <w:t>;Собака дворовая;США;Мясо;9.000;800.00;16/10/2018</w:t>
      </w:r>
    </w:p>
    <w:p w14:paraId="600B68A3" w14:textId="77777777" w:rsidR="009C4AAB" w:rsidRDefault="009C4AAB" w:rsidP="00A85196">
      <w:pPr>
        <w:pStyle w:val="a3"/>
      </w:pPr>
      <w:r>
        <w:t>4;</w:t>
      </w:r>
      <w:proofErr w:type="gramStart"/>
      <w:r>
        <w:t>255;Арчи</w:t>
      </w:r>
      <w:proofErr w:type="gramEnd"/>
      <w:r>
        <w:t>;Сергал;Вилос;Мясо;7.000;500.00;20/05/2020</w:t>
      </w:r>
    </w:p>
    <w:p w14:paraId="30BA149A" w14:textId="77777777" w:rsidR="009C4AAB" w:rsidRDefault="009C4AAB" w:rsidP="00A85196">
      <w:pPr>
        <w:pStyle w:val="a3"/>
      </w:pPr>
      <w:r>
        <w:t>5;</w:t>
      </w:r>
      <w:proofErr w:type="gramStart"/>
      <w:r>
        <w:t>122;Барел</w:t>
      </w:r>
      <w:proofErr w:type="gramEnd"/>
      <w:r>
        <w:t>;Косатка;Индийский океан;Морепродукты;50.000;603.00;20/05/2019</w:t>
      </w:r>
    </w:p>
    <w:p w14:paraId="6DB5142F" w14:textId="77777777" w:rsidR="009C4AAB" w:rsidRDefault="009C4AAB" w:rsidP="00A85196">
      <w:pPr>
        <w:pStyle w:val="a3"/>
      </w:pPr>
      <w:r>
        <w:t>6;</w:t>
      </w:r>
      <w:proofErr w:type="gramStart"/>
      <w:r>
        <w:t>122;Барел</w:t>
      </w:r>
      <w:proofErr w:type="gramEnd"/>
      <w:r>
        <w:t>;Косатка;Индийский океан;Морепродукты;100.000;4000.00;02/09/2021</w:t>
      </w:r>
    </w:p>
    <w:p w14:paraId="56D450C6" w14:textId="77777777" w:rsidR="009C4AAB" w:rsidRDefault="009C4AAB" w:rsidP="00A85196">
      <w:pPr>
        <w:pStyle w:val="a3"/>
      </w:pPr>
      <w:r>
        <w:t>7;</w:t>
      </w:r>
      <w:proofErr w:type="gramStart"/>
      <w:r>
        <w:t>122;Барел</w:t>
      </w:r>
      <w:proofErr w:type="gramEnd"/>
      <w:r>
        <w:t>;Косатка;Индийский океан;Морепродукты;120.000;5620.00;03/09/2021</w:t>
      </w:r>
    </w:p>
    <w:p w14:paraId="2A2BA5F4" w14:textId="77777777" w:rsidR="009C4AAB" w:rsidRDefault="009C4AAB" w:rsidP="00A85196">
      <w:pPr>
        <w:pStyle w:val="a3"/>
      </w:pPr>
      <w:r>
        <w:t>8;</w:t>
      </w:r>
      <w:proofErr w:type="gramStart"/>
      <w:r>
        <w:t>1;Белка</w:t>
      </w:r>
      <w:proofErr w:type="gramEnd"/>
      <w:r>
        <w:t>;Собака дворовая;Россия;Мясо свинины;1.000;80.00;02/09/2021</w:t>
      </w:r>
    </w:p>
    <w:p w14:paraId="678A5C4D" w14:textId="77777777" w:rsidR="009C4AAB" w:rsidRDefault="009C4AAB" w:rsidP="00A85196">
      <w:pPr>
        <w:pStyle w:val="a3"/>
      </w:pPr>
      <w:r>
        <w:t>9;</w:t>
      </w:r>
      <w:proofErr w:type="gramStart"/>
      <w:r>
        <w:t>1;Белка</w:t>
      </w:r>
      <w:proofErr w:type="gramEnd"/>
      <w:r>
        <w:t>;Собака дворовая;Россия;Мясо свинины;6.000;80.00;03/09/2021</w:t>
      </w:r>
    </w:p>
    <w:p w14:paraId="4203EDEF" w14:textId="77777777" w:rsidR="009C4AAB" w:rsidRDefault="009C4AAB" w:rsidP="00A85196">
      <w:pPr>
        <w:pStyle w:val="a3"/>
      </w:pPr>
      <w:r>
        <w:t>10;</w:t>
      </w:r>
      <w:proofErr w:type="gramStart"/>
      <w:r>
        <w:t>120;ДонКиХод</w:t>
      </w:r>
      <w:proofErr w:type="gramEnd"/>
      <w:r>
        <w:t>;Кит;Индийский океан;Морепродукты;95.000;4330.00;01/08/2021</w:t>
      </w:r>
    </w:p>
    <w:p w14:paraId="2BCBBC3F" w14:textId="77777777" w:rsidR="009C4AAB" w:rsidRDefault="009C4AAB" w:rsidP="00A85196">
      <w:pPr>
        <w:pStyle w:val="a3"/>
      </w:pPr>
      <w:r>
        <w:t>11;</w:t>
      </w:r>
      <w:proofErr w:type="gramStart"/>
      <w:r>
        <w:t>120;ДонКиХод</w:t>
      </w:r>
      <w:proofErr w:type="gramEnd"/>
      <w:r>
        <w:t>;Кит;Индийский океан;Морепродукты;100.000;5000.00;02/09/2021</w:t>
      </w:r>
    </w:p>
    <w:p w14:paraId="42018F3C" w14:textId="77777777" w:rsidR="009C4AAB" w:rsidRDefault="009C4AAB" w:rsidP="00A85196">
      <w:pPr>
        <w:pStyle w:val="a3"/>
      </w:pPr>
      <w:r>
        <w:t>12;</w:t>
      </w:r>
      <w:proofErr w:type="gramStart"/>
      <w:r>
        <w:t>254;Нео</w:t>
      </w:r>
      <w:proofErr w:type="gramEnd"/>
      <w:r>
        <w:t>;Сергал;Вилос;Мясо;10.000;600.00;02/09/2021</w:t>
      </w:r>
    </w:p>
    <w:p w14:paraId="50E0BC2D" w14:textId="77777777" w:rsidR="009C4AAB" w:rsidRDefault="009C4AAB" w:rsidP="00A85196">
      <w:pPr>
        <w:pStyle w:val="a3"/>
      </w:pPr>
      <w:r>
        <w:t>13;</w:t>
      </w:r>
      <w:proofErr w:type="gramStart"/>
      <w:r>
        <w:t>1024;Образец</w:t>
      </w:r>
      <w:proofErr w:type="gramEnd"/>
      <w:r>
        <w:t xml:space="preserve"> 47;Косатка;Россия;Морепродукты;76.269;5692.29;09/02/2015</w:t>
      </w:r>
    </w:p>
    <w:p w14:paraId="589FD9D8" w14:textId="77777777" w:rsidR="009C4AAB" w:rsidRDefault="009C4AAB" w:rsidP="00A85196">
      <w:pPr>
        <w:pStyle w:val="a3"/>
      </w:pPr>
      <w:r>
        <w:t>14;</w:t>
      </w:r>
      <w:proofErr w:type="gramStart"/>
      <w:r>
        <w:t>2;Стрелка</w:t>
      </w:r>
      <w:proofErr w:type="gramEnd"/>
      <w:r>
        <w:t>;Собака дворовая;Россия;Мясо свинины;1.000;80.00;02/09/2021</w:t>
      </w:r>
    </w:p>
    <w:p w14:paraId="077528F6" w14:textId="77777777" w:rsidR="009C4AAB" w:rsidRDefault="009C4AAB" w:rsidP="00A85196">
      <w:pPr>
        <w:pStyle w:val="a3"/>
      </w:pPr>
      <w:r>
        <w:t>15;</w:t>
      </w:r>
      <w:proofErr w:type="gramStart"/>
      <w:r>
        <w:t>2;Стрелка</w:t>
      </w:r>
      <w:proofErr w:type="gramEnd"/>
      <w:r>
        <w:t>;Собака дворовая;Россия;Мясо свинины;10.000;150.00;03/09/2021</w:t>
      </w:r>
    </w:p>
    <w:p w14:paraId="34B111A7" w14:textId="77777777" w:rsidR="009C4AAB" w:rsidRDefault="009C4AAB" w:rsidP="00A85196">
      <w:pPr>
        <w:pStyle w:val="a3"/>
      </w:pPr>
      <w:r>
        <w:t>16;</w:t>
      </w:r>
      <w:proofErr w:type="gramStart"/>
      <w:r>
        <w:t>9;Тузик</w:t>
      </w:r>
      <w:proofErr w:type="gramEnd"/>
      <w:r>
        <w:t>;Собака дворовая;Россия;Мясо свинины;8.000;100.00;03/09/2021</w:t>
      </w:r>
    </w:p>
    <w:p w14:paraId="07FEF48F" w14:textId="14338E32" w:rsidR="009C4AAB" w:rsidRDefault="009C4AAB" w:rsidP="00A85196">
      <w:pPr>
        <w:pStyle w:val="a3"/>
      </w:pPr>
      <w:r>
        <w:t>17;</w:t>
      </w:r>
      <w:proofErr w:type="gramStart"/>
      <w:r>
        <w:t>9;Тузик</w:t>
      </w:r>
      <w:proofErr w:type="gramEnd"/>
      <w:r>
        <w:t>;Собака дворовая;Россия;Мясо свинины;10.000;100.00;02/09/2021</w:t>
      </w:r>
    </w:p>
    <w:p w14:paraId="18E2DF65" w14:textId="77777777" w:rsidR="008D0878" w:rsidRDefault="008D0878" w:rsidP="00A85196">
      <w:pPr>
        <w:pStyle w:val="a3"/>
      </w:pPr>
    </w:p>
    <w:p w14:paraId="5AF8D0F6" w14:textId="4C24895C" w:rsidR="009C4AAB" w:rsidRPr="009C4AAB" w:rsidRDefault="009C4AAB" w:rsidP="009C4AAB">
      <w:r>
        <w:t>Проверка работоспособности программы была проведена успешно</w:t>
      </w:r>
      <w:r w:rsidR="000A626C">
        <w:t>: программа корректно считала данные из одного файла, изменила их и записала изменения в указанный пользователем другой файл.</w:t>
      </w:r>
    </w:p>
    <w:p w14:paraId="1675645B" w14:textId="16818CE3" w:rsidR="00A337DC" w:rsidRPr="0031099D" w:rsidRDefault="0031099D" w:rsidP="00A337DC">
      <w:pPr>
        <w:pStyle w:val="1"/>
      </w:pPr>
      <w:bookmarkStart w:id="38" w:name="_Toc91046491"/>
      <w:r>
        <w:lastRenderedPageBreak/>
        <w:t>ЗАКЛЮЧЕНИЕ</w:t>
      </w:r>
      <w:bookmarkEnd w:id="38"/>
    </w:p>
    <w:p w14:paraId="3097BB9F" w14:textId="77777777" w:rsidR="00CA7945" w:rsidRDefault="002C44B2" w:rsidP="00D05363">
      <w:r>
        <w:t>В соответствии с вариантом задания разработана программа, в основу алгоритма которой положена структура данных в виде двунаправленного списка, позволяющ</w:t>
      </w:r>
      <w:r w:rsidR="00D851A3">
        <w:t>его</w:t>
      </w:r>
      <w:r>
        <w:t xml:space="preserve"> выполнять просмотр данных в двух</w:t>
      </w:r>
      <w:r w:rsidR="00D851A3">
        <w:t xml:space="preserve"> направлениях</w:t>
      </w:r>
      <w:r>
        <w:t>. Особенност</w:t>
      </w:r>
      <w:r w:rsidR="00CA7945">
        <w:t>ями</w:t>
      </w:r>
      <w:r>
        <w:t xml:space="preserve"> программы явля</w:t>
      </w:r>
      <w:r w:rsidR="00CA7945">
        <w:t>ю</w:t>
      </w:r>
      <w:r>
        <w:t>тся</w:t>
      </w:r>
      <w:r w:rsidR="00CA7945">
        <w:t xml:space="preserve">: </w:t>
      </w:r>
      <w:r>
        <w:t xml:space="preserve">возможность производить поиск </w:t>
      </w:r>
      <w:r w:rsidR="000A43ED">
        <w:t>группы элементов по всем полям;</w:t>
      </w:r>
      <w:r w:rsidR="004C1904">
        <w:t xml:space="preserve"> сортировка</w:t>
      </w:r>
      <w:r w:rsidR="000A43ED">
        <w:t xml:space="preserve"> элементов конкретной таблицы по всем полям</w:t>
      </w:r>
      <w:r w:rsidR="004C1904">
        <w:t xml:space="preserve"> как по возрастанию (в алфавитном порядке), так и по убыванию (не в алфавитном порядке)</w:t>
      </w:r>
      <w:r w:rsidR="000A43ED">
        <w:t>; таблица результатов поиска полностью аналогична таблице со всеми данными, а значит над ней можно производить все те же операции, что и над всеми данными.</w:t>
      </w:r>
    </w:p>
    <w:p w14:paraId="48057DF4" w14:textId="77777777" w:rsidR="002C44B2" w:rsidRDefault="002C44B2" w:rsidP="00D05363">
      <w:r>
        <w:t xml:space="preserve">Разработка велась на базе дистрибутива </w:t>
      </w:r>
      <w:r w:rsidR="004C1904">
        <w:rPr>
          <w:lang w:val="en-US"/>
        </w:rPr>
        <w:t>GNU</w:t>
      </w:r>
      <w:r w:rsidR="004C1904" w:rsidRPr="004C1904">
        <w:t>/</w:t>
      </w:r>
      <w:r>
        <w:t xml:space="preserve">Linux </w:t>
      </w:r>
      <w:r w:rsidR="004C1904">
        <w:rPr>
          <w:lang w:val="en-US"/>
        </w:rPr>
        <w:t>Manjaro</w:t>
      </w:r>
      <w:r>
        <w:t xml:space="preserve"> в редакторе Visual Studio Code с использованием </w:t>
      </w:r>
      <w:r w:rsidR="004C1904">
        <w:rPr>
          <w:lang w:val="en-US"/>
        </w:rPr>
        <w:t>GCC</w:t>
      </w:r>
      <w:r>
        <w:t xml:space="preserve"> для компиляции</w:t>
      </w:r>
      <w:r w:rsidR="004C1904" w:rsidRPr="004C1904">
        <w:t xml:space="preserve">, </w:t>
      </w:r>
      <w:r w:rsidR="004C1904">
        <w:rPr>
          <w:lang w:val="en-US"/>
        </w:rPr>
        <w:t>GDB</w:t>
      </w:r>
      <w:r w:rsidR="004C1904" w:rsidRPr="004C1904">
        <w:t xml:space="preserve"> </w:t>
      </w:r>
      <w:r w:rsidR="004C1904">
        <w:t>для дебагинга</w:t>
      </w:r>
      <w:r w:rsidR="00087FF0">
        <w:t>,</w:t>
      </w:r>
      <w:r w:rsidR="004C1904">
        <w:t xml:space="preserve"> </w:t>
      </w:r>
      <w:r w:rsidR="004C1904">
        <w:rPr>
          <w:lang w:val="en-US"/>
        </w:rPr>
        <w:t>make</w:t>
      </w:r>
      <w:r w:rsidR="004C1904" w:rsidRPr="004C1904">
        <w:t xml:space="preserve"> </w:t>
      </w:r>
      <w:r w:rsidR="004C1904">
        <w:t>для сборки проекта</w:t>
      </w:r>
      <w:r w:rsidR="00CA7945">
        <w:t xml:space="preserve"> </w:t>
      </w:r>
      <w:r w:rsidR="00087FF0">
        <w:t xml:space="preserve">и </w:t>
      </w:r>
      <w:r w:rsidR="00087FF0">
        <w:rPr>
          <w:lang w:val="en-US"/>
        </w:rPr>
        <w:t>git</w:t>
      </w:r>
      <w:r w:rsidR="00087FF0" w:rsidRPr="00087FF0">
        <w:t xml:space="preserve"> </w:t>
      </w:r>
      <w:r w:rsidR="00087FF0">
        <w:t>для контроля версий кода.</w:t>
      </w:r>
      <w:r w:rsidR="000A43ED">
        <w:t xml:space="preserve"> </w:t>
      </w:r>
    </w:p>
    <w:p w14:paraId="15BDE684" w14:textId="77777777" w:rsidR="00E803E1" w:rsidRDefault="000A43ED" w:rsidP="00D05363">
      <w:r>
        <w:t>В процессе разработки возникало несколько проблем.</w:t>
      </w:r>
    </w:p>
    <w:p w14:paraId="31410682" w14:textId="77777777" w:rsidR="000A43ED" w:rsidRDefault="000A43ED" w:rsidP="00D05363">
      <w:r>
        <w:t xml:space="preserve">Во-первых, для хранения строк было принято решение использовать массив символов </w:t>
      </w:r>
      <w:r>
        <w:rPr>
          <w:lang w:val="en-US"/>
        </w:rPr>
        <w:t>wchar</w:t>
      </w:r>
      <w:r w:rsidRPr="000A43ED">
        <w:t>_</w:t>
      </w:r>
      <w:r>
        <w:rPr>
          <w:lang w:val="en-US"/>
        </w:rPr>
        <w:t>t</w:t>
      </w:r>
      <w:r w:rsidRPr="000A43ED">
        <w:t xml:space="preserve">. </w:t>
      </w:r>
      <w:r>
        <w:t xml:space="preserve">С одной стороны, это дало возможность хранить строки в кодировке </w:t>
      </w:r>
      <w:r>
        <w:rPr>
          <w:lang w:val="en-US"/>
        </w:rPr>
        <w:t>UTF</w:t>
      </w:r>
      <w:r w:rsidRPr="000A43ED">
        <w:t>-8</w:t>
      </w:r>
      <w:r>
        <w:t>, а также корректное отображение нелатинских символов</w:t>
      </w:r>
      <w:r w:rsidRPr="000A43ED">
        <w:t>.</w:t>
      </w:r>
      <w:r>
        <w:t xml:space="preserve"> С другой стороны, был усложнён процесс разработки ввиду того, что значительное большинство стандартных функций не поддерживает работу с </w:t>
      </w:r>
      <w:r w:rsidR="00AF5BE4">
        <w:rPr>
          <w:lang w:val="en-US"/>
        </w:rPr>
        <w:t>wchar</w:t>
      </w:r>
      <w:r w:rsidR="00AF5BE4" w:rsidRPr="00AF5BE4">
        <w:t>_</w:t>
      </w:r>
      <w:r w:rsidR="00AF5BE4">
        <w:rPr>
          <w:lang w:val="en-US"/>
        </w:rPr>
        <w:t>t</w:t>
      </w:r>
      <w:r w:rsidR="00AF5BE4">
        <w:t>-строками, и как следствие пришлось писать свои функции</w:t>
      </w:r>
      <w:r w:rsidR="00E803E1">
        <w:t>, поддерживающие работу с данными строками</w:t>
      </w:r>
      <w:r w:rsidR="00AF5BE4">
        <w:t>.</w:t>
      </w:r>
    </w:p>
    <w:p w14:paraId="26A377AE" w14:textId="77777777" w:rsidR="00E803E1" w:rsidRPr="00AF5BE4" w:rsidRDefault="00E803E1" w:rsidP="00D05363">
      <w:r>
        <w:t>Во-вторых, ввиду громосткости и наполненности графическими элементами отлаживать программу было тяжелее.</w:t>
      </w:r>
    </w:p>
    <w:p w14:paraId="68330881" w14:textId="55EB4EF3" w:rsidR="002C44B2" w:rsidRPr="002C44B2" w:rsidRDefault="008D0878" w:rsidP="00AC505F">
      <w:r w:rsidRPr="008D0878">
        <w:t xml:space="preserve">Таким </w:t>
      </w:r>
      <w:r>
        <w:t xml:space="preserve">образом </w:t>
      </w:r>
      <w:r w:rsidR="002C44B2">
        <w:t>был</w:t>
      </w:r>
      <w:r w:rsidR="00AC505F">
        <w:t>и</w:t>
      </w:r>
      <w:r w:rsidR="002C44B2">
        <w:t xml:space="preserve"> достигнут</w:t>
      </w:r>
      <w:r w:rsidR="00AC505F">
        <w:t>ы</w:t>
      </w:r>
      <w:r w:rsidR="002C44B2">
        <w:t xml:space="preserve"> цел</w:t>
      </w:r>
      <w:r w:rsidR="00AC505F">
        <w:t>и</w:t>
      </w:r>
      <w:r w:rsidR="002C44B2">
        <w:t xml:space="preserve"> курсового проектирования</w:t>
      </w:r>
      <w:r w:rsidR="00AC505F">
        <w:t>:</w:t>
      </w:r>
      <w:r w:rsidR="002C44B2">
        <w:t xml:space="preserve"> углублены знания языка Си</w:t>
      </w:r>
      <w:r w:rsidR="00AC505F">
        <w:t>;</w:t>
      </w:r>
      <w:r w:rsidR="002C44B2">
        <w:t xml:space="preserve"> получен навык разработки программ с использованием методологии структурного программирования</w:t>
      </w:r>
      <w:r w:rsidR="00CA7945">
        <w:t>, а также получены практические навыки разработки приложений с использованием стронних открытых библиотек</w:t>
      </w:r>
      <w:r w:rsidR="002C44B2">
        <w:t>.</w:t>
      </w:r>
      <w:r w:rsidR="00CA7945">
        <w:t xml:space="preserve"> Полученные навыки помогут разрабатывать пользователь-ориентированные приложения в терминальной среде</w:t>
      </w:r>
      <w:r w:rsidR="002C44B2">
        <w:t>.</w:t>
      </w:r>
    </w:p>
    <w:p w14:paraId="08DA22D8" w14:textId="654F993E" w:rsidR="00322A1B" w:rsidRDefault="0031099D" w:rsidP="00322A1B">
      <w:pPr>
        <w:pStyle w:val="1"/>
      </w:pPr>
      <w:bookmarkStart w:id="39" w:name="_Toc91046492"/>
      <w:r>
        <w:lastRenderedPageBreak/>
        <w:t>СПИСОК ИСПОЛЬЗУЕМЫХ ИСТОЧНИКОВ</w:t>
      </w:r>
      <w:bookmarkEnd w:id="39"/>
    </w:p>
    <w:p w14:paraId="3377741D" w14:textId="77777777" w:rsidR="00322A1B" w:rsidRDefault="006C6233" w:rsidP="00322A1B">
      <w:pPr>
        <w:pStyle w:val="a6"/>
        <w:numPr>
          <w:ilvl w:val="0"/>
          <w:numId w:val="26"/>
        </w:numPr>
      </w:pPr>
      <w:r w:rsidRPr="006C6233">
        <w:t>Г. Шилдт C++ для начинающих. Серия "Шаг за шагом" / Г. Шилдт; пер. с англ. - М.: ЭКОМ Паблишерз, 2013. - 643 с.</w:t>
      </w:r>
    </w:p>
    <w:p w14:paraId="08AE467E" w14:textId="7C43071F" w:rsidR="006C6233" w:rsidRDefault="006C6233" w:rsidP="006C6233">
      <w:pPr>
        <w:pStyle w:val="a6"/>
        <w:numPr>
          <w:ilvl w:val="0"/>
          <w:numId w:val="26"/>
        </w:numPr>
      </w:pPr>
      <w:r>
        <w:t xml:space="preserve">Методические указания к лабораторным работам по дисциплине «Информатика» для студентов дневной и заочной форм обучения направления 09.03.02 </w:t>
      </w:r>
      <w:r w:rsidR="00AF34E2">
        <w:t>–</w:t>
      </w:r>
      <w:r>
        <w:t xml:space="preserve"> «Информационные системы и технологии», часть 1 / Сост. В.Н.Бондарев, Т.И. Сметанина. </w:t>
      </w:r>
      <w:r w:rsidR="00AF34E2">
        <w:t>–</w:t>
      </w:r>
      <w:r>
        <w:t xml:space="preserve"> Севастополь: Изд-во СевГУ, 2014. </w:t>
      </w:r>
      <w:r w:rsidR="00AF34E2">
        <w:t>–</w:t>
      </w:r>
      <w:r>
        <w:t xml:space="preserve"> 44 с.</w:t>
      </w:r>
    </w:p>
    <w:p w14:paraId="20D30DF7" w14:textId="1CCB1D15" w:rsidR="006C6233" w:rsidRDefault="006C6233" w:rsidP="006C6233">
      <w:pPr>
        <w:pStyle w:val="a6"/>
        <w:numPr>
          <w:ilvl w:val="0"/>
          <w:numId w:val="26"/>
        </w:numPr>
      </w:pPr>
      <w:r w:rsidRPr="006C6233">
        <w:t>Методические указания к лабораторным работам по дисциплине</w:t>
      </w:r>
      <w:r>
        <w:t xml:space="preserve"> </w:t>
      </w:r>
      <w:r w:rsidRPr="006C6233">
        <w:t xml:space="preserve">«Информатика» для студентов дневной и заочной форм обучения направления 09.03.02 </w:t>
      </w:r>
      <w:r w:rsidR="00AF34E2">
        <w:t>–</w:t>
      </w:r>
      <w:r w:rsidRPr="006C6233">
        <w:t xml:space="preserve"> «Информационные системы и технологии», часть 2 / Сост. В.Н.Бондарев, Т.И. Сметанина </w:t>
      </w:r>
      <w:r w:rsidR="00AF34E2">
        <w:t>–</w:t>
      </w:r>
      <w:r w:rsidRPr="006C6233">
        <w:t xml:space="preserve"> Севастополь: Изд-во СевГУ, 2014. </w:t>
      </w:r>
      <w:r w:rsidR="00AF34E2">
        <w:t>–</w:t>
      </w:r>
      <w:r w:rsidRPr="006C6233">
        <w:t xml:space="preserve"> 64с.</w:t>
      </w:r>
    </w:p>
    <w:p w14:paraId="5BCB8D6D" w14:textId="43465865" w:rsidR="006C6233" w:rsidRDefault="006C6233" w:rsidP="006C6233">
      <w:pPr>
        <w:pStyle w:val="a6"/>
        <w:numPr>
          <w:ilvl w:val="0"/>
          <w:numId w:val="26"/>
        </w:numPr>
      </w:pPr>
      <w:r w:rsidRPr="006C6233">
        <w:t xml:space="preserve">Структурное программирование на языке С/С++: методические указания клабораторным работам по дисциплине «Основы программирования и алгоритмические языки» для студентов дневной и заочной форм обучения направления 09.03.02 </w:t>
      </w:r>
      <w:r w:rsidR="00AF34E2">
        <w:t>–</w:t>
      </w:r>
      <w:r w:rsidRPr="006C6233">
        <w:t xml:space="preserve"> «Информационные системы и технологии», часть 1 / Сост. В.Н. Бондарев, Т.И. Сметанина.</w:t>
      </w:r>
      <w:r w:rsidR="00AF34E2">
        <w:t>–</w:t>
      </w:r>
      <w:r w:rsidRPr="006C6233">
        <w:t xml:space="preserve"> Севастополь: Изд-во СевГУ, 2015. </w:t>
      </w:r>
      <w:r w:rsidR="00AF34E2">
        <w:t>–</w:t>
      </w:r>
      <w:r w:rsidRPr="006C6233">
        <w:t xml:space="preserve"> 60 с.</w:t>
      </w:r>
    </w:p>
    <w:p w14:paraId="2AFD807E" w14:textId="23D434C4" w:rsidR="006C6233" w:rsidRDefault="006C6233" w:rsidP="006C6233">
      <w:pPr>
        <w:pStyle w:val="a6"/>
        <w:numPr>
          <w:ilvl w:val="0"/>
          <w:numId w:val="26"/>
        </w:numPr>
      </w:pPr>
      <w:r w:rsidRPr="006C6233">
        <w:t xml:space="preserve">Павловская Т. А. Паскаль. Программирование на языке высокого уровня: практикум / Т. А. Павловская. </w:t>
      </w:r>
      <w:r w:rsidR="00AF34E2">
        <w:t>–</w:t>
      </w:r>
      <w:r w:rsidRPr="006C6233">
        <w:t xml:space="preserve"> СПб.: Питер, 2006. </w:t>
      </w:r>
      <w:r w:rsidR="00AF34E2">
        <w:t>–</w:t>
      </w:r>
      <w:r w:rsidRPr="006C6233">
        <w:t xml:space="preserve"> 317 с.</w:t>
      </w:r>
    </w:p>
    <w:p w14:paraId="5A3718D8" w14:textId="1BD93F79" w:rsidR="006C6233" w:rsidRDefault="006C6233" w:rsidP="006C6233">
      <w:pPr>
        <w:pStyle w:val="a6"/>
        <w:numPr>
          <w:ilvl w:val="0"/>
          <w:numId w:val="26"/>
        </w:numPr>
      </w:pPr>
      <w:r w:rsidRPr="006C6233">
        <w:t xml:space="preserve">Павловская Т. А. Паскаль. Программирование на языке высокого уровня: учеб. для вузов / Т. А. Павловская. </w:t>
      </w:r>
      <w:r w:rsidR="00AF34E2">
        <w:t>–</w:t>
      </w:r>
      <w:r w:rsidRPr="006C6233">
        <w:t xml:space="preserve"> СПб.: Питер, 2008. </w:t>
      </w:r>
      <w:r w:rsidR="00AF34E2">
        <w:t>–</w:t>
      </w:r>
      <w:r w:rsidRPr="006C6233">
        <w:t xml:space="preserve"> 393 с.</w:t>
      </w:r>
    </w:p>
    <w:p w14:paraId="0EC103B8" w14:textId="4A15E075" w:rsidR="006C6233" w:rsidRDefault="006C6233" w:rsidP="006C6233">
      <w:pPr>
        <w:pStyle w:val="a6"/>
        <w:numPr>
          <w:ilvl w:val="0"/>
          <w:numId w:val="26"/>
        </w:numPr>
      </w:pPr>
      <w:r>
        <w:t xml:space="preserve">Керниган Б., Ритчи Д. Язык программирования СИ: пер. с англ./Под ред. и спредисл. В.С. Штаркмана. </w:t>
      </w:r>
      <w:r w:rsidR="00AF34E2">
        <w:t>–</w:t>
      </w:r>
      <w:r>
        <w:t xml:space="preserve">2-е изд., перераб. и доп. </w:t>
      </w:r>
      <w:r w:rsidR="00AF34E2">
        <w:t>–</w:t>
      </w:r>
      <w:r>
        <w:t xml:space="preserve"> М.; СПб</w:t>
      </w:r>
      <w:proofErr w:type="gramStart"/>
      <w:r>
        <w:t>. ;</w:t>
      </w:r>
      <w:proofErr w:type="gramEnd"/>
      <w:r>
        <w:t xml:space="preserve"> К. : Вильямс, 2006. </w:t>
      </w:r>
      <w:r w:rsidR="00AF34E2">
        <w:t>–</w:t>
      </w:r>
      <w:r>
        <w:t>272с.</w:t>
      </w:r>
    </w:p>
    <w:p w14:paraId="1DB856E1" w14:textId="31D87988" w:rsidR="006C6233" w:rsidRDefault="00BD0057" w:rsidP="006C6233">
      <w:pPr>
        <w:pStyle w:val="a6"/>
        <w:numPr>
          <w:ilvl w:val="0"/>
          <w:numId w:val="26"/>
        </w:numPr>
      </w:pPr>
      <w:r w:rsidRPr="00BD0057">
        <w:t xml:space="preserve">Вирт Н. Алгоритмы и структуры данных / Н. Вирт; пер. с англ. </w:t>
      </w:r>
      <w:r w:rsidR="00AF34E2">
        <w:t>–</w:t>
      </w:r>
      <w:r w:rsidRPr="00BD0057">
        <w:t xml:space="preserve"> М.: Мир,1989. </w:t>
      </w:r>
      <w:r w:rsidR="00AF34E2">
        <w:t>–</w:t>
      </w:r>
      <w:r w:rsidRPr="00BD0057">
        <w:t xml:space="preserve"> 360 с.</w:t>
      </w:r>
    </w:p>
    <w:p w14:paraId="43E9AF95" w14:textId="345F57DB" w:rsidR="00BD0057" w:rsidRDefault="00BD0057" w:rsidP="006C6233">
      <w:pPr>
        <w:pStyle w:val="a6"/>
        <w:numPr>
          <w:ilvl w:val="0"/>
          <w:numId w:val="26"/>
        </w:numPr>
      </w:pPr>
      <w:r w:rsidRPr="00BD0057">
        <w:t xml:space="preserve">Белецкий Я. Энциклопедия языка Си / Я. Белецкий; пер. с польск. </w:t>
      </w:r>
      <w:r w:rsidR="00AF34E2">
        <w:t>–</w:t>
      </w:r>
      <w:r w:rsidRPr="00BD0057">
        <w:t xml:space="preserve"> М.: Мир, 1992. </w:t>
      </w:r>
      <w:r w:rsidR="00AF34E2">
        <w:t>–</w:t>
      </w:r>
      <w:r w:rsidRPr="00BD0057">
        <w:t xml:space="preserve"> 687 с.</w:t>
      </w:r>
    </w:p>
    <w:p w14:paraId="7701C9A8" w14:textId="57C3587E" w:rsidR="00BD0057" w:rsidRPr="00322A1B" w:rsidRDefault="00BD0057" w:rsidP="006C6233">
      <w:pPr>
        <w:pStyle w:val="a6"/>
        <w:numPr>
          <w:ilvl w:val="0"/>
          <w:numId w:val="26"/>
        </w:numPr>
      </w:pPr>
      <w:r w:rsidRPr="00BD0057">
        <w:lastRenderedPageBreak/>
        <w:t xml:space="preserve">Разработка САПР: в 10 кн. Кн. 3. Проектирование программногообеспечения САПР: практ. пособие / Б. С. Федоров, Н. Б. Гуляев; под ред. А.В. Петрова. </w:t>
      </w:r>
      <w:r w:rsidR="00AF34E2">
        <w:t>–</w:t>
      </w:r>
      <w:r w:rsidRPr="00BD0057">
        <w:t xml:space="preserve"> М.: Высш. шк., 1990. </w:t>
      </w:r>
      <w:r w:rsidR="00AF34E2">
        <w:t>–</w:t>
      </w:r>
      <w:r w:rsidRPr="00BD0057">
        <w:t xml:space="preserve"> 159с.</w:t>
      </w:r>
    </w:p>
    <w:p w14:paraId="1AA22CC4" w14:textId="77777777" w:rsidR="009D4A9D" w:rsidRDefault="009D4A9D" w:rsidP="00AC505F">
      <w:pPr>
        <w:pStyle w:val="1"/>
        <w:numPr>
          <w:ilvl w:val="0"/>
          <w:numId w:val="22"/>
        </w:numPr>
      </w:pPr>
      <w:bookmarkStart w:id="40" w:name="_Toc91046493"/>
      <w:r>
        <w:lastRenderedPageBreak/>
        <w:t>П</w:t>
      </w:r>
      <w:r w:rsidR="00FB11FC">
        <w:t>РИЛОЖЕНИЕ</w:t>
      </w:r>
      <w:r>
        <w:t xml:space="preserve"> А</w:t>
      </w:r>
      <w:bookmarkEnd w:id="40"/>
    </w:p>
    <w:p w14:paraId="5A9C230F" w14:textId="77777777" w:rsidR="009D4A9D" w:rsidRDefault="00D91E3E" w:rsidP="00AF34E2">
      <w:pPr>
        <w:pStyle w:val="a9"/>
      </w:pPr>
      <w:r>
        <w:t>Структурные схемы подпрограмм</w:t>
      </w:r>
    </w:p>
    <w:p w14:paraId="32F9D7B5" w14:textId="77777777" w:rsidR="006962B9" w:rsidRDefault="00D91E3E" w:rsidP="00AC505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0E9CD6" wp14:editId="39A3940F">
            <wp:extent cx="6476365" cy="49269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0BC1" w14:textId="67C144FB" w:rsidR="00D91E3E" w:rsidRDefault="006962B9" w:rsidP="00AC505F">
      <w:pPr>
        <w:pStyle w:val="a8"/>
        <w:jc w:val="center"/>
      </w:pPr>
      <w:bookmarkStart w:id="41" w:name="_Ref90865443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А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1</w:t>
      </w:r>
      <w:r w:rsidR="00D519C7">
        <w:rPr>
          <w:noProof/>
        </w:rPr>
        <w:fldChar w:fldCharType="end"/>
      </w:r>
      <w:bookmarkEnd w:id="41"/>
      <w:r>
        <w:t xml:space="preserve"> – Подпрограмма проверки соответствия символа маске</w:t>
      </w:r>
    </w:p>
    <w:p w14:paraId="4930AC27" w14:textId="77777777" w:rsidR="006962B9" w:rsidRDefault="006962B9" w:rsidP="00AC505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73E6E1" wp14:editId="206D2101">
            <wp:extent cx="6479199" cy="28326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907" cy="283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6AA4" w14:textId="32751DCF" w:rsidR="00386E4B" w:rsidRPr="00386E4B" w:rsidRDefault="006962B9" w:rsidP="00AF34E2">
      <w:pPr>
        <w:pStyle w:val="a8"/>
        <w:jc w:val="center"/>
      </w:pPr>
      <w:bookmarkStart w:id="42" w:name="_Ref90865732"/>
      <w:bookmarkStart w:id="43" w:name="_Ref90896051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А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2</w:t>
      </w:r>
      <w:r w:rsidR="00D519C7">
        <w:rPr>
          <w:noProof/>
        </w:rPr>
        <w:fldChar w:fldCharType="end"/>
      </w:r>
      <w:bookmarkEnd w:id="42"/>
      <w:r>
        <w:t xml:space="preserve"> – Подпрограммы перевода даты в строку</w:t>
      </w:r>
      <w:bookmarkEnd w:id="43"/>
    </w:p>
    <w:p w14:paraId="5F700166" w14:textId="77777777" w:rsidR="00386E4B" w:rsidRDefault="004C4D16" w:rsidP="00AC505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97DFFC" wp14:editId="7E7877FF">
            <wp:extent cx="6477000" cy="5514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8E94" w14:textId="23D17957" w:rsidR="00386E4B" w:rsidRPr="00386E4B" w:rsidRDefault="00386E4B" w:rsidP="00AC505F">
      <w:pPr>
        <w:pStyle w:val="a8"/>
        <w:jc w:val="center"/>
      </w:pPr>
      <w:bookmarkStart w:id="44" w:name="_Ref90867137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А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3</w:t>
      </w:r>
      <w:r w:rsidR="00D519C7">
        <w:rPr>
          <w:noProof/>
        </w:rPr>
        <w:fldChar w:fldCharType="end"/>
      </w:r>
      <w:bookmarkEnd w:id="44"/>
      <w:r w:rsidRPr="00386E4B">
        <w:t xml:space="preserve"> – </w:t>
      </w:r>
      <w:r>
        <w:t>Подпрограмма перевода строки в дату</w:t>
      </w:r>
    </w:p>
    <w:p w14:paraId="0254AC85" w14:textId="77777777" w:rsidR="006962B9" w:rsidRPr="006962B9" w:rsidRDefault="006962B9" w:rsidP="00AC505F">
      <w:pPr>
        <w:ind w:firstLine="0"/>
        <w:jc w:val="center"/>
      </w:pPr>
    </w:p>
    <w:p w14:paraId="056B1B40" w14:textId="77777777" w:rsidR="006962B9" w:rsidRDefault="006962B9" w:rsidP="00AC505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A06D57" wp14:editId="1B8F9E9D">
            <wp:extent cx="6480175" cy="492980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622" cy="4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0AD0" w14:textId="5D694F64" w:rsidR="00E54929" w:rsidRDefault="006962B9" w:rsidP="00AC505F">
      <w:pPr>
        <w:pStyle w:val="a8"/>
        <w:jc w:val="center"/>
      </w:pPr>
      <w:bookmarkStart w:id="45" w:name="_Ref90866063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А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4</w:t>
      </w:r>
      <w:r w:rsidR="00D519C7">
        <w:rPr>
          <w:noProof/>
        </w:rPr>
        <w:fldChar w:fldCharType="end"/>
      </w:r>
      <w:bookmarkEnd w:id="45"/>
      <w:r>
        <w:t xml:space="preserve"> – Подпрограмма сравнения дат</w:t>
      </w:r>
    </w:p>
    <w:p w14:paraId="3808D6F9" w14:textId="77777777" w:rsidR="00A75F59" w:rsidRDefault="00FA7272" w:rsidP="00AC505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C4B830" wp14:editId="68DAEA64">
            <wp:extent cx="6477000" cy="8524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DE1B" w14:textId="74D782CE" w:rsidR="00A75F59" w:rsidRDefault="00A75F59" w:rsidP="00AC505F">
      <w:pPr>
        <w:pStyle w:val="a8"/>
        <w:jc w:val="center"/>
      </w:pPr>
      <w:bookmarkStart w:id="46" w:name="_Ref90867154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А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5</w:t>
      </w:r>
      <w:r w:rsidR="00D519C7">
        <w:rPr>
          <w:noProof/>
        </w:rPr>
        <w:fldChar w:fldCharType="end"/>
      </w:r>
      <w:bookmarkEnd w:id="46"/>
      <w:r>
        <w:t xml:space="preserve"> – Подпрограмма поиска элемента списка по заданному значению поля</w:t>
      </w:r>
    </w:p>
    <w:p w14:paraId="1BF48EDF" w14:textId="77777777" w:rsidR="00A75F59" w:rsidRDefault="00A75F59" w:rsidP="00AC505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5F0054" wp14:editId="249C75FA">
            <wp:extent cx="6480175" cy="47904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CB6B" w14:textId="1E87107B" w:rsidR="00A75F59" w:rsidRDefault="00AC505F" w:rsidP="00AC505F">
      <w:pPr>
        <w:pStyle w:val="a8"/>
        <w:jc w:val="center"/>
      </w:pPr>
      <w:r>
        <w:fldChar w:fldCharType="begin"/>
      </w:r>
      <w:r>
        <w:instrText xml:space="preserve"> REF _Ref90867154 \h  \* MERGEFORMAT </w:instrText>
      </w:r>
      <w:r>
        <w:fldChar w:fldCharType="separate"/>
      </w:r>
      <w:r w:rsidR="004618D9">
        <w:t xml:space="preserve">Рисунок </w:t>
      </w:r>
      <w:r w:rsidR="004618D9">
        <w:rPr>
          <w:noProof/>
        </w:rPr>
        <w:t>А</w:t>
      </w:r>
      <w:r w:rsidR="004618D9">
        <w:t>.</w:t>
      </w:r>
      <w:r w:rsidR="004618D9">
        <w:rPr>
          <w:noProof/>
        </w:rPr>
        <w:t>5</w:t>
      </w:r>
      <w:r>
        <w:fldChar w:fldCharType="end"/>
      </w:r>
      <w:r>
        <w:t xml:space="preserve"> – Лист 2</w:t>
      </w:r>
    </w:p>
    <w:p w14:paraId="489D8982" w14:textId="77777777" w:rsidR="00FA7272" w:rsidRDefault="00A75F59" w:rsidP="00FA727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66BB08" wp14:editId="7D21F91F">
            <wp:extent cx="6414759" cy="87663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787" cy="876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1E8F" w14:textId="407EFA5D" w:rsidR="00A75F59" w:rsidRDefault="00FA7272" w:rsidP="00FA7272">
      <w:pPr>
        <w:pStyle w:val="a8"/>
        <w:jc w:val="center"/>
      </w:pPr>
      <w:bookmarkStart w:id="47" w:name="_Ref90904485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А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6</w:t>
      </w:r>
      <w:r w:rsidR="00D519C7">
        <w:rPr>
          <w:noProof/>
        </w:rPr>
        <w:fldChar w:fldCharType="end"/>
      </w:r>
      <w:bookmarkEnd w:id="47"/>
      <w:r w:rsidRPr="008568A3">
        <w:t xml:space="preserve"> – Подпрограмма сравнения элементов списка по одному полю</w:t>
      </w:r>
    </w:p>
    <w:p w14:paraId="4BEE4816" w14:textId="77777777" w:rsidR="00A75F59" w:rsidRDefault="00A75F59" w:rsidP="00AC505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5F0496" wp14:editId="273FBEBE">
            <wp:extent cx="6480175" cy="82696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826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62AA" w14:textId="0B55732A" w:rsidR="00A75F59" w:rsidRDefault="00A75F59" w:rsidP="00AC505F">
      <w:pPr>
        <w:pStyle w:val="a8"/>
        <w:jc w:val="center"/>
      </w:pPr>
      <w:bookmarkStart w:id="48" w:name="_Ref90867195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А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7</w:t>
      </w:r>
      <w:r w:rsidR="00D519C7">
        <w:rPr>
          <w:noProof/>
        </w:rPr>
        <w:fldChar w:fldCharType="end"/>
      </w:r>
      <w:bookmarkEnd w:id="48"/>
      <w:r>
        <w:t xml:space="preserve"> – Подпрограмма сравнения элементов списка по нескольким полям</w:t>
      </w:r>
    </w:p>
    <w:p w14:paraId="19E5D21A" w14:textId="77777777" w:rsidR="00301487" w:rsidRDefault="006A1FF1" w:rsidP="00AC505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85471B" wp14:editId="3B05A69C">
            <wp:extent cx="6480175" cy="823976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823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9E7B8" w14:textId="2D2A3475" w:rsidR="00A75F59" w:rsidRDefault="00301487" w:rsidP="00AC505F">
      <w:pPr>
        <w:pStyle w:val="a8"/>
        <w:jc w:val="center"/>
      </w:pPr>
      <w:bookmarkStart w:id="49" w:name="_Ref90867200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А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8</w:t>
      </w:r>
      <w:r w:rsidR="00D519C7">
        <w:rPr>
          <w:noProof/>
        </w:rPr>
        <w:fldChar w:fldCharType="end"/>
      </w:r>
      <w:bookmarkEnd w:id="49"/>
      <w:r>
        <w:t xml:space="preserve"> – Подпрограмма сортировки списка по заданному полю</w:t>
      </w:r>
    </w:p>
    <w:p w14:paraId="16FB4122" w14:textId="77777777" w:rsidR="00301487" w:rsidRDefault="00301487" w:rsidP="00AC505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D5734E" wp14:editId="521B68DE">
            <wp:extent cx="5522259" cy="270187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09" cy="272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E6D2C" w14:textId="075E06FE" w:rsidR="00301487" w:rsidRDefault="00301487" w:rsidP="00AC505F">
      <w:pPr>
        <w:pStyle w:val="a8"/>
        <w:jc w:val="center"/>
      </w:pPr>
      <w:bookmarkStart w:id="50" w:name="_Ref90867203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А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9</w:t>
      </w:r>
      <w:r w:rsidR="00D519C7">
        <w:rPr>
          <w:noProof/>
        </w:rPr>
        <w:fldChar w:fldCharType="end"/>
      </w:r>
      <w:bookmarkEnd w:id="50"/>
      <w:r>
        <w:t xml:space="preserve"> – Подпрограмма создания элемента списка</w:t>
      </w:r>
    </w:p>
    <w:p w14:paraId="3D3F04EE" w14:textId="77777777" w:rsidR="003F0148" w:rsidRPr="003F0148" w:rsidRDefault="003F0148" w:rsidP="003F0148">
      <w:pPr>
        <w:ind w:firstLine="0"/>
      </w:pPr>
    </w:p>
    <w:p w14:paraId="1EAF1730" w14:textId="77777777" w:rsidR="00301487" w:rsidRDefault="00301487" w:rsidP="00AC505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2B63AD" wp14:editId="6E1C1EDA">
            <wp:extent cx="5199529" cy="54308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204" cy="545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95CFC" w14:textId="718441E0" w:rsidR="00301487" w:rsidRDefault="00301487" w:rsidP="00AC505F">
      <w:pPr>
        <w:pStyle w:val="a8"/>
        <w:jc w:val="center"/>
      </w:pPr>
      <w:bookmarkStart w:id="51" w:name="_Ref90867209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А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10</w:t>
      </w:r>
      <w:r w:rsidR="00D519C7">
        <w:rPr>
          <w:noProof/>
        </w:rPr>
        <w:fldChar w:fldCharType="end"/>
      </w:r>
      <w:bookmarkEnd w:id="51"/>
      <w:r>
        <w:t xml:space="preserve"> – Подпрограмма удаления всех элементов списка</w:t>
      </w:r>
    </w:p>
    <w:p w14:paraId="6E111380" w14:textId="77777777" w:rsidR="00301487" w:rsidRDefault="00301487" w:rsidP="00AC505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A7613A" wp14:editId="304993C3">
            <wp:extent cx="6480175" cy="70567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05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FB2E" w14:textId="05B95EEA" w:rsidR="00301487" w:rsidRDefault="00301487" w:rsidP="00AC505F">
      <w:pPr>
        <w:pStyle w:val="a8"/>
        <w:jc w:val="center"/>
      </w:pPr>
      <w:bookmarkStart w:id="52" w:name="_Ref90867222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А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11</w:t>
      </w:r>
      <w:r w:rsidR="00D519C7">
        <w:rPr>
          <w:noProof/>
        </w:rPr>
        <w:fldChar w:fldCharType="end"/>
      </w:r>
      <w:bookmarkEnd w:id="52"/>
      <w:r>
        <w:t xml:space="preserve"> – Подпрограмма вставки элемента после заданного элемента</w:t>
      </w:r>
    </w:p>
    <w:p w14:paraId="6C21D9EB" w14:textId="77777777" w:rsidR="00613FE7" w:rsidRDefault="00613FE7" w:rsidP="00613FE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B66155" wp14:editId="1CC0AF6B">
            <wp:extent cx="6477000" cy="6934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EDC7" w14:textId="2A923038" w:rsidR="00613FE7" w:rsidRPr="00613FE7" w:rsidRDefault="00613FE7" w:rsidP="00613FE7">
      <w:pPr>
        <w:pStyle w:val="a8"/>
        <w:jc w:val="center"/>
      </w:pPr>
      <w:bookmarkStart w:id="53" w:name="_Ref90902819"/>
      <w:r>
        <w:t xml:space="preserve">Рисунок 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STYLEREF 1 \s </w:instrText>
      </w:r>
      <w:r w:rsidR="00D519C7">
        <w:rPr>
          <w:noProof/>
        </w:rPr>
        <w:fldChar w:fldCharType="separate"/>
      </w:r>
      <w:r w:rsidR="004618D9">
        <w:rPr>
          <w:noProof/>
        </w:rPr>
        <w:t>А</w:t>
      </w:r>
      <w:r w:rsidR="00D519C7">
        <w:rPr>
          <w:noProof/>
        </w:rPr>
        <w:fldChar w:fldCharType="end"/>
      </w:r>
      <w:r w:rsidR="005D65A5">
        <w:t>.</w:t>
      </w:r>
      <w:r w:rsidR="00D519C7">
        <w:rPr>
          <w:noProof/>
        </w:rPr>
        <w:fldChar w:fldCharType="begin"/>
      </w:r>
      <w:r w:rsidR="00D519C7">
        <w:rPr>
          <w:noProof/>
        </w:rPr>
        <w:instrText xml:space="preserve"> SEQ Рисунок \* ARABIC \s 1 </w:instrText>
      </w:r>
      <w:r w:rsidR="00D519C7">
        <w:rPr>
          <w:noProof/>
        </w:rPr>
        <w:fldChar w:fldCharType="separate"/>
      </w:r>
      <w:r w:rsidR="004618D9">
        <w:rPr>
          <w:noProof/>
        </w:rPr>
        <w:t>12</w:t>
      </w:r>
      <w:r w:rsidR="00D519C7">
        <w:rPr>
          <w:noProof/>
        </w:rPr>
        <w:fldChar w:fldCharType="end"/>
      </w:r>
      <w:bookmarkEnd w:id="53"/>
      <w:r w:rsidRPr="00613FE7">
        <w:t xml:space="preserve"> – </w:t>
      </w:r>
      <w:r>
        <w:t>Подпрограмма получения стоимости употреблённых продуктов за период</w:t>
      </w:r>
    </w:p>
    <w:p w14:paraId="69FBCA3A" w14:textId="2C06E589" w:rsidR="00734F61" w:rsidRDefault="00734F61" w:rsidP="00AF34E2">
      <w:pPr>
        <w:pStyle w:val="1"/>
        <w:numPr>
          <w:ilvl w:val="0"/>
          <w:numId w:val="22"/>
        </w:numPr>
        <w:ind w:firstLine="0"/>
      </w:pPr>
      <w:bookmarkStart w:id="54" w:name="_Toc91046494"/>
      <w:r>
        <w:lastRenderedPageBreak/>
        <w:t>П</w:t>
      </w:r>
      <w:r w:rsidR="00FB11FC">
        <w:t>РИЛОЖЕНИЕ</w:t>
      </w:r>
      <w:r>
        <w:t xml:space="preserve"> Б</w:t>
      </w:r>
      <w:r w:rsidR="00AF34E2">
        <w:br/>
        <w:t>Листинг программы</w:t>
      </w:r>
      <w:bookmarkEnd w:id="54"/>
    </w:p>
    <w:p w14:paraId="7B89F23A" w14:textId="61AB574D" w:rsidR="00734F61" w:rsidRDefault="00AF34E2" w:rsidP="00AF34E2">
      <w:pPr>
        <w:pStyle w:val="a9"/>
      </w:pPr>
      <w:r>
        <w:t xml:space="preserve">Листинг Б.1 – </w:t>
      </w:r>
      <w:r w:rsidR="005358E1">
        <w:t>Исходный код программы</w:t>
      </w:r>
    </w:p>
    <w:p w14:paraId="761E8F22" w14:textId="77777777" w:rsidR="005358E1" w:rsidRDefault="005358E1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640A6B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640A6B">
        <w:rPr>
          <w:b/>
          <w:lang w:val="en-US"/>
        </w:rPr>
        <w:t xml:space="preserve"> header-</w:t>
      </w:r>
      <w:r w:rsidRPr="00640A6B">
        <w:rPr>
          <w:b/>
        </w:rPr>
        <w:t>файла</w:t>
      </w:r>
      <w:r w:rsidRPr="00640A6B">
        <w:rPr>
          <w:b/>
          <w:lang w:val="en-US"/>
        </w:rPr>
        <w:t xml:space="preserve"> «additional_task.h»</w:t>
      </w:r>
    </w:p>
    <w:p w14:paraId="0D65F32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#ifndef _ADDITIONAL_TASK_H</w:t>
      </w:r>
    </w:p>
    <w:p w14:paraId="1B2D027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_ADDITIONAL_TASK_H</w:t>
      </w:r>
    </w:p>
    <w:p w14:paraId="28C57CE2" w14:textId="77777777" w:rsidR="00D71B2D" w:rsidRDefault="00640A6B" w:rsidP="00A85196">
      <w:pPr>
        <w:pStyle w:val="a3"/>
      </w:pPr>
      <w:r w:rsidRPr="00640A6B">
        <w:t>#</w:t>
      </w:r>
      <w:r w:rsidRPr="00640A6B">
        <w:rPr>
          <w:lang w:val="en-US"/>
        </w:rPr>
        <w:t>include</w:t>
      </w:r>
      <w:r w:rsidRPr="00640A6B">
        <w:t xml:space="preserve"> "</w:t>
      </w:r>
      <w:r w:rsidRPr="00640A6B">
        <w:rPr>
          <w:lang w:val="en-US"/>
        </w:rPr>
        <w:t>lists</w:t>
      </w:r>
      <w:r w:rsidRPr="00640A6B">
        <w:t>.</w:t>
      </w:r>
      <w:r w:rsidRPr="00640A6B">
        <w:rPr>
          <w:lang w:val="en-US"/>
        </w:rPr>
        <w:t>h</w:t>
      </w:r>
      <w:r w:rsidRPr="00640A6B">
        <w:t>"</w:t>
      </w:r>
    </w:p>
    <w:p w14:paraId="3B54AD2A" w14:textId="77777777" w:rsidR="00640A6B" w:rsidRPr="00640A6B" w:rsidRDefault="00640A6B" w:rsidP="00A85196">
      <w:pPr>
        <w:pStyle w:val="a3"/>
      </w:pPr>
      <w:r w:rsidRPr="00640A6B">
        <w:t>/* Получить сумму употреблённых продуктов за указанный период */</w:t>
      </w:r>
    </w:p>
    <w:p w14:paraId="3A83ED8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cost_t lists_GetCostForPeriod  </w:t>
      </w:r>
      <w:proofErr w:type="gramStart"/>
      <w:r w:rsidRPr="00640A6B">
        <w:rPr>
          <w:lang w:val="en-US"/>
        </w:rPr>
        <w:t xml:space="preserve">   (</w:t>
      </w:r>
      <w:proofErr w:type="gramEnd"/>
      <w:r w:rsidRPr="00640A6B">
        <w:rPr>
          <w:lang w:val="en-US"/>
        </w:rPr>
        <w:t>const list_obj_t *, const udate_t *, const udate_t *);</w:t>
      </w:r>
    </w:p>
    <w:p w14:paraId="723C9355" w14:textId="77777777" w:rsidR="00640A6B" w:rsidRPr="00640A6B" w:rsidRDefault="00640A6B" w:rsidP="00A85196">
      <w:pPr>
        <w:pStyle w:val="a3"/>
      </w:pPr>
      <w:r w:rsidRPr="00640A6B">
        <w:t>/* Получить вес употреблённых продуктов за указанный период */</w:t>
      </w:r>
    </w:p>
    <w:p w14:paraId="18ED19A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weight_t lists_GetWeightForPeriod (const list_obj_t *, const udate_t *, const udate_t *);</w:t>
      </w:r>
    </w:p>
    <w:p w14:paraId="5AFE7D4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#endif /</w:t>
      </w:r>
      <w:proofErr w:type="gramStart"/>
      <w:r w:rsidRPr="00640A6B">
        <w:rPr>
          <w:lang w:val="en-US"/>
        </w:rPr>
        <w:t>/ !</w:t>
      </w:r>
      <w:proofErr w:type="gramEnd"/>
      <w:r w:rsidRPr="00640A6B">
        <w:rPr>
          <w:lang w:val="en-US"/>
        </w:rPr>
        <w:t>_ADDITIONAL_TASK_H</w:t>
      </w:r>
    </w:p>
    <w:p w14:paraId="7018E38F" w14:textId="77777777" w:rsidR="005358E1" w:rsidRDefault="005358E1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640A6B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640A6B">
        <w:rPr>
          <w:b/>
          <w:lang w:val="en-US"/>
        </w:rPr>
        <w:t xml:space="preserve"> header-</w:t>
      </w:r>
      <w:r w:rsidRPr="00640A6B">
        <w:rPr>
          <w:b/>
        </w:rPr>
        <w:t>файла</w:t>
      </w:r>
      <w:r w:rsidRPr="00640A6B">
        <w:rPr>
          <w:b/>
          <w:lang w:val="en-US"/>
        </w:rPr>
        <w:t xml:space="preserve"> «checker.h»</w:t>
      </w:r>
    </w:p>
    <w:p w14:paraId="05DECBD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#ifndef _VERIFICATORS_H</w:t>
      </w:r>
    </w:p>
    <w:p w14:paraId="4F3E46A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_VERIFICATORS_H</w:t>
      </w:r>
    </w:p>
    <w:p w14:paraId="2328545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&lt;wchar.h&gt;</w:t>
      </w:r>
    </w:p>
    <w:p w14:paraId="5D37B2B7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&lt;wctype.h&gt;</w:t>
      </w:r>
    </w:p>
    <w:p w14:paraId="3CD00A05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typedef int checker_mode_t;</w:t>
      </w:r>
    </w:p>
    <w:p w14:paraId="141D3F1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VMASK_LOWER_</w:t>
      </w:r>
      <w:proofErr w:type="gramStart"/>
      <w:r w:rsidRPr="00640A6B">
        <w:rPr>
          <w:lang w:val="en-US"/>
        </w:rPr>
        <w:t>CHARS  (</w:t>
      </w:r>
      <w:proofErr w:type="gramEnd"/>
      <w:r w:rsidRPr="00640A6B">
        <w:rPr>
          <w:lang w:val="en-US"/>
        </w:rPr>
        <w:t>0b0000001)</w:t>
      </w:r>
    </w:p>
    <w:p w14:paraId="410AA7C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VMASK_UPPER_</w:t>
      </w:r>
      <w:proofErr w:type="gramStart"/>
      <w:r w:rsidRPr="00640A6B">
        <w:rPr>
          <w:lang w:val="en-US"/>
        </w:rPr>
        <w:t>CHARS  (</w:t>
      </w:r>
      <w:proofErr w:type="gramEnd"/>
      <w:r w:rsidRPr="00640A6B">
        <w:rPr>
          <w:lang w:val="en-US"/>
        </w:rPr>
        <w:t>0b0000010)</w:t>
      </w:r>
    </w:p>
    <w:p w14:paraId="50D272C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#define VMASK_ANY_CHAR  </w:t>
      </w:r>
      <w:proofErr w:type="gramStart"/>
      <w:r w:rsidRPr="00640A6B">
        <w:rPr>
          <w:lang w:val="en-US"/>
        </w:rPr>
        <w:t xml:space="preserve">   (</w:t>
      </w:r>
      <w:proofErr w:type="gramEnd"/>
      <w:r w:rsidRPr="00640A6B">
        <w:rPr>
          <w:lang w:val="en-US"/>
        </w:rPr>
        <w:t>VMASK_LOWER_CHARS | VMASK_UPPER_CHARS)</w:t>
      </w:r>
    </w:p>
    <w:p w14:paraId="34890F3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#define VMASK_DIGITS    </w:t>
      </w:r>
      <w:proofErr w:type="gramStart"/>
      <w:r w:rsidRPr="00640A6B">
        <w:rPr>
          <w:lang w:val="en-US"/>
        </w:rPr>
        <w:t xml:space="preserve">   (</w:t>
      </w:r>
      <w:proofErr w:type="gramEnd"/>
      <w:r w:rsidRPr="00640A6B">
        <w:rPr>
          <w:lang w:val="en-US"/>
        </w:rPr>
        <w:t>0b0001000)</w:t>
      </w:r>
    </w:p>
    <w:p w14:paraId="09194DD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#define VMASK_SPACES    </w:t>
      </w:r>
      <w:proofErr w:type="gramStart"/>
      <w:r w:rsidRPr="00640A6B">
        <w:rPr>
          <w:lang w:val="en-US"/>
        </w:rPr>
        <w:t xml:space="preserve">   (</w:t>
      </w:r>
      <w:proofErr w:type="gramEnd"/>
      <w:r w:rsidRPr="00640A6B">
        <w:rPr>
          <w:lang w:val="en-US"/>
        </w:rPr>
        <w:t>0b0010000)</w:t>
      </w:r>
    </w:p>
    <w:p w14:paraId="2ACB953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#define VMASK_PUNCTS    </w:t>
      </w:r>
      <w:proofErr w:type="gramStart"/>
      <w:r w:rsidRPr="00640A6B">
        <w:rPr>
          <w:lang w:val="en-US"/>
        </w:rPr>
        <w:t xml:space="preserve">   (</w:t>
      </w:r>
      <w:proofErr w:type="gramEnd"/>
      <w:r w:rsidRPr="00640A6B">
        <w:rPr>
          <w:lang w:val="en-US"/>
        </w:rPr>
        <w:t>0b0100000)</w:t>
      </w:r>
    </w:p>
    <w:p w14:paraId="5F28E2C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VMASK_ADD_FS_CHARS (0b1000000)</w:t>
      </w:r>
    </w:p>
    <w:p w14:paraId="3E8FFCA6" w14:textId="77777777" w:rsidR="00640A6B" w:rsidRPr="00640A6B" w:rsidRDefault="00640A6B" w:rsidP="00A85196">
      <w:pPr>
        <w:pStyle w:val="a3"/>
      </w:pPr>
      <w:r w:rsidRPr="00640A6B">
        <w:t>/*</w:t>
      </w:r>
    </w:p>
    <w:p w14:paraId="34DC53C8" w14:textId="77777777" w:rsidR="00640A6B" w:rsidRPr="00640A6B" w:rsidRDefault="00640A6B" w:rsidP="00A85196">
      <w:pPr>
        <w:pStyle w:val="a3"/>
      </w:pPr>
      <w:r w:rsidRPr="00640A6B">
        <w:t xml:space="preserve">    Проверить соответствие символа маске.</w:t>
      </w:r>
    </w:p>
    <w:p w14:paraId="0386F394" w14:textId="77777777" w:rsidR="00640A6B" w:rsidRPr="00640A6B" w:rsidRDefault="00640A6B" w:rsidP="00A85196">
      <w:pPr>
        <w:pStyle w:val="a3"/>
      </w:pPr>
      <w:r w:rsidRPr="00640A6B">
        <w:t xml:space="preserve">    Вернуть 0, если символ не соответствует маске.</w:t>
      </w:r>
    </w:p>
    <w:p w14:paraId="6B3B390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*/</w:t>
      </w:r>
    </w:p>
    <w:p w14:paraId="5A07873A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check_wchar (const wint_t, const checker_mode_t);</w:t>
      </w:r>
    </w:p>
    <w:p w14:paraId="6DDB933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#endif //! _VERIFICATORS_H</w:t>
      </w:r>
    </w:p>
    <w:p w14:paraId="1BAB61FA" w14:textId="77777777" w:rsidR="005358E1" w:rsidRDefault="005358E1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640A6B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640A6B">
        <w:rPr>
          <w:b/>
          <w:lang w:val="en-US"/>
        </w:rPr>
        <w:t xml:space="preserve"> header-</w:t>
      </w:r>
      <w:r w:rsidRPr="00640A6B">
        <w:rPr>
          <w:b/>
        </w:rPr>
        <w:t>файла</w:t>
      </w:r>
      <w:r w:rsidRPr="00640A6B">
        <w:rPr>
          <w:b/>
          <w:lang w:val="en-US"/>
        </w:rPr>
        <w:t xml:space="preserve"> «cmp_funcs.h»</w:t>
      </w:r>
    </w:p>
    <w:p w14:paraId="18DA61E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#ifndef _CMP_FUNCS_H</w:t>
      </w:r>
    </w:p>
    <w:p w14:paraId="0CEAA999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_CMP_FUNCS_H</w:t>
      </w:r>
    </w:p>
    <w:p w14:paraId="2178FB6C" w14:textId="77777777" w:rsidR="00640A6B" w:rsidRPr="00640A6B" w:rsidRDefault="00640A6B" w:rsidP="00A85196">
      <w:pPr>
        <w:pStyle w:val="a3"/>
      </w:pPr>
      <w:r w:rsidRPr="00640A6B">
        <w:t>/*</w:t>
      </w:r>
    </w:p>
    <w:p w14:paraId="3952117C" w14:textId="77777777" w:rsidR="00640A6B" w:rsidRPr="00640A6B" w:rsidRDefault="00640A6B" w:rsidP="00A85196">
      <w:pPr>
        <w:pStyle w:val="a3"/>
      </w:pPr>
      <w:r w:rsidRPr="00640A6B">
        <w:t xml:space="preserve">    Сравнить два числа.</w:t>
      </w:r>
    </w:p>
    <w:p w14:paraId="1C75A52E" w14:textId="77777777" w:rsidR="00640A6B" w:rsidRPr="00640A6B" w:rsidRDefault="00640A6B" w:rsidP="00A85196">
      <w:pPr>
        <w:pStyle w:val="a3"/>
      </w:pPr>
      <w:r w:rsidRPr="00640A6B">
        <w:t xml:space="preserve">    Вернуть 0, если числа равны; -1, если первое число меньше второго; 1, если</w:t>
      </w:r>
    </w:p>
    <w:p w14:paraId="684E9519" w14:textId="77777777" w:rsidR="00640A6B" w:rsidRPr="00640A6B" w:rsidRDefault="00640A6B" w:rsidP="00A85196">
      <w:pPr>
        <w:pStyle w:val="a3"/>
      </w:pPr>
      <w:r w:rsidRPr="00640A6B">
        <w:t xml:space="preserve">      первое число больше второго.</w:t>
      </w:r>
    </w:p>
    <w:p w14:paraId="29BAD38C" w14:textId="77777777" w:rsidR="00640A6B" w:rsidRPr="00640A6B" w:rsidRDefault="00640A6B" w:rsidP="00A85196">
      <w:pPr>
        <w:pStyle w:val="a3"/>
      </w:pPr>
      <w:r w:rsidRPr="00640A6B">
        <w:t>*/</w:t>
      </w:r>
    </w:p>
    <w:p w14:paraId="7F52782C" w14:textId="77777777" w:rsidR="00D71B2D" w:rsidRDefault="00640A6B" w:rsidP="00A85196">
      <w:pPr>
        <w:pStyle w:val="a3"/>
      </w:pPr>
      <w:r w:rsidRPr="00812C63">
        <w:rPr>
          <w:lang w:val="en-US"/>
        </w:rPr>
        <w:t>#</w:t>
      </w:r>
      <w:r w:rsidRPr="00640A6B">
        <w:rPr>
          <w:lang w:val="en-US"/>
        </w:rPr>
        <w:t>define</w:t>
      </w:r>
      <w:r w:rsidRPr="00812C63">
        <w:rPr>
          <w:lang w:val="en-US"/>
        </w:rPr>
        <w:t xml:space="preserve"> </w:t>
      </w:r>
      <w:r w:rsidRPr="00640A6B">
        <w:rPr>
          <w:lang w:val="en-US"/>
        </w:rPr>
        <w:t>cmp</w:t>
      </w:r>
      <w:r w:rsidRPr="00812C63">
        <w:rPr>
          <w:lang w:val="en-US"/>
        </w:rPr>
        <w:t>_</w:t>
      </w:r>
      <w:proofErr w:type="gramStart"/>
      <w:r w:rsidRPr="00640A6B">
        <w:rPr>
          <w:lang w:val="en-US"/>
        </w:rPr>
        <w:t>nums</w:t>
      </w:r>
      <w:r w:rsidRPr="00812C63">
        <w:rPr>
          <w:lang w:val="en-US"/>
        </w:rPr>
        <w:t>(</w:t>
      </w:r>
      <w:proofErr w:type="gramEnd"/>
      <w:r w:rsidRPr="00640A6B">
        <w:rPr>
          <w:lang w:val="en-US"/>
        </w:rPr>
        <w:t>a</w:t>
      </w:r>
      <w:r w:rsidRPr="00812C63">
        <w:rPr>
          <w:lang w:val="en-US"/>
        </w:rPr>
        <w:t xml:space="preserve">, </w:t>
      </w:r>
      <w:r w:rsidRPr="00640A6B">
        <w:rPr>
          <w:lang w:val="en-US"/>
        </w:rPr>
        <w:t>b</w:t>
      </w:r>
      <w:r w:rsidRPr="00812C63">
        <w:rPr>
          <w:lang w:val="en-US"/>
        </w:rPr>
        <w:t>) (((</w:t>
      </w:r>
      <w:r w:rsidRPr="00640A6B">
        <w:rPr>
          <w:lang w:val="en-US"/>
        </w:rPr>
        <w:t>a</w:t>
      </w:r>
      <w:r w:rsidRPr="00812C63">
        <w:rPr>
          <w:lang w:val="en-US"/>
        </w:rPr>
        <w:t>) == (</w:t>
      </w:r>
      <w:r w:rsidRPr="00640A6B">
        <w:rPr>
          <w:lang w:val="en-US"/>
        </w:rPr>
        <w:t>b</w:t>
      </w:r>
      <w:r w:rsidRPr="00812C63">
        <w:rPr>
          <w:lang w:val="en-US"/>
        </w:rPr>
        <w:t xml:space="preserve">)) ? </w:t>
      </w:r>
      <w:r w:rsidRPr="00640A6B">
        <w:t>(0</w:t>
      </w:r>
      <w:proofErr w:type="gramStart"/>
      <w:r w:rsidRPr="00640A6B">
        <w:t>) :</w:t>
      </w:r>
      <w:proofErr w:type="gramEnd"/>
      <w:r w:rsidRPr="00640A6B">
        <w:t xml:space="preserve"> (((</w:t>
      </w:r>
      <w:r w:rsidRPr="00640A6B">
        <w:rPr>
          <w:lang w:val="en-US"/>
        </w:rPr>
        <w:t>a</w:t>
      </w:r>
      <w:r w:rsidRPr="00640A6B">
        <w:t>) &gt; (</w:t>
      </w:r>
      <w:r w:rsidRPr="00640A6B">
        <w:rPr>
          <w:lang w:val="en-US"/>
        </w:rPr>
        <w:t>b</w:t>
      </w:r>
      <w:r w:rsidRPr="00640A6B">
        <w:t xml:space="preserve">)) ? </w:t>
      </w:r>
      <w:proofErr w:type="gramStart"/>
      <w:r w:rsidRPr="00640A6B">
        <w:t>(1) :</w:t>
      </w:r>
      <w:proofErr w:type="gramEnd"/>
      <w:r w:rsidRPr="00640A6B">
        <w:t xml:space="preserve"> (-1)))</w:t>
      </w:r>
    </w:p>
    <w:p w14:paraId="19D939C8" w14:textId="77777777" w:rsidR="00640A6B" w:rsidRPr="00D71B2D" w:rsidRDefault="00640A6B" w:rsidP="00A85196">
      <w:pPr>
        <w:pStyle w:val="a3"/>
        <w:rPr>
          <w:lang w:val="en-US"/>
        </w:rPr>
      </w:pPr>
      <w:r w:rsidRPr="00640A6B">
        <w:t xml:space="preserve">/* Вернуть максимум из двух чисел. </w:t>
      </w:r>
      <w:r w:rsidRPr="00D71B2D">
        <w:rPr>
          <w:lang w:val="en-US"/>
        </w:rPr>
        <w:t>*/</w:t>
      </w:r>
    </w:p>
    <w:p w14:paraId="3D8A62A2" w14:textId="77777777" w:rsidR="00D71B2D" w:rsidRDefault="00640A6B" w:rsidP="00A85196">
      <w:pPr>
        <w:pStyle w:val="a3"/>
      </w:pPr>
      <w:r w:rsidRPr="00640A6B">
        <w:rPr>
          <w:lang w:val="en-US"/>
        </w:rPr>
        <w:t xml:space="preserve">#define </w:t>
      </w:r>
      <w:proofErr w:type="gramStart"/>
      <w:r w:rsidRPr="00640A6B">
        <w:rPr>
          <w:lang w:val="en-US"/>
        </w:rPr>
        <w:t>getmax(</w:t>
      </w:r>
      <w:proofErr w:type="gramEnd"/>
      <w:r w:rsidRPr="00640A6B">
        <w:rPr>
          <w:lang w:val="en-US"/>
        </w:rPr>
        <w:t xml:space="preserve">a, b) (((a) &gt; (b)) ? </w:t>
      </w:r>
      <w:proofErr w:type="gramStart"/>
      <w:r w:rsidRPr="00640A6B">
        <w:t>(</w:t>
      </w:r>
      <w:r w:rsidRPr="00640A6B">
        <w:rPr>
          <w:lang w:val="en-US"/>
        </w:rPr>
        <w:t>a</w:t>
      </w:r>
      <w:r w:rsidRPr="00640A6B">
        <w:t>) :</w:t>
      </w:r>
      <w:proofErr w:type="gramEnd"/>
      <w:r w:rsidRPr="00640A6B">
        <w:t xml:space="preserve"> (</w:t>
      </w:r>
      <w:r w:rsidRPr="00640A6B">
        <w:rPr>
          <w:lang w:val="en-US"/>
        </w:rPr>
        <w:t>b</w:t>
      </w:r>
      <w:r w:rsidRPr="00640A6B">
        <w:t>))</w:t>
      </w:r>
    </w:p>
    <w:p w14:paraId="00F6A471" w14:textId="77777777" w:rsidR="00640A6B" w:rsidRPr="00D71B2D" w:rsidRDefault="00640A6B" w:rsidP="00A85196">
      <w:pPr>
        <w:pStyle w:val="a3"/>
        <w:rPr>
          <w:lang w:val="en-US"/>
        </w:rPr>
      </w:pPr>
      <w:r w:rsidRPr="00640A6B">
        <w:t xml:space="preserve">/* Вернуть минимум из двух чисел. </w:t>
      </w:r>
      <w:r w:rsidRPr="00D71B2D">
        <w:rPr>
          <w:lang w:val="en-US"/>
        </w:rPr>
        <w:t>*/</w:t>
      </w:r>
    </w:p>
    <w:p w14:paraId="110F3063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#define </w:t>
      </w:r>
      <w:proofErr w:type="gramStart"/>
      <w:r w:rsidRPr="00640A6B">
        <w:rPr>
          <w:lang w:val="en-US"/>
        </w:rPr>
        <w:t>getmin(</w:t>
      </w:r>
      <w:proofErr w:type="gramEnd"/>
      <w:r w:rsidRPr="00640A6B">
        <w:rPr>
          <w:lang w:val="en-US"/>
        </w:rPr>
        <w:t xml:space="preserve">a, b) (((a) &lt; (b)) ? </w:t>
      </w:r>
      <w:proofErr w:type="gramStart"/>
      <w:r w:rsidRPr="00640A6B">
        <w:rPr>
          <w:lang w:val="en-US"/>
        </w:rPr>
        <w:t>(a) :</w:t>
      </w:r>
      <w:proofErr w:type="gramEnd"/>
      <w:r w:rsidRPr="00640A6B">
        <w:rPr>
          <w:lang w:val="en-US"/>
        </w:rPr>
        <w:t xml:space="preserve"> (b))</w:t>
      </w:r>
    </w:p>
    <w:p w14:paraId="0EBFF55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#endif /</w:t>
      </w:r>
      <w:proofErr w:type="gramStart"/>
      <w:r w:rsidRPr="00640A6B">
        <w:rPr>
          <w:lang w:val="en-US"/>
        </w:rPr>
        <w:t>/ !</w:t>
      </w:r>
      <w:proofErr w:type="gramEnd"/>
      <w:r w:rsidRPr="00640A6B">
        <w:rPr>
          <w:lang w:val="en-US"/>
        </w:rPr>
        <w:t>_CMP_FUNCS_H</w:t>
      </w:r>
    </w:p>
    <w:p w14:paraId="75332856" w14:textId="77777777" w:rsidR="005358E1" w:rsidRDefault="005358E1" w:rsidP="00A85196">
      <w:pPr>
        <w:ind w:firstLine="0"/>
        <w:jc w:val="center"/>
        <w:rPr>
          <w:b/>
        </w:rPr>
      </w:pPr>
      <w:r w:rsidRPr="00640A6B">
        <w:rPr>
          <w:b/>
        </w:rPr>
        <w:t xml:space="preserve">Исходный код </w:t>
      </w:r>
      <w:r w:rsidRPr="00640A6B">
        <w:rPr>
          <w:b/>
          <w:lang w:val="en-US"/>
        </w:rPr>
        <w:t>header</w:t>
      </w:r>
      <w:r w:rsidRPr="00640A6B">
        <w:rPr>
          <w:b/>
        </w:rPr>
        <w:t>-файла «</w:t>
      </w:r>
      <w:r w:rsidRPr="00640A6B">
        <w:rPr>
          <w:b/>
          <w:lang w:val="en-US"/>
        </w:rPr>
        <w:t>date</w:t>
      </w:r>
      <w:r w:rsidRPr="00640A6B">
        <w:rPr>
          <w:b/>
        </w:rPr>
        <w:t>.</w:t>
      </w:r>
      <w:r w:rsidRPr="00640A6B">
        <w:rPr>
          <w:b/>
          <w:lang w:val="en-US"/>
        </w:rPr>
        <w:t>h</w:t>
      </w:r>
      <w:r w:rsidRPr="00640A6B">
        <w:rPr>
          <w:b/>
        </w:rPr>
        <w:t>»</w:t>
      </w:r>
    </w:p>
    <w:p w14:paraId="469F4FC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#ifndef _DATE_H</w:t>
      </w:r>
    </w:p>
    <w:p w14:paraId="68C3A5E8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_DATE_H</w:t>
      </w:r>
    </w:p>
    <w:p w14:paraId="34C0ACB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&lt;wchar.h&gt;</w:t>
      </w:r>
    </w:p>
    <w:p w14:paraId="5EAED6D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&lt;wctype.h&gt;</w:t>
      </w:r>
    </w:p>
    <w:p w14:paraId="7475320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>#include "wcs_conv.h"</w:t>
      </w:r>
    </w:p>
    <w:p w14:paraId="4F0CFF4C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"cmp_funcs.h"</w:t>
      </w:r>
    </w:p>
    <w:p w14:paraId="40AAEED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/* </w:t>
      </w:r>
      <w:r>
        <w:t>Тип</w:t>
      </w:r>
      <w:r w:rsidRPr="00640A6B">
        <w:rPr>
          <w:lang w:val="en-US"/>
        </w:rPr>
        <w:t xml:space="preserve"> </w:t>
      </w:r>
      <w:r>
        <w:t>данных</w:t>
      </w:r>
      <w:r w:rsidRPr="00640A6B">
        <w:rPr>
          <w:lang w:val="en-US"/>
        </w:rPr>
        <w:t xml:space="preserve">: </w:t>
      </w:r>
      <w:r>
        <w:t>дата</w:t>
      </w:r>
      <w:r w:rsidRPr="00640A6B">
        <w:rPr>
          <w:lang w:val="en-US"/>
        </w:rPr>
        <w:t xml:space="preserve"> */</w:t>
      </w:r>
    </w:p>
    <w:p w14:paraId="7899549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typedef struct</w:t>
      </w:r>
    </w:p>
    <w:p w14:paraId="2D50192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74E29CD9" w14:textId="77777777" w:rsidR="00640A6B" w:rsidRPr="00812C63" w:rsidRDefault="00640A6B" w:rsidP="00A85196">
      <w:pPr>
        <w:pStyle w:val="a3"/>
      </w:pPr>
      <w:r w:rsidRPr="00640A6B">
        <w:rPr>
          <w:lang w:val="en-US"/>
        </w:rPr>
        <w:t xml:space="preserve">    int</w:t>
      </w:r>
      <w:r w:rsidRPr="00812C63">
        <w:t xml:space="preserve"> </w:t>
      </w:r>
      <w:proofErr w:type="gramStart"/>
      <w:r w:rsidRPr="00640A6B">
        <w:rPr>
          <w:lang w:val="en-US"/>
        </w:rPr>
        <w:t>Y</w:t>
      </w:r>
      <w:r w:rsidRPr="00812C63">
        <w:t>,  /</w:t>
      </w:r>
      <w:proofErr w:type="gramEnd"/>
      <w:r w:rsidRPr="00812C63">
        <w:t xml:space="preserve">/ </w:t>
      </w:r>
      <w:r>
        <w:t>Год</w:t>
      </w:r>
    </w:p>
    <w:p w14:paraId="34A8384E" w14:textId="77777777" w:rsidR="00640A6B" w:rsidRDefault="00640A6B" w:rsidP="00A85196">
      <w:pPr>
        <w:pStyle w:val="a3"/>
      </w:pPr>
      <w:r w:rsidRPr="00812C63">
        <w:t xml:space="preserve">        </w:t>
      </w:r>
      <w:proofErr w:type="gramStart"/>
      <w:r>
        <w:t>M,  /</w:t>
      </w:r>
      <w:proofErr w:type="gramEnd"/>
      <w:r>
        <w:t>/ Месяц</w:t>
      </w:r>
    </w:p>
    <w:p w14:paraId="3484CB66" w14:textId="77777777" w:rsidR="00640A6B" w:rsidRDefault="00640A6B" w:rsidP="00A85196">
      <w:pPr>
        <w:pStyle w:val="a3"/>
      </w:pPr>
      <w:r>
        <w:t xml:space="preserve">        </w:t>
      </w:r>
      <w:proofErr w:type="gramStart"/>
      <w:r>
        <w:t>D;  /</w:t>
      </w:r>
      <w:proofErr w:type="gramEnd"/>
      <w:r>
        <w:t>/ День</w:t>
      </w:r>
    </w:p>
    <w:p w14:paraId="657BD155" w14:textId="77777777" w:rsidR="00640A6B" w:rsidRDefault="00640A6B" w:rsidP="00A85196">
      <w:pPr>
        <w:pStyle w:val="a3"/>
      </w:pPr>
      <w:r>
        <w:t>}</w:t>
      </w:r>
    </w:p>
    <w:p w14:paraId="5A1A9C71" w14:textId="77777777" w:rsidR="00D71B2D" w:rsidRDefault="00640A6B" w:rsidP="00A85196">
      <w:pPr>
        <w:pStyle w:val="a3"/>
      </w:pPr>
      <w:r>
        <w:t>udate_t;</w:t>
      </w:r>
    </w:p>
    <w:p w14:paraId="49F090D6" w14:textId="77777777" w:rsidR="00640A6B" w:rsidRDefault="00640A6B" w:rsidP="00A85196">
      <w:pPr>
        <w:pStyle w:val="a3"/>
      </w:pPr>
      <w:r>
        <w:t>/*</w:t>
      </w:r>
    </w:p>
    <w:p w14:paraId="2CF15043" w14:textId="77777777" w:rsidR="00640A6B" w:rsidRDefault="00640A6B" w:rsidP="00A85196">
      <w:pPr>
        <w:pStyle w:val="a3"/>
      </w:pPr>
      <w:r>
        <w:t xml:space="preserve">    Конвертировать дату в строку, используя указанный разделитель и заданный</w:t>
      </w:r>
    </w:p>
    <w:p w14:paraId="40A0F11B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шаблон</w:t>
      </w:r>
      <w:r w:rsidRPr="00640A6B">
        <w:rPr>
          <w:lang w:val="en-US"/>
        </w:rPr>
        <w:t>.</w:t>
      </w:r>
    </w:p>
    <w:p w14:paraId="794E7FA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*/</w:t>
      </w:r>
    </w:p>
    <w:p w14:paraId="53854579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date2wcsdp (const udate_t *, wchar_t *, const wchar_t, const wchar_t *);</w:t>
      </w:r>
    </w:p>
    <w:p w14:paraId="3AC7183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/*</w:t>
      </w:r>
      <w:r>
        <w:t>Конвертировать</w:t>
      </w:r>
      <w:r w:rsidRPr="00640A6B">
        <w:rPr>
          <w:lang w:val="en-US"/>
        </w:rPr>
        <w:t xml:space="preserve"> </w:t>
      </w:r>
      <w:r>
        <w:t>дату</w:t>
      </w:r>
      <w:r w:rsidRPr="00640A6B">
        <w:rPr>
          <w:lang w:val="en-US"/>
        </w:rPr>
        <w:t xml:space="preserve"> </w:t>
      </w:r>
      <w:r>
        <w:t>в</w:t>
      </w:r>
      <w:r w:rsidRPr="00640A6B">
        <w:rPr>
          <w:lang w:val="en-US"/>
        </w:rPr>
        <w:t xml:space="preserve"> </w:t>
      </w:r>
      <w:r>
        <w:t>строку</w:t>
      </w:r>
      <w:r w:rsidRPr="00640A6B">
        <w:rPr>
          <w:lang w:val="en-US"/>
        </w:rPr>
        <w:t xml:space="preserve"> */</w:t>
      </w:r>
    </w:p>
    <w:p w14:paraId="02F7AC2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date2</w:t>
      </w:r>
      <w:proofErr w:type="gramStart"/>
      <w:r w:rsidRPr="00640A6B">
        <w:rPr>
          <w:lang w:val="en-US"/>
        </w:rPr>
        <w:t>wcs(</w:t>
      </w:r>
      <w:proofErr w:type="gramEnd"/>
      <w:r w:rsidRPr="00640A6B">
        <w:rPr>
          <w:lang w:val="en-US"/>
        </w:rPr>
        <w:t>date, string) date2wcsdp(date, string, L'/', L"%02d%lc%02d%lc%04d")</w:t>
      </w:r>
    </w:p>
    <w:p w14:paraId="7293146C" w14:textId="77777777" w:rsidR="00640A6B" w:rsidRDefault="00640A6B" w:rsidP="00A85196">
      <w:pPr>
        <w:pStyle w:val="a3"/>
      </w:pPr>
      <w:r>
        <w:t>/* Конвертировать дату в строку, используя указанный разделитель */</w:t>
      </w:r>
    </w:p>
    <w:p w14:paraId="0F837A6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date2</w:t>
      </w:r>
      <w:proofErr w:type="gramStart"/>
      <w:r w:rsidRPr="00640A6B">
        <w:rPr>
          <w:lang w:val="en-US"/>
        </w:rPr>
        <w:t>wcsd(</w:t>
      </w:r>
      <w:proofErr w:type="gramEnd"/>
      <w:r w:rsidRPr="00640A6B">
        <w:rPr>
          <w:lang w:val="en-US"/>
        </w:rPr>
        <w:t>date, string, delimiter) date2wcsdp(date, string, delimiter, L"%02d%lc%02d%lc%04d")</w:t>
      </w:r>
    </w:p>
    <w:p w14:paraId="41FBCC69" w14:textId="77777777" w:rsidR="00640A6B" w:rsidRDefault="00640A6B" w:rsidP="00A85196">
      <w:pPr>
        <w:pStyle w:val="a3"/>
      </w:pPr>
      <w:r>
        <w:t>/* Конвертировать дату в строку, используя указанный шаблон */</w:t>
      </w:r>
    </w:p>
    <w:p w14:paraId="73DDAFC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date2</w:t>
      </w:r>
      <w:proofErr w:type="gramStart"/>
      <w:r w:rsidRPr="00640A6B">
        <w:rPr>
          <w:lang w:val="en-US"/>
        </w:rPr>
        <w:t>wcsp(</w:t>
      </w:r>
      <w:proofErr w:type="gramEnd"/>
      <w:r w:rsidRPr="00640A6B">
        <w:rPr>
          <w:lang w:val="en-US"/>
        </w:rPr>
        <w:t>date, string, pattern) date2wcsdp(date, string, L'/', pattern)</w:t>
      </w:r>
    </w:p>
    <w:p w14:paraId="1AAE85F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/* </w:t>
      </w:r>
      <w:r>
        <w:t>Конвертировать</w:t>
      </w:r>
      <w:r w:rsidRPr="00640A6B">
        <w:rPr>
          <w:lang w:val="en-US"/>
        </w:rPr>
        <w:t xml:space="preserve"> </w:t>
      </w:r>
      <w:r>
        <w:t>строку</w:t>
      </w:r>
      <w:r w:rsidRPr="00640A6B">
        <w:rPr>
          <w:lang w:val="en-US"/>
        </w:rPr>
        <w:t xml:space="preserve"> </w:t>
      </w:r>
      <w:r>
        <w:t>в</w:t>
      </w:r>
      <w:r w:rsidRPr="00640A6B">
        <w:rPr>
          <w:lang w:val="en-US"/>
        </w:rPr>
        <w:t xml:space="preserve"> </w:t>
      </w:r>
      <w:r>
        <w:t>дату</w:t>
      </w:r>
      <w:r w:rsidRPr="00640A6B">
        <w:rPr>
          <w:lang w:val="en-US"/>
        </w:rPr>
        <w:t xml:space="preserve"> */</w:t>
      </w:r>
    </w:p>
    <w:p w14:paraId="345658F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wcs2date (udate_t *, const wchar_t *);</w:t>
      </w:r>
    </w:p>
    <w:p w14:paraId="6FA05F83" w14:textId="77777777" w:rsidR="00640A6B" w:rsidRDefault="00640A6B" w:rsidP="00A85196">
      <w:pPr>
        <w:pStyle w:val="a3"/>
      </w:pPr>
      <w:r>
        <w:t>/*</w:t>
      </w:r>
    </w:p>
    <w:p w14:paraId="767D059E" w14:textId="77777777" w:rsidR="00640A6B" w:rsidRDefault="00640A6B" w:rsidP="00A85196">
      <w:pPr>
        <w:pStyle w:val="a3"/>
      </w:pPr>
      <w:r>
        <w:t xml:space="preserve">    Сравнить две даты.</w:t>
      </w:r>
    </w:p>
    <w:p w14:paraId="354D874B" w14:textId="77777777" w:rsidR="00640A6B" w:rsidRDefault="00640A6B" w:rsidP="00A85196">
      <w:pPr>
        <w:pStyle w:val="a3"/>
      </w:pPr>
      <w:r>
        <w:t xml:space="preserve">    Вернуть 0, если даты равны; отрицательное число, если первая дата меньше</w:t>
      </w:r>
    </w:p>
    <w:p w14:paraId="7A4C1CB0" w14:textId="77777777" w:rsidR="00640A6B" w:rsidRDefault="00640A6B" w:rsidP="00A85196">
      <w:pPr>
        <w:pStyle w:val="a3"/>
      </w:pPr>
      <w:r>
        <w:t xml:space="preserve">      второй; положительное число, если первая дата больше второй.</w:t>
      </w:r>
    </w:p>
    <w:p w14:paraId="54F580F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*/</w:t>
      </w:r>
    </w:p>
    <w:p w14:paraId="6961C62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datecmp (const udate_t *, const udate_t *);</w:t>
      </w:r>
    </w:p>
    <w:p w14:paraId="66FC472C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>#endif /</w:t>
      </w:r>
      <w:proofErr w:type="gramStart"/>
      <w:r w:rsidRPr="005F4E77">
        <w:rPr>
          <w:lang w:val="en-US"/>
        </w:rPr>
        <w:t>/ !</w:t>
      </w:r>
      <w:proofErr w:type="gramEnd"/>
      <w:r w:rsidRPr="005F4E77">
        <w:rPr>
          <w:lang w:val="en-US"/>
        </w:rPr>
        <w:t>_DATE_H</w:t>
      </w:r>
    </w:p>
    <w:p w14:paraId="77433DDF" w14:textId="77777777" w:rsidR="005358E1" w:rsidRPr="005F4E77" w:rsidRDefault="005358E1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5F4E77">
        <w:rPr>
          <w:b/>
          <w:lang w:val="en-US"/>
        </w:rPr>
        <w:t>-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</w:t>
      </w:r>
      <w:r w:rsidRPr="00640A6B">
        <w:rPr>
          <w:b/>
          <w:lang w:val="en-US"/>
        </w:rPr>
        <w:t>files</w:t>
      </w:r>
      <w:r w:rsidRPr="005F4E77">
        <w:rPr>
          <w:b/>
          <w:lang w:val="en-US"/>
        </w:rPr>
        <w:t>.</w:t>
      </w:r>
      <w:r w:rsidRPr="00640A6B">
        <w:rPr>
          <w:b/>
          <w:lang w:val="en-US"/>
        </w:rPr>
        <w:t>h</w:t>
      </w:r>
      <w:r w:rsidRPr="005F4E77">
        <w:rPr>
          <w:b/>
          <w:lang w:val="en-US"/>
        </w:rPr>
        <w:t>»</w:t>
      </w:r>
    </w:p>
    <w:p w14:paraId="69A97A8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#ifndef _FILES_H</w:t>
      </w:r>
    </w:p>
    <w:p w14:paraId="25CDE003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_FILES_H</w:t>
      </w:r>
    </w:p>
    <w:p w14:paraId="6617A68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&lt;stdio.h&gt;</w:t>
      </w:r>
    </w:p>
    <w:p w14:paraId="345DA32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&lt;string.h&gt;</w:t>
      </w:r>
    </w:p>
    <w:p w14:paraId="0747E10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&lt;wchar.h&gt;</w:t>
      </w:r>
    </w:p>
    <w:p w14:paraId="6B90EB0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&lt;wctype.h&gt;</w:t>
      </w:r>
    </w:p>
    <w:p w14:paraId="3194BCA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&lt;locale.h&gt;</w:t>
      </w:r>
    </w:p>
    <w:p w14:paraId="32159E72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"lists.h"</w:t>
      </w:r>
    </w:p>
    <w:p w14:paraId="026C3E1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CSV_DELIMITER L';'</w:t>
      </w:r>
    </w:p>
    <w:p w14:paraId="0D97384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enum FS_RETURN {</w:t>
      </w:r>
    </w:p>
    <w:p w14:paraId="7D55A9B1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 xml:space="preserve">FS_SUCCESS = </w:t>
      </w:r>
      <w:proofErr w:type="gramStart"/>
      <w:r>
        <w:t xml:space="preserve">0,   </w:t>
      </w:r>
      <w:proofErr w:type="gramEnd"/>
      <w:r>
        <w:t xml:space="preserve">       /* Успешное завершение работы */</w:t>
      </w:r>
    </w:p>
    <w:p w14:paraId="5A5BF637" w14:textId="77777777" w:rsidR="00640A6B" w:rsidRDefault="00640A6B" w:rsidP="00A85196">
      <w:pPr>
        <w:pStyle w:val="a3"/>
      </w:pPr>
      <w:r>
        <w:t xml:space="preserve">    FS_FILE_NO_READ_</w:t>
      </w:r>
      <w:proofErr w:type="gramStart"/>
      <w:r>
        <w:t>ACCESS,  /</w:t>
      </w:r>
      <w:proofErr w:type="gramEnd"/>
      <w:r>
        <w:t>* Ошибка: нельзя прочитаться данные из файла */</w:t>
      </w:r>
    </w:p>
    <w:p w14:paraId="15019332" w14:textId="77777777" w:rsidR="00640A6B" w:rsidRDefault="00640A6B" w:rsidP="00A85196">
      <w:pPr>
        <w:pStyle w:val="a3"/>
      </w:pPr>
      <w:r>
        <w:t xml:space="preserve">    FS_FILE_NO_WRITE_ACCESS, /* Ошибка: нельзя записать данные в файл */</w:t>
      </w:r>
    </w:p>
    <w:p w14:paraId="78789843" w14:textId="77777777" w:rsidR="00640A6B" w:rsidRDefault="00640A6B" w:rsidP="00A85196">
      <w:pPr>
        <w:pStyle w:val="a3"/>
      </w:pPr>
      <w:r>
        <w:t xml:space="preserve">    FS_NO_LIST_</w:t>
      </w:r>
      <w:proofErr w:type="gramStart"/>
      <w:r>
        <w:t xml:space="preserve">PTR,   </w:t>
      </w:r>
      <w:proofErr w:type="gramEnd"/>
      <w:r>
        <w:t xml:space="preserve">       /* Ошибка: передан пустой указатель на список */</w:t>
      </w:r>
    </w:p>
    <w:p w14:paraId="45763DE6" w14:textId="77777777" w:rsidR="00640A6B" w:rsidRDefault="00640A6B" w:rsidP="00A85196">
      <w:pPr>
        <w:pStyle w:val="a3"/>
      </w:pPr>
      <w:r>
        <w:t xml:space="preserve">    FS_NO_LIST_</w:t>
      </w:r>
      <w:proofErr w:type="gramStart"/>
      <w:r>
        <w:t xml:space="preserve">DATA,   </w:t>
      </w:r>
      <w:proofErr w:type="gramEnd"/>
      <w:r>
        <w:t xml:space="preserve">      /* Ошибка: передан список без данных */</w:t>
      </w:r>
    </w:p>
    <w:p w14:paraId="64316842" w14:textId="77777777" w:rsidR="00640A6B" w:rsidRDefault="00640A6B" w:rsidP="00A85196">
      <w:pPr>
        <w:pStyle w:val="a3"/>
      </w:pPr>
      <w:r>
        <w:t xml:space="preserve">    FS_BROKEN_DATA           /* Ошибка: данные в файле повреждены */</w:t>
      </w:r>
    </w:p>
    <w:p w14:paraId="5679A5A9" w14:textId="77777777" w:rsidR="00D71B2D" w:rsidRDefault="00640A6B" w:rsidP="00A85196">
      <w:pPr>
        <w:pStyle w:val="a3"/>
      </w:pPr>
      <w:r>
        <w:t>};</w:t>
      </w:r>
    </w:p>
    <w:p w14:paraId="13D51DA3" w14:textId="77777777" w:rsidR="00640A6B" w:rsidRDefault="00640A6B" w:rsidP="00A85196">
      <w:pPr>
        <w:pStyle w:val="a3"/>
      </w:pPr>
      <w:r>
        <w:t>/* Определить, доступен ли файл для чтения (имя файла в виде MBS) */</w:t>
      </w:r>
    </w:p>
    <w:p w14:paraId="71DEB68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int is_exist  </w:t>
      </w:r>
      <w:proofErr w:type="gramStart"/>
      <w:r w:rsidRPr="00640A6B">
        <w:rPr>
          <w:lang w:val="en-US"/>
        </w:rPr>
        <w:t xml:space="preserve">   (</w:t>
      </w:r>
      <w:proofErr w:type="gramEnd"/>
      <w:r w:rsidRPr="00640A6B">
        <w:rPr>
          <w:lang w:val="en-US"/>
        </w:rPr>
        <w:t>const char *);</w:t>
      </w:r>
    </w:p>
    <w:p w14:paraId="080C46DD" w14:textId="77777777" w:rsidR="00640A6B" w:rsidRDefault="00640A6B" w:rsidP="00A85196">
      <w:pPr>
        <w:pStyle w:val="a3"/>
      </w:pPr>
      <w:r>
        <w:t>/* Определить, доступен ли файл для чтения (имя файла в виде WCS) */</w:t>
      </w:r>
    </w:p>
    <w:p w14:paraId="5A073139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is_exist_wcs (const wchar_t *);</w:t>
      </w:r>
    </w:p>
    <w:p w14:paraId="60F84699" w14:textId="77777777" w:rsidR="00640A6B" w:rsidRDefault="00640A6B" w:rsidP="00A85196">
      <w:pPr>
        <w:pStyle w:val="a3"/>
      </w:pPr>
      <w:r>
        <w:t>/* Сохранить данные в бинарный файл */</w:t>
      </w:r>
    </w:p>
    <w:p w14:paraId="2FB9553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save_as_bin</w:t>
      </w:r>
      <w:proofErr w:type="gramStart"/>
      <w:r w:rsidRPr="00640A6B">
        <w:rPr>
          <w:lang w:val="en-US"/>
        </w:rPr>
        <w:t xml:space="preserve">   (</w:t>
      </w:r>
      <w:proofErr w:type="gramEnd"/>
      <w:r w:rsidRPr="00640A6B">
        <w:rPr>
          <w:lang w:val="en-US"/>
        </w:rPr>
        <w:t>const list_obj_t * list, const wchar_t * file_name_wcs);</w:t>
      </w:r>
    </w:p>
    <w:p w14:paraId="74060B12" w14:textId="77777777" w:rsidR="00640A6B" w:rsidRDefault="00640A6B" w:rsidP="00A85196">
      <w:pPr>
        <w:pStyle w:val="a3"/>
      </w:pPr>
      <w:r>
        <w:t>/* Считать данные из бинарного файла */</w:t>
      </w:r>
    </w:p>
    <w:p w14:paraId="26E39C5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read_from_bin (list_obj_t * list, const wchar_t * file_name_wcs);</w:t>
      </w:r>
    </w:p>
    <w:p w14:paraId="04F07CC3" w14:textId="77777777" w:rsidR="00640A6B" w:rsidRDefault="00640A6B" w:rsidP="00A85196">
      <w:pPr>
        <w:pStyle w:val="a3"/>
      </w:pPr>
      <w:r>
        <w:t>/* Сохранить данные объекта структуры в CSV-файл */</w:t>
      </w:r>
    </w:p>
    <w:p w14:paraId="18EEF43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save_as_csv</w:t>
      </w:r>
      <w:proofErr w:type="gramStart"/>
      <w:r w:rsidRPr="00640A6B">
        <w:rPr>
          <w:lang w:val="en-US"/>
        </w:rPr>
        <w:t xml:space="preserve">   (</w:t>
      </w:r>
      <w:proofErr w:type="gramEnd"/>
      <w:r w:rsidRPr="00640A6B">
        <w:rPr>
          <w:lang w:val="en-US"/>
        </w:rPr>
        <w:t>const list_obj_t * list, const wchar_t * file_name_wcs);</w:t>
      </w:r>
    </w:p>
    <w:p w14:paraId="221AF436" w14:textId="77777777" w:rsidR="00640A6B" w:rsidRDefault="00640A6B" w:rsidP="00A85196">
      <w:pPr>
        <w:pStyle w:val="a3"/>
      </w:pPr>
      <w:r>
        <w:t>/* Считать данные из CSV-файла */</w:t>
      </w:r>
    </w:p>
    <w:p w14:paraId="7F17917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read_from_csv (list_obj_t * list, const wchar_t * fileName);</w:t>
      </w:r>
    </w:p>
    <w:p w14:paraId="46352208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>#endif /</w:t>
      </w:r>
      <w:proofErr w:type="gramStart"/>
      <w:r w:rsidRPr="005F4E77">
        <w:rPr>
          <w:lang w:val="en-US"/>
        </w:rPr>
        <w:t>/ !</w:t>
      </w:r>
      <w:proofErr w:type="gramEnd"/>
      <w:r w:rsidRPr="005F4E77">
        <w:rPr>
          <w:lang w:val="en-US"/>
        </w:rPr>
        <w:t>_FILES_H</w:t>
      </w:r>
    </w:p>
    <w:p w14:paraId="7F675A9A" w14:textId="77777777" w:rsidR="005358E1" w:rsidRPr="005F4E77" w:rsidRDefault="005358E1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lastRenderedPageBreak/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5F4E77">
        <w:rPr>
          <w:b/>
          <w:lang w:val="en-US"/>
        </w:rPr>
        <w:t>-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</w:t>
      </w:r>
      <w:r w:rsidRPr="00640A6B">
        <w:rPr>
          <w:b/>
          <w:lang w:val="en-US"/>
        </w:rPr>
        <w:t>keyboard</w:t>
      </w:r>
      <w:r w:rsidRPr="005F4E77">
        <w:rPr>
          <w:b/>
          <w:lang w:val="en-US"/>
        </w:rPr>
        <w:t>_</w:t>
      </w:r>
      <w:r w:rsidRPr="00640A6B">
        <w:rPr>
          <w:b/>
          <w:lang w:val="en-US"/>
        </w:rPr>
        <w:t>keys</w:t>
      </w:r>
      <w:r w:rsidRPr="005F4E77">
        <w:rPr>
          <w:b/>
          <w:lang w:val="en-US"/>
        </w:rPr>
        <w:t>.</w:t>
      </w:r>
      <w:r w:rsidRPr="00640A6B">
        <w:rPr>
          <w:b/>
          <w:lang w:val="en-US"/>
        </w:rPr>
        <w:t>h</w:t>
      </w:r>
      <w:r w:rsidRPr="005F4E77">
        <w:rPr>
          <w:b/>
          <w:lang w:val="en-US"/>
        </w:rPr>
        <w:t>»</w:t>
      </w:r>
    </w:p>
    <w:p w14:paraId="3B0BD40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typedef unsigned int mkey_t;</w:t>
      </w:r>
    </w:p>
    <w:p w14:paraId="4FD1398D" w14:textId="77777777" w:rsidR="00640A6B" w:rsidRPr="00640A6B" w:rsidRDefault="00640A6B" w:rsidP="00A85196">
      <w:pPr>
        <w:pStyle w:val="a3"/>
        <w:rPr>
          <w:lang w:val="en-US"/>
        </w:rPr>
      </w:pPr>
    </w:p>
    <w:p w14:paraId="2899B47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enum MKEYBOARD_KEYS</w:t>
      </w:r>
    </w:p>
    <w:p w14:paraId="2BADBFD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43A600F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MKEY_NULL = 0,</w:t>
      </w:r>
    </w:p>
    <w:p w14:paraId="5280A7E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MKEY_CTRL_A = 1,</w:t>
      </w:r>
    </w:p>
    <w:p w14:paraId="2CB51E8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MKEY_CTRL_B,</w:t>
      </w:r>
    </w:p>
    <w:p w14:paraId="3B611F4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MKEY_CTRL_C,</w:t>
      </w:r>
    </w:p>
    <w:p w14:paraId="17FA82E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MKEY_CTRL_D,</w:t>
      </w:r>
    </w:p>
    <w:p w14:paraId="007D693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MKEY_TAB = 9,</w:t>
      </w:r>
    </w:p>
    <w:p w14:paraId="6638F48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MKEY_ENTER = 13,</w:t>
      </w:r>
    </w:p>
    <w:p w14:paraId="320AEC8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MKEY_ESCAPE= 27,</w:t>
      </w:r>
    </w:p>
    <w:p w14:paraId="6821403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MKEY_SPACE = 32,</w:t>
      </w:r>
    </w:p>
    <w:p w14:paraId="5EA9BF9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MKEY_ARROW_UP = 65,</w:t>
      </w:r>
    </w:p>
    <w:p w14:paraId="312811D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MKEY_ARROW_DOWN,</w:t>
      </w:r>
    </w:p>
    <w:p w14:paraId="69416D5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MKEY_ARROW_RIGHT,</w:t>
      </w:r>
    </w:p>
    <w:p w14:paraId="0E0BEB8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MKEY_ARROW_LEFT,</w:t>
      </w:r>
    </w:p>
    <w:p w14:paraId="7A57AD3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MKEY_END = 70,</w:t>
      </w:r>
    </w:p>
    <w:p w14:paraId="109C73D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MKEY_HOME = 72,</w:t>
      </w:r>
    </w:p>
    <w:p w14:paraId="5D14D1C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MKEY_F1 = 80,</w:t>
      </w:r>
    </w:p>
    <w:p w14:paraId="02BF9A0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MKEY_F2,</w:t>
      </w:r>
    </w:p>
    <w:p w14:paraId="0B83D76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MKEY_F3,</w:t>
      </w:r>
    </w:p>
    <w:p w14:paraId="5BEA74D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MKEY_F4,</w:t>
      </w:r>
    </w:p>
    <w:p w14:paraId="4C921DD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MKEY_F5,</w:t>
      </w:r>
    </w:p>
    <w:p w14:paraId="1C8F8A5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MKEY_F6,</w:t>
      </w:r>
    </w:p>
    <w:p w14:paraId="49B9E44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MKEY_F7,</w:t>
      </w:r>
    </w:p>
    <w:p w14:paraId="7B780B2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MKEY_F8,</w:t>
      </w:r>
    </w:p>
    <w:p w14:paraId="4750C55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MKEY_F9,</w:t>
      </w:r>
    </w:p>
    <w:p w14:paraId="00AE688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MKEY_F10,</w:t>
      </w:r>
    </w:p>
    <w:p w14:paraId="3DEBD98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MKEY_F11,</w:t>
      </w:r>
    </w:p>
    <w:p w14:paraId="1C05FB6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MKEY_F12,</w:t>
      </w:r>
    </w:p>
    <w:p w14:paraId="2C89483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MKEY_DELETE = 126,</w:t>
      </w:r>
    </w:p>
    <w:p w14:paraId="29A39A7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MKEY_BACKSPACE</w:t>
      </w:r>
    </w:p>
    <w:p w14:paraId="04692A63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>};</w:t>
      </w:r>
    </w:p>
    <w:p w14:paraId="518BCE10" w14:textId="77777777" w:rsidR="005358E1" w:rsidRPr="005F4E77" w:rsidRDefault="005358E1" w:rsidP="00A95BE1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5F4E77">
        <w:rPr>
          <w:b/>
          <w:lang w:val="en-US"/>
        </w:rPr>
        <w:t>-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</w:t>
      </w:r>
      <w:r w:rsidRPr="00640A6B">
        <w:rPr>
          <w:b/>
          <w:lang w:val="en-US"/>
        </w:rPr>
        <w:t>lists</w:t>
      </w:r>
      <w:r w:rsidRPr="005F4E77">
        <w:rPr>
          <w:b/>
          <w:lang w:val="en-US"/>
        </w:rPr>
        <w:t>.</w:t>
      </w:r>
      <w:r w:rsidRPr="00640A6B">
        <w:rPr>
          <w:b/>
          <w:lang w:val="en-US"/>
        </w:rPr>
        <w:t>h</w:t>
      </w:r>
      <w:r w:rsidRPr="005F4E77">
        <w:rPr>
          <w:b/>
          <w:lang w:val="en-US"/>
        </w:rPr>
        <w:t>»</w:t>
      </w:r>
    </w:p>
    <w:p w14:paraId="7B6D1B3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#ifndef _LISTS_H</w:t>
      </w:r>
    </w:p>
    <w:p w14:paraId="23B92FC6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_LISTS_H</w:t>
      </w:r>
    </w:p>
    <w:p w14:paraId="126A73E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&lt;stdio.h&gt;</w:t>
      </w:r>
    </w:p>
    <w:p w14:paraId="18ED4ED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&lt;stdlib.h&gt;</w:t>
      </w:r>
    </w:p>
    <w:p w14:paraId="62F76E5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&lt;string.h&gt;</w:t>
      </w:r>
    </w:p>
    <w:p w14:paraId="4950FBB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&lt;wchar.h&gt;</w:t>
      </w:r>
    </w:p>
    <w:p w14:paraId="42D460F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"date.h"</w:t>
      </w:r>
    </w:p>
    <w:p w14:paraId="6899796A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"cmp_funcs.h"</w:t>
      </w:r>
    </w:p>
    <w:p w14:paraId="62D3B77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/* </w:t>
      </w:r>
      <w:r>
        <w:t>Способы</w:t>
      </w:r>
      <w:r w:rsidRPr="00640A6B">
        <w:rPr>
          <w:lang w:val="en-US"/>
        </w:rPr>
        <w:t xml:space="preserve"> </w:t>
      </w:r>
      <w:r>
        <w:t>сортировки</w:t>
      </w:r>
      <w:r w:rsidRPr="00640A6B">
        <w:rPr>
          <w:lang w:val="en-US"/>
        </w:rPr>
        <w:t xml:space="preserve"> */</w:t>
      </w:r>
    </w:p>
    <w:p w14:paraId="6F332A6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SORT_DESCENDING_ORDER (-1)</w:t>
      </w:r>
    </w:p>
    <w:p w14:paraId="18EE6BCA" w14:textId="77777777" w:rsidR="00D71B2D" w:rsidRDefault="00640A6B" w:rsidP="00A85196">
      <w:pPr>
        <w:pStyle w:val="a3"/>
      </w:pPr>
      <w:r>
        <w:t>#define SORT_ASCENDING_</w:t>
      </w:r>
      <w:proofErr w:type="gramStart"/>
      <w:r>
        <w:t>ORDER  (</w:t>
      </w:r>
      <w:proofErr w:type="gramEnd"/>
      <w:r>
        <w:t>1)</w:t>
      </w:r>
    </w:p>
    <w:p w14:paraId="0DA9EB0B" w14:textId="77777777" w:rsidR="00640A6B" w:rsidRDefault="00640A6B" w:rsidP="00A85196">
      <w:pPr>
        <w:pStyle w:val="a3"/>
      </w:pPr>
      <w:r>
        <w:t>/* Условная привязка чисел к полю структуры элемента списка */</w:t>
      </w:r>
    </w:p>
    <w:p w14:paraId="4AAAC37C" w14:textId="77777777" w:rsidR="00640A6B" w:rsidRDefault="00640A6B" w:rsidP="00A85196">
      <w:pPr>
        <w:pStyle w:val="a3"/>
      </w:pPr>
      <w:r>
        <w:t>enum DATA_FIELDS</w:t>
      </w:r>
    </w:p>
    <w:p w14:paraId="141A589F" w14:textId="77777777" w:rsidR="00640A6B" w:rsidRDefault="00640A6B" w:rsidP="00A85196">
      <w:pPr>
        <w:pStyle w:val="a3"/>
      </w:pPr>
      <w:r>
        <w:t>{</w:t>
      </w:r>
    </w:p>
    <w:p w14:paraId="51C686CE" w14:textId="77777777" w:rsidR="00640A6B" w:rsidRDefault="00640A6B" w:rsidP="00A85196">
      <w:pPr>
        <w:pStyle w:val="a3"/>
      </w:pPr>
      <w:r>
        <w:t xml:space="preserve">    LIST_POSITION = </w:t>
      </w:r>
      <w:proofErr w:type="gramStart"/>
      <w:r>
        <w:t xml:space="preserve">0,   </w:t>
      </w:r>
      <w:proofErr w:type="gramEnd"/>
      <w:r>
        <w:t xml:space="preserve"> // Позиция элемента в списке</w:t>
      </w:r>
    </w:p>
    <w:p w14:paraId="482E6BC5" w14:textId="77777777" w:rsidR="00640A6B" w:rsidRDefault="00640A6B" w:rsidP="00A85196">
      <w:pPr>
        <w:pStyle w:val="a3"/>
      </w:pPr>
      <w:r>
        <w:t xml:space="preserve">    LIST_</w:t>
      </w:r>
      <w:proofErr w:type="gramStart"/>
      <w:r>
        <w:t xml:space="preserve">ID,   </w:t>
      </w:r>
      <w:proofErr w:type="gramEnd"/>
      <w:r>
        <w:t xml:space="preserve">           // Id элемента в списке</w:t>
      </w:r>
    </w:p>
    <w:p w14:paraId="37E943BA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LIST_CAGE_</w:t>
      </w:r>
      <w:proofErr w:type="gramStart"/>
      <w:r w:rsidRPr="00640A6B">
        <w:rPr>
          <w:lang w:val="en-US"/>
        </w:rPr>
        <w:t xml:space="preserve">NUMBER,   </w:t>
      </w:r>
      <w:proofErr w:type="gramEnd"/>
      <w:r w:rsidRPr="00640A6B">
        <w:rPr>
          <w:lang w:val="en-US"/>
        </w:rPr>
        <w:t xml:space="preserve">  // a.cage_num</w:t>
      </w:r>
    </w:p>
    <w:p w14:paraId="0AD8044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LIST_ANIMAL_</w:t>
      </w:r>
      <w:proofErr w:type="gramStart"/>
      <w:r w:rsidRPr="00640A6B">
        <w:rPr>
          <w:lang w:val="en-US"/>
        </w:rPr>
        <w:t xml:space="preserve">AREAL,   </w:t>
      </w:r>
      <w:proofErr w:type="gramEnd"/>
      <w:r w:rsidRPr="00640A6B">
        <w:rPr>
          <w:lang w:val="en-US"/>
        </w:rPr>
        <w:t xml:space="preserve"> // a.animal.areal</w:t>
      </w:r>
    </w:p>
    <w:p w14:paraId="1C28B2C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LIST_ANIMAL_</w:t>
      </w:r>
      <w:proofErr w:type="gramStart"/>
      <w:r w:rsidRPr="00640A6B">
        <w:rPr>
          <w:lang w:val="en-US"/>
        </w:rPr>
        <w:t xml:space="preserve">BREED,   </w:t>
      </w:r>
      <w:proofErr w:type="gramEnd"/>
      <w:r w:rsidRPr="00640A6B">
        <w:rPr>
          <w:lang w:val="en-US"/>
        </w:rPr>
        <w:t xml:space="preserve"> // a.animal.breed</w:t>
      </w:r>
    </w:p>
    <w:p w14:paraId="605EF20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LIST_ANIMAL_</w:t>
      </w:r>
      <w:proofErr w:type="gramStart"/>
      <w:r w:rsidRPr="00640A6B">
        <w:rPr>
          <w:lang w:val="en-US"/>
        </w:rPr>
        <w:t xml:space="preserve">NAME,   </w:t>
      </w:r>
      <w:proofErr w:type="gramEnd"/>
      <w:r w:rsidRPr="00640A6B">
        <w:rPr>
          <w:lang w:val="en-US"/>
        </w:rPr>
        <w:t xml:space="preserve">  // a.animal.name</w:t>
      </w:r>
    </w:p>
    <w:p w14:paraId="3577D4C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LIST_PRODUCT_</w:t>
      </w:r>
      <w:proofErr w:type="gramStart"/>
      <w:r w:rsidRPr="00640A6B">
        <w:rPr>
          <w:lang w:val="en-US"/>
        </w:rPr>
        <w:t xml:space="preserve">TYPE,   </w:t>
      </w:r>
      <w:proofErr w:type="gramEnd"/>
      <w:r w:rsidRPr="00640A6B">
        <w:rPr>
          <w:lang w:val="en-US"/>
        </w:rPr>
        <w:t xml:space="preserve"> // a.products.type</w:t>
      </w:r>
    </w:p>
    <w:p w14:paraId="512BA9A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LIST_PRODUCT_</w:t>
      </w:r>
      <w:proofErr w:type="gramStart"/>
      <w:r w:rsidRPr="00640A6B">
        <w:rPr>
          <w:lang w:val="en-US"/>
        </w:rPr>
        <w:t>WEIGHT,  /</w:t>
      </w:r>
      <w:proofErr w:type="gramEnd"/>
      <w:r w:rsidRPr="00640A6B">
        <w:rPr>
          <w:lang w:val="en-US"/>
        </w:rPr>
        <w:t>/ a.products.weight</w:t>
      </w:r>
    </w:p>
    <w:p w14:paraId="1317EB5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LIST_PRODUCT_</w:t>
      </w:r>
      <w:proofErr w:type="gramStart"/>
      <w:r w:rsidRPr="00640A6B">
        <w:rPr>
          <w:lang w:val="en-US"/>
        </w:rPr>
        <w:t xml:space="preserve">COST,   </w:t>
      </w:r>
      <w:proofErr w:type="gramEnd"/>
      <w:r w:rsidRPr="00640A6B">
        <w:rPr>
          <w:lang w:val="en-US"/>
        </w:rPr>
        <w:t xml:space="preserve"> // a.products.cost</w:t>
      </w:r>
    </w:p>
    <w:p w14:paraId="17AD597B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 xml:space="preserve">LIST_DATE             // </w:t>
      </w:r>
      <w:proofErr w:type="gramStart"/>
      <w:r>
        <w:t>a.date</w:t>
      </w:r>
      <w:proofErr w:type="gramEnd"/>
    </w:p>
    <w:p w14:paraId="704E7F79" w14:textId="77777777" w:rsidR="00D71B2D" w:rsidRDefault="00640A6B" w:rsidP="00A85196">
      <w:pPr>
        <w:pStyle w:val="a3"/>
      </w:pPr>
      <w:r>
        <w:t>};</w:t>
      </w:r>
    </w:p>
    <w:p w14:paraId="0E7D4337" w14:textId="77777777" w:rsidR="00640A6B" w:rsidRDefault="00640A6B" w:rsidP="00A85196">
      <w:pPr>
        <w:pStyle w:val="a3"/>
      </w:pPr>
      <w:r>
        <w:t>/* Максимальные длины массивов в структуре данных */</w:t>
      </w:r>
    </w:p>
    <w:p w14:paraId="76884B00" w14:textId="77777777" w:rsidR="00640A6B" w:rsidRDefault="00640A6B" w:rsidP="00A85196">
      <w:pPr>
        <w:pStyle w:val="a3"/>
      </w:pPr>
      <w:r>
        <w:lastRenderedPageBreak/>
        <w:t xml:space="preserve">#define ANIMAL_AREAL_MAX_LEN </w:t>
      </w:r>
      <w:proofErr w:type="gramStart"/>
      <w:r>
        <w:t>32  /</w:t>
      </w:r>
      <w:proofErr w:type="gramEnd"/>
      <w:r>
        <w:t>/ Максимальная длина Ареал обитания</w:t>
      </w:r>
    </w:p>
    <w:p w14:paraId="65B23DC7" w14:textId="77777777" w:rsidR="00640A6B" w:rsidRDefault="00640A6B" w:rsidP="00A85196">
      <w:pPr>
        <w:pStyle w:val="a3"/>
      </w:pPr>
      <w:r>
        <w:t xml:space="preserve">#define ANIMAL_BREED_MAX_LEN </w:t>
      </w:r>
      <w:proofErr w:type="gramStart"/>
      <w:r>
        <w:t>32  /</w:t>
      </w:r>
      <w:proofErr w:type="gramEnd"/>
      <w:r>
        <w:t>/ Максимальная длина Порода</w:t>
      </w:r>
    </w:p>
    <w:p w14:paraId="01F8E206" w14:textId="77777777" w:rsidR="00640A6B" w:rsidRDefault="00640A6B" w:rsidP="00A85196">
      <w:pPr>
        <w:pStyle w:val="a3"/>
      </w:pPr>
      <w:r>
        <w:t xml:space="preserve">#define ANIMAL_NAME_MAX_LEN  </w:t>
      </w:r>
      <w:proofErr w:type="gramStart"/>
      <w:r>
        <w:t>32  /</w:t>
      </w:r>
      <w:proofErr w:type="gramEnd"/>
      <w:r>
        <w:t>/ Максимальная длина Имя животного</w:t>
      </w:r>
    </w:p>
    <w:p w14:paraId="4403B4C8" w14:textId="77777777" w:rsidR="00D71B2D" w:rsidRDefault="00640A6B" w:rsidP="00A85196">
      <w:pPr>
        <w:pStyle w:val="a3"/>
      </w:pPr>
      <w:r>
        <w:t xml:space="preserve">#define PRODUCT_TYPE_MAX_LEN </w:t>
      </w:r>
      <w:proofErr w:type="gramStart"/>
      <w:r>
        <w:t>32  /</w:t>
      </w:r>
      <w:proofErr w:type="gramEnd"/>
      <w:r>
        <w:t>/ Максимальная длина Тип продукта</w:t>
      </w:r>
    </w:p>
    <w:p w14:paraId="5D3B23C4" w14:textId="77777777" w:rsidR="00640A6B" w:rsidRDefault="00640A6B" w:rsidP="00A85196">
      <w:pPr>
        <w:pStyle w:val="a3"/>
      </w:pPr>
      <w:r>
        <w:t>/* Максимальное количество цифр в числе */</w:t>
      </w:r>
    </w:p>
    <w:p w14:paraId="40D7EF2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WEIGHT_DGT_CNT   7</w:t>
      </w:r>
    </w:p>
    <w:p w14:paraId="36FE293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COST_DGT_CNT     7</w:t>
      </w:r>
    </w:p>
    <w:p w14:paraId="4F802DD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CAGE_NUM_DGT_CNT 7</w:t>
      </w:r>
    </w:p>
    <w:p w14:paraId="036AC16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POSITION_DGT_CNT 4</w:t>
      </w:r>
    </w:p>
    <w:p w14:paraId="31899C4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ID_DGT_CNT       4</w:t>
      </w:r>
    </w:p>
    <w:p w14:paraId="073C2051" w14:textId="77777777" w:rsidR="00640A6B" w:rsidRDefault="00640A6B" w:rsidP="00A85196">
      <w:pPr>
        <w:pStyle w:val="a3"/>
      </w:pPr>
      <w:r>
        <w:t>/* Вспомогательные типы данных */</w:t>
      </w:r>
    </w:p>
    <w:p w14:paraId="28B06778" w14:textId="77777777" w:rsidR="00640A6B" w:rsidRPr="00812C63" w:rsidRDefault="00640A6B" w:rsidP="00A85196">
      <w:pPr>
        <w:pStyle w:val="a3"/>
        <w:rPr>
          <w:lang w:val="en-US"/>
        </w:rPr>
      </w:pPr>
      <w:r w:rsidRPr="00C950ED">
        <w:rPr>
          <w:lang w:val="en-US"/>
        </w:rPr>
        <w:t>typedef</w:t>
      </w:r>
      <w:r w:rsidRPr="00812C63">
        <w:rPr>
          <w:lang w:val="en-US"/>
        </w:rPr>
        <w:t xml:space="preserve"> </w:t>
      </w:r>
      <w:r w:rsidRPr="00C950ED">
        <w:rPr>
          <w:lang w:val="en-US"/>
        </w:rPr>
        <w:t>unsigned</w:t>
      </w:r>
      <w:r w:rsidRPr="00812C63">
        <w:rPr>
          <w:lang w:val="en-US"/>
        </w:rPr>
        <w:t xml:space="preserve"> </w:t>
      </w:r>
      <w:r w:rsidRPr="00C950ED">
        <w:rPr>
          <w:lang w:val="en-US"/>
        </w:rPr>
        <w:t>short</w:t>
      </w:r>
      <w:r w:rsidRPr="00812C63">
        <w:rPr>
          <w:lang w:val="en-US"/>
        </w:rPr>
        <w:t xml:space="preserve"> </w:t>
      </w:r>
      <w:r w:rsidRPr="00C950ED">
        <w:rPr>
          <w:lang w:val="en-US"/>
        </w:rPr>
        <w:t>field</w:t>
      </w:r>
      <w:r w:rsidRPr="00812C63">
        <w:rPr>
          <w:lang w:val="en-US"/>
        </w:rPr>
        <w:t>_</w:t>
      </w:r>
      <w:r w:rsidRPr="00C950ED">
        <w:rPr>
          <w:lang w:val="en-US"/>
        </w:rPr>
        <w:t>num</w:t>
      </w:r>
      <w:r w:rsidRPr="00812C63">
        <w:rPr>
          <w:lang w:val="en-US"/>
        </w:rPr>
        <w:t>_</w:t>
      </w:r>
      <w:proofErr w:type="gramStart"/>
      <w:r w:rsidRPr="00C950ED">
        <w:rPr>
          <w:lang w:val="en-US"/>
        </w:rPr>
        <w:t>t</w:t>
      </w:r>
      <w:r w:rsidRPr="00812C63">
        <w:rPr>
          <w:lang w:val="en-US"/>
        </w:rPr>
        <w:t>;  /</w:t>
      </w:r>
      <w:proofErr w:type="gramEnd"/>
      <w:r w:rsidRPr="00812C63">
        <w:rPr>
          <w:lang w:val="en-US"/>
        </w:rPr>
        <w:t xml:space="preserve">/ </w:t>
      </w:r>
      <w:r>
        <w:t>Условный</w:t>
      </w:r>
      <w:r w:rsidRPr="00812C63">
        <w:rPr>
          <w:lang w:val="en-US"/>
        </w:rPr>
        <w:t xml:space="preserve"> </w:t>
      </w:r>
      <w:r>
        <w:t>номер</w:t>
      </w:r>
      <w:r w:rsidRPr="00812C63">
        <w:rPr>
          <w:lang w:val="en-US"/>
        </w:rPr>
        <w:t xml:space="preserve"> </w:t>
      </w:r>
      <w:r>
        <w:t>поля</w:t>
      </w:r>
    </w:p>
    <w:p w14:paraId="127E283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typedef unsigned long list_id_</w:t>
      </w:r>
      <w:proofErr w:type="gramStart"/>
      <w:r w:rsidRPr="00640A6B">
        <w:rPr>
          <w:lang w:val="en-US"/>
        </w:rPr>
        <w:t>t;  /</w:t>
      </w:r>
      <w:proofErr w:type="gramEnd"/>
      <w:r w:rsidRPr="00640A6B">
        <w:rPr>
          <w:lang w:val="en-US"/>
        </w:rPr>
        <w:t xml:space="preserve">/ ID </w:t>
      </w:r>
      <w:r>
        <w:t>элемента</w:t>
      </w:r>
      <w:r w:rsidRPr="00640A6B">
        <w:rPr>
          <w:lang w:val="en-US"/>
        </w:rPr>
        <w:t xml:space="preserve"> </w:t>
      </w:r>
      <w:r>
        <w:t>в</w:t>
      </w:r>
      <w:r w:rsidRPr="00640A6B">
        <w:rPr>
          <w:lang w:val="en-US"/>
        </w:rPr>
        <w:t xml:space="preserve"> </w:t>
      </w:r>
      <w:r>
        <w:t>списке</w:t>
      </w:r>
    </w:p>
    <w:p w14:paraId="0CDA3DC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typedef unsigned long length_</w:t>
      </w:r>
      <w:proofErr w:type="gramStart"/>
      <w:r w:rsidRPr="00640A6B">
        <w:rPr>
          <w:lang w:val="en-US"/>
        </w:rPr>
        <w:t xml:space="preserve">t;   </w:t>
      </w:r>
      <w:proofErr w:type="gramEnd"/>
      <w:r w:rsidRPr="00640A6B">
        <w:rPr>
          <w:lang w:val="en-US"/>
        </w:rPr>
        <w:t xml:space="preserve">// </w:t>
      </w:r>
      <w:r>
        <w:t>Длина</w:t>
      </w:r>
      <w:r w:rsidRPr="00640A6B">
        <w:rPr>
          <w:lang w:val="en-US"/>
        </w:rPr>
        <w:t xml:space="preserve"> </w:t>
      </w:r>
      <w:r>
        <w:t>чего</w:t>
      </w:r>
      <w:r w:rsidRPr="00640A6B">
        <w:rPr>
          <w:lang w:val="en-US"/>
        </w:rPr>
        <w:t>-</w:t>
      </w:r>
      <w:r>
        <w:t>либо</w:t>
      </w:r>
    </w:p>
    <w:p w14:paraId="2B807C5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typedef long double weight_</w:t>
      </w:r>
      <w:proofErr w:type="gramStart"/>
      <w:r w:rsidRPr="00640A6B">
        <w:rPr>
          <w:lang w:val="en-US"/>
        </w:rPr>
        <w:t xml:space="preserve">t;   </w:t>
      </w:r>
      <w:proofErr w:type="gramEnd"/>
      <w:r w:rsidRPr="00640A6B">
        <w:rPr>
          <w:lang w:val="en-US"/>
        </w:rPr>
        <w:t xml:space="preserve">  // </w:t>
      </w:r>
      <w:r>
        <w:t>Вес</w:t>
      </w:r>
    </w:p>
    <w:p w14:paraId="7B2F0445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typedef long double cost_</w:t>
      </w:r>
      <w:proofErr w:type="gramStart"/>
      <w:r w:rsidRPr="00640A6B">
        <w:rPr>
          <w:lang w:val="en-US"/>
        </w:rPr>
        <w:t xml:space="preserve">t;   </w:t>
      </w:r>
      <w:proofErr w:type="gramEnd"/>
      <w:r w:rsidRPr="00640A6B">
        <w:rPr>
          <w:lang w:val="en-US"/>
        </w:rPr>
        <w:t xml:space="preserve">    // </w:t>
      </w:r>
      <w:r>
        <w:t>Стоимость</w:t>
      </w:r>
    </w:p>
    <w:p w14:paraId="55C3D622" w14:textId="77777777" w:rsidR="00640A6B" w:rsidRDefault="00640A6B" w:rsidP="00A85196">
      <w:pPr>
        <w:pStyle w:val="a3"/>
      </w:pPr>
      <w:r>
        <w:t>/* Тип данных: структура с данными */</w:t>
      </w:r>
    </w:p>
    <w:p w14:paraId="54FAB4F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typedef struct list_data_t</w:t>
      </w:r>
    </w:p>
    <w:p w14:paraId="30FE113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1DE6895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list_id_t cage_</w:t>
      </w:r>
      <w:proofErr w:type="gramStart"/>
      <w:r w:rsidRPr="00640A6B">
        <w:rPr>
          <w:lang w:val="en-US"/>
        </w:rPr>
        <w:t xml:space="preserve">num;   </w:t>
      </w:r>
      <w:proofErr w:type="gramEnd"/>
      <w:r w:rsidRPr="00640A6B">
        <w:rPr>
          <w:lang w:val="en-US"/>
        </w:rPr>
        <w:t xml:space="preserve">                       // </w:t>
      </w:r>
      <w:r>
        <w:t>Номер</w:t>
      </w:r>
      <w:r w:rsidRPr="00640A6B">
        <w:rPr>
          <w:lang w:val="en-US"/>
        </w:rPr>
        <w:t xml:space="preserve"> </w:t>
      </w:r>
      <w:r>
        <w:t>вольера</w:t>
      </w:r>
      <w:r w:rsidRPr="00640A6B">
        <w:rPr>
          <w:lang w:val="en-US"/>
        </w:rPr>
        <w:t>.</w:t>
      </w:r>
    </w:p>
    <w:p w14:paraId="3030018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</w:p>
    <w:p w14:paraId="3CB7B55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struct </w:t>
      </w:r>
      <w:proofErr w:type="gramStart"/>
      <w:r w:rsidRPr="00640A6B">
        <w:rPr>
          <w:lang w:val="en-US"/>
        </w:rPr>
        <w:t xml:space="preserve">{  </w:t>
      </w:r>
      <w:proofErr w:type="gramEnd"/>
      <w:r w:rsidRPr="00640A6B">
        <w:rPr>
          <w:lang w:val="en-US"/>
        </w:rPr>
        <w:t xml:space="preserve">                                 // </w:t>
      </w:r>
      <w:r>
        <w:t>Информация</w:t>
      </w:r>
      <w:r w:rsidRPr="00640A6B">
        <w:rPr>
          <w:lang w:val="en-US"/>
        </w:rPr>
        <w:t xml:space="preserve"> </w:t>
      </w:r>
      <w:r>
        <w:t>о</w:t>
      </w:r>
      <w:r w:rsidRPr="00640A6B">
        <w:rPr>
          <w:lang w:val="en-US"/>
        </w:rPr>
        <w:t xml:space="preserve"> </w:t>
      </w:r>
      <w:r>
        <w:t>животном</w:t>
      </w:r>
      <w:r w:rsidRPr="00640A6B">
        <w:rPr>
          <w:lang w:val="en-US"/>
        </w:rPr>
        <w:t>.</w:t>
      </w:r>
    </w:p>
    <w:p w14:paraId="6EB3C86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wchar_t </w:t>
      </w:r>
      <w:proofErr w:type="gramStart"/>
      <w:r w:rsidRPr="00640A6B">
        <w:rPr>
          <w:lang w:val="en-US"/>
        </w:rPr>
        <w:t>areal[</w:t>
      </w:r>
      <w:proofErr w:type="gramEnd"/>
      <w:r w:rsidRPr="00640A6B">
        <w:rPr>
          <w:lang w:val="en-US"/>
        </w:rPr>
        <w:t xml:space="preserve">ANIMAL_AREAL_MAX_LEN + 1];   // </w:t>
      </w:r>
      <w:r>
        <w:t>Ареал</w:t>
      </w:r>
      <w:r w:rsidRPr="00640A6B">
        <w:rPr>
          <w:lang w:val="en-US"/>
        </w:rPr>
        <w:t xml:space="preserve"> </w:t>
      </w:r>
      <w:r>
        <w:t>обитания</w:t>
      </w:r>
      <w:r w:rsidRPr="00640A6B">
        <w:rPr>
          <w:lang w:val="en-US"/>
        </w:rPr>
        <w:t xml:space="preserve"> </w:t>
      </w:r>
      <w:r>
        <w:t>животного</w:t>
      </w:r>
      <w:r w:rsidRPr="00640A6B">
        <w:rPr>
          <w:lang w:val="en-US"/>
        </w:rPr>
        <w:t>.</w:t>
      </w:r>
    </w:p>
    <w:p w14:paraId="021B16E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wchar_t </w:t>
      </w:r>
      <w:proofErr w:type="gramStart"/>
      <w:r w:rsidRPr="00640A6B">
        <w:rPr>
          <w:lang w:val="en-US"/>
        </w:rPr>
        <w:t>breed[</w:t>
      </w:r>
      <w:proofErr w:type="gramEnd"/>
      <w:r w:rsidRPr="00640A6B">
        <w:rPr>
          <w:lang w:val="en-US"/>
        </w:rPr>
        <w:t xml:space="preserve">ANIMAL_BREED_MAX_LEN + 1];   // </w:t>
      </w:r>
      <w:r>
        <w:t>Порода</w:t>
      </w:r>
      <w:r w:rsidRPr="00640A6B">
        <w:rPr>
          <w:lang w:val="en-US"/>
        </w:rPr>
        <w:t xml:space="preserve"> </w:t>
      </w:r>
      <w:r>
        <w:t>животного</w:t>
      </w:r>
      <w:r w:rsidRPr="00640A6B">
        <w:rPr>
          <w:lang w:val="en-US"/>
        </w:rPr>
        <w:t>.</w:t>
      </w:r>
    </w:p>
    <w:p w14:paraId="644AFB9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wchar_t </w:t>
      </w:r>
      <w:proofErr w:type="gramStart"/>
      <w:r w:rsidRPr="00640A6B">
        <w:rPr>
          <w:lang w:val="en-US"/>
        </w:rPr>
        <w:t>name[</w:t>
      </w:r>
      <w:proofErr w:type="gramEnd"/>
      <w:r w:rsidRPr="00640A6B">
        <w:rPr>
          <w:lang w:val="en-US"/>
        </w:rPr>
        <w:t xml:space="preserve">ANIMAL_NAME_MAX_LEN + 1];     // </w:t>
      </w:r>
      <w:r>
        <w:t>Имя</w:t>
      </w:r>
      <w:r w:rsidRPr="00640A6B">
        <w:rPr>
          <w:lang w:val="en-US"/>
        </w:rPr>
        <w:t xml:space="preserve"> </w:t>
      </w:r>
      <w:r>
        <w:t>животного</w:t>
      </w:r>
      <w:r w:rsidRPr="00640A6B">
        <w:rPr>
          <w:lang w:val="en-US"/>
        </w:rPr>
        <w:t>.</w:t>
      </w:r>
    </w:p>
    <w:p w14:paraId="2BA23E2D" w14:textId="77777777" w:rsidR="00D71B2D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} animal;</w:t>
      </w:r>
    </w:p>
    <w:p w14:paraId="0A3813ED" w14:textId="77777777" w:rsidR="00640A6B" w:rsidRDefault="00640A6B" w:rsidP="00A85196">
      <w:pPr>
        <w:pStyle w:val="a3"/>
      </w:pPr>
      <w:r>
        <w:t xml:space="preserve">    struct </w:t>
      </w:r>
      <w:proofErr w:type="gramStart"/>
      <w:r>
        <w:t xml:space="preserve">{  </w:t>
      </w:r>
      <w:proofErr w:type="gramEnd"/>
      <w:r>
        <w:t xml:space="preserve">                                 // Информация о продуктах.</w:t>
      </w:r>
    </w:p>
    <w:p w14:paraId="24611AD4" w14:textId="77777777" w:rsidR="00640A6B" w:rsidRPr="00812C63" w:rsidRDefault="00640A6B" w:rsidP="00A85196">
      <w:pPr>
        <w:pStyle w:val="a3"/>
      </w:pPr>
      <w:r>
        <w:t xml:space="preserve">        </w:t>
      </w:r>
      <w:r w:rsidRPr="00640A6B">
        <w:rPr>
          <w:lang w:val="en-US"/>
        </w:rPr>
        <w:t>wchar</w:t>
      </w:r>
      <w:r w:rsidRPr="00812C63">
        <w:t>_</w:t>
      </w:r>
      <w:proofErr w:type="gramStart"/>
      <w:r w:rsidRPr="00640A6B">
        <w:rPr>
          <w:lang w:val="en-US"/>
        </w:rPr>
        <w:t>t</w:t>
      </w:r>
      <w:r w:rsidRPr="00812C63">
        <w:t xml:space="preserve">  </w:t>
      </w:r>
      <w:r w:rsidRPr="00640A6B">
        <w:rPr>
          <w:lang w:val="en-US"/>
        </w:rPr>
        <w:t>type</w:t>
      </w:r>
      <w:proofErr w:type="gramEnd"/>
      <w:r w:rsidRPr="00812C63">
        <w:t>[</w:t>
      </w:r>
      <w:r w:rsidRPr="00640A6B">
        <w:rPr>
          <w:lang w:val="en-US"/>
        </w:rPr>
        <w:t>PRODUCT</w:t>
      </w:r>
      <w:r w:rsidRPr="00812C63">
        <w:t>_</w:t>
      </w:r>
      <w:r w:rsidRPr="00640A6B">
        <w:rPr>
          <w:lang w:val="en-US"/>
        </w:rPr>
        <w:t>TYPE</w:t>
      </w:r>
      <w:r w:rsidRPr="00812C63">
        <w:t>_</w:t>
      </w:r>
      <w:r w:rsidRPr="00640A6B">
        <w:rPr>
          <w:lang w:val="en-US"/>
        </w:rPr>
        <w:t>MAX</w:t>
      </w:r>
      <w:r w:rsidRPr="00812C63">
        <w:t>_</w:t>
      </w:r>
      <w:r w:rsidRPr="00640A6B">
        <w:rPr>
          <w:lang w:val="en-US"/>
        </w:rPr>
        <w:t>LEN</w:t>
      </w:r>
      <w:r w:rsidRPr="00812C63">
        <w:t xml:space="preserve"> + 1];   // </w:t>
      </w:r>
      <w:r>
        <w:t>Тип</w:t>
      </w:r>
      <w:r w:rsidRPr="00812C63">
        <w:t>.</w:t>
      </w:r>
    </w:p>
    <w:p w14:paraId="3C4F058B" w14:textId="77777777" w:rsidR="00640A6B" w:rsidRPr="00640A6B" w:rsidRDefault="00640A6B" w:rsidP="00A85196">
      <w:pPr>
        <w:pStyle w:val="a3"/>
        <w:rPr>
          <w:lang w:val="en-US"/>
        </w:rPr>
      </w:pPr>
      <w:r w:rsidRPr="00812C63">
        <w:t xml:space="preserve">        </w:t>
      </w:r>
      <w:r w:rsidRPr="00640A6B">
        <w:rPr>
          <w:lang w:val="en-US"/>
        </w:rPr>
        <w:t xml:space="preserve">weight_t </w:t>
      </w:r>
      <w:proofErr w:type="gramStart"/>
      <w:r w:rsidRPr="00640A6B">
        <w:rPr>
          <w:lang w:val="en-US"/>
        </w:rPr>
        <w:t xml:space="preserve">weight;   </w:t>
      </w:r>
      <w:proofErr w:type="gramEnd"/>
      <w:r w:rsidRPr="00640A6B">
        <w:rPr>
          <w:lang w:val="en-US"/>
        </w:rPr>
        <w:t xml:space="preserve">                        // </w:t>
      </w:r>
      <w:r>
        <w:t>Вес</w:t>
      </w:r>
      <w:r w:rsidRPr="00640A6B">
        <w:rPr>
          <w:lang w:val="en-US"/>
        </w:rPr>
        <w:t>.</w:t>
      </w:r>
    </w:p>
    <w:p w14:paraId="3E9466C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cost_t   </w:t>
      </w:r>
      <w:proofErr w:type="gramStart"/>
      <w:r w:rsidRPr="00640A6B">
        <w:rPr>
          <w:lang w:val="en-US"/>
        </w:rPr>
        <w:t xml:space="preserve">cost;   </w:t>
      </w:r>
      <w:proofErr w:type="gramEnd"/>
      <w:r w:rsidRPr="00640A6B">
        <w:rPr>
          <w:lang w:val="en-US"/>
        </w:rPr>
        <w:t xml:space="preserve">                          // </w:t>
      </w:r>
      <w:r>
        <w:t>Стоимость</w:t>
      </w:r>
      <w:r w:rsidRPr="00640A6B">
        <w:rPr>
          <w:lang w:val="en-US"/>
        </w:rPr>
        <w:t>.</w:t>
      </w:r>
    </w:p>
    <w:p w14:paraId="5E370255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} products;</w:t>
      </w:r>
    </w:p>
    <w:p w14:paraId="7F61594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udate_t </w:t>
      </w:r>
      <w:proofErr w:type="gramStart"/>
      <w:r w:rsidRPr="00640A6B">
        <w:rPr>
          <w:lang w:val="en-US"/>
        </w:rPr>
        <w:t xml:space="preserve">date;   </w:t>
      </w:r>
      <w:proofErr w:type="gramEnd"/>
      <w:r w:rsidRPr="00640A6B">
        <w:rPr>
          <w:lang w:val="en-US"/>
        </w:rPr>
        <w:t xml:space="preserve">                            // </w:t>
      </w:r>
      <w:r>
        <w:t>Дата</w:t>
      </w:r>
      <w:r w:rsidRPr="00640A6B">
        <w:rPr>
          <w:lang w:val="en-US"/>
        </w:rPr>
        <w:t>.</w:t>
      </w:r>
    </w:p>
    <w:p w14:paraId="54AA25C6" w14:textId="77777777" w:rsidR="00640A6B" w:rsidRPr="00812C63" w:rsidRDefault="00640A6B" w:rsidP="00A85196">
      <w:pPr>
        <w:pStyle w:val="a3"/>
        <w:rPr>
          <w:lang w:val="en-US"/>
        </w:rPr>
      </w:pPr>
      <w:r w:rsidRPr="00812C63">
        <w:rPr>
          <w:lang w:val="en-US"/>
        </w:rPr>
        <w:t>}</w:t>
      </w:r>
    </w:p>
    <w:p w14:paraId="1E77ECE1" w14:textId="77777777" w:rsidR="00D71B2D" w:rsidRDefault="00640A6B" w:rsidP="00A85196">
      <w:pPr>
        <w:pStyle w:val="a3"/>
      </w:pPr>
      <w:r>
        <w:t>list_data_t;</w:t>
      </w:r>
    </w:p>
    <w:p w14:paraId="79C7464E" w14:textId="77777777" w:rsidR="00640A6B" w:rsidRDefault="00640A6B" w:rsidP="00A85196">
      <w:pPr>
        <w:pStyle w:val="a3"/>
      </w:pPr>
      <w:r>
        <w:t>/* Тип данных: элемент списка */</w:t>
      </w:r>
    </w:p>
    <w:p w14:paraId="6CE124F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typedef struct list_elem_t</w:t>
      </w:r>
    </w:p>
    <w:p w14:paraId="14549AC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0CC1DBC5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 xml:space="preserve">list_id_t </w:t>
      </w:r>
      <w:proofErr w:type="gramStart"/>
      <w:r>
        <w:t xml:space="preserve">id;   </w:t>
      </w:r>
      <w:proofErr w:type="gramEnd"/>
      <w:r>
        <w:t xml:space="preserve">              // Уникальный номер элемента в списке</w:t>
      </w:r>
    </w:p>
    <w:p w14:paraId="0418DF80" w14:textId="77777777" w:rsidR="00D71B2D" w:rsidRDefault="00640A6B" w:rsidP="00A85196">
      <w:pPr>
        <w:pStyle w:val="a3"/>
      </w:pPr>
      <w:r>
        <w:t xml:space="preserve">    list_data_t </w:t>
      </w:r>
      <w:proofErr w:type="gramStart"/>
      <w:r>
        <w:t xml:space="preserve">data;   </w:t>
      </w:r>
      <w:proofErr w:type="gramEnd"/>
      <w:r>
        <w:t xml:space="preserve">          // Хранимые данные</w:t>
      </w:r>
    </w:p>
    <w:p w14:paraId="4942D730" w14:textId="77777777" w:rsidR="00640A6B" w:rsidRDefault="00640A6B" w:rsidP="00A85196">
      <w:pPr>
        <w:pStyle w:val="a3"/>
      </w:pPr>
      <w:r>
        <w:t xml:space="preserve">    /* Указатели на следующий и предыдущий элементы списка */</w:t>
      </w:r>
    </w:p>
    <w:p w14:paraId="2446344A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struct list_elem_t *next, *prev;</w:t>
      </w:r>
    </w:p>
    <w:p w14:paraId="3450CB48" w14:textId="77777777" w:rsidR="00640A6B" w:rsidRDefault="00640A6B" w:rsidP="00A85196">
      <w:pPr>
        <w:pStyle w:val="a3"/>
      </w:pPr>
      <w:r>
        <w:t>}</w:t>
      </w:r>
    </w:p>
    <w:p w14:paraId="1A935F2D" w14:textId="77777777" w:rsidR="00D71B2D" w:rsidRDefault="00640A6B" w:rsidP="00A85196">
      <w:pPr>
        <w:pStyle w:val="a3"/>
      </w:pPr>
      <w:r>
        <w:t>list_elem_t;</w:t>
      </w:r>
    </w:p>
    <w:p w14:paraId="22B708E8" w14:textId="77777777" w:rsidR="00640A6B" w:rsidRDefault="00640A6B" w:rsidP="00A85196">
      <w:pPr>
        <w:pStyle w:val="a3"/>
      </w:pPr>
      <w:r>
        <w:t>/* Тип данных: объект списка */</w:t>
      </w:r>
    </w:p>
    <w:p w14:paraId="62DD71A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typedef struct list_obj_t</w:t>
      </w:r>
    </w:p>
    <w:p w14:paraId="645E683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14D1D21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list_elem_t *head;</w:t>
      </w:r>
    </w:p>
    <w:p w14:paraId="50748AD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length_t _length_;</w:t>
      </w:r>
    </w:p>
    <w:p w14:paraId="21FF9B4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list_id_t _last_id_;</w:t>
      </w:r>
    </w:p>
    <w:p w14:paraId="65F48A3E" w14:textId="77777777" w:rsidR="00640A6B" w:rsidRDefault="00640A6B" w:rsidP="00A85196">
      <w:pPr>
        <w:pStyle w:val="a3"/>
      </w:pPr>
      <w:r>
        <w:t>}</w:t>
      </w:r>
    </w:p>
    <w:p w14:paraId="7168671A" w14:textId="77777777" w:rsidR="00D71B2D" w:rsidRDefault="00640A6B" w:rsidP="00A85196">
      <w:pPr>
        <w:pStyle w:val="a3"/>
      </w:pPr>
      <w:r>
        <w:t>list_obj_t;</w:t>
      </w:r>
    </w:p>
    <w:p w14:paraId="4D4856F1" w14:textId="77777777" w:rsidR="00640A6B" w:rsidRDefault="00640A6B" w:rsidP="00A85196">
      <w:pPr>
        <w:pStyle w:val="a3"/>
      </w:pPr>
      <w:r>
        <w:t>/* Создать новый объект списка */</w:t>
      </w:r>
    </w:p>
    <w:p w14:paraId="6B3C373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list_obj_t * lists_CreateNewListObject (void);</w:t>
      </w:r>
    </w:p>
    <w:p w14:paraId="001E0BE6" w14:textId="77777777" w:rsidR="00640A6B" w:rsidRDefault="00640A6B" w:rsidP="00A85196">
      <w:pPr>
        <w:pStyle w:val="a3"/>
      </w:pPr>
      <w:r>
        <w:t>/* Полное удаление объекта списка из памяти */</w:t>
      </w:r>
    </w:p>
    <w:p w14:paraId="1BBB39E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lists_DeleteListObject (list_obj_t **);</w:t>
      </w:r>
    </w:p>
    <w:p w14:paraId="78A9AB29" w14:textId="77777777" w:rsidR="00640A6B" w:rsidRDefault="00640A6B" w:rsidP="00A85196">
      <w:pPr>
        <w:pStyle w:val="a3"/>
      </w:pPr>
      <w:r>
        <w:t>/* Удалить все данные из объекта списка */</w:t>
      </w:r>
    </w:p>
    <w:p w14:paraId="2018345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lists_CleanListObject (list_obj_t *);</w:t>
      </w:r>
    </w:p>
    <w:p w14:paraId="5B9D9FFC" w14:textId="77777777" w:rsidR="00640A6B" w:rsidRDefault="00640A6B" w:rsidP="00A85196">
      <w:pPr>
        <w:pStyle w:val="a3"/>
      </w:pPr>
      <w:r>
        <w:t>/* Создать элемент списка на основе переданных данных */</w:t>
      </w:r>
    </w:p>
    <w:p w14:paraId="490F7C5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list_elem_t * lists_CreateNewElement (list_data_t *);</w:t>
      </w:r>
    </w:p>
    <w:p w14:paraId="7221B765" w14:textId="77777777" w:rsidR="00640A6B" w:rsidRDefault="00640A6B" w:rsidP="00A85196">
      <w:pPr>
        <w:pStyle w:val="a3"/>
      </w:pPr>
      <w:r>
        <w:t>/* Вставить элемент (первый аргумент) после элемента (второй аргумент) */</w:t>
      </w:r>
    </w:p>
    <w:p w14:paraId="12859AD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lists_InsertAfterElement (list_elem_t *, list_elem_t *);</w:t>
      </w:r>
    </w:p>
    <w:p w14:paraId="2A915151" w14:textId="77777777" w:rsidR="00640A6B" w:rsidRDefault="00640A6B" w:rsidP="00A85196">
      <w:pPr>
        <w:pStyle w:val="a3"/>
      </w:pPr>
      <w:r>
        <w:t>/* Удалить элемент (пересвязка делается автоматически) */</w:t>
      </w:r>
    </w:p>
    <w:p w14:paraId="23E960E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lists_DeleteElement (list_elem_t *);</w:t>
      </w:r>
    </w:p>
    <w:p w14:paraId="4B37348A" w14:textId="77777777" w:rsidR="00640A6B" w:rsidRDefault="00640A6B" w:rsidP="00A85196">
      <w:pPr>
        <w:pStyle w:val="a3"/>
      </w:pPr>
      <w:r>
        <w:t>/* Безопасно извлечь элемент из списка */</w:t>
      </w:r>
    </w:p>
    <w:p w14:paraId="1FE77BE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>void list_DetachElement (list_elem_t *);</w:t>
      </w:r>
    </w:p>
    <w:p w14:paraId="0E8A4596" w14:textId="77777777" w:rsidR="00640A6B" w:rsidRDefault="00640A6B" w:rsidP="00A85196">
      <w:pPr>
        <w:pStyle w:val="a3"/>
      </w:pPr>
      <w:r>
        <w:t>/* Вставить элемент в самое начало списка */</w:t>
      </w:r>
    </w:p>
    <w:p w14:paraId="699C431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lists_InsertAsListsHead (list_obj_t *, list_elem_t *);</w:t>
      </w:r>
    </w:p>
    <w:p w14:paraId="2AC69AA7" w14:textId="77777777" w:rsidR="00640A6B" w:rsidRDefault="00640A6B" w:rsidP="00A85196">
      <w:pPr>
        <w:pStyle w:val="a3"/>
      </w:pPr>
      <w:r>
        <w:t>/* Вставить элемент в конец списка */</w:t>
      </w:r>
    </w:p>
    <w:p w14:paraId="2027D59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lists_InsertAsListsTail (list_obj_t *, list_elem_t *);</w:t>
      </w:r>
    </w:p>
    <w:p w14:paraId="33397199" w14:textId="77777777" w:rsidR="00640A6B" w:rsidRDefault="00640A6B" w:rsidP="00A85196">
      <w:pPr>
        <w:pStyle w:val="a3"/>
      </w:pPr>
      <w:r>
        <w:t>/* Поиск элемента в объекте списка по значению поля */</w:t>
      </w:r>
    </w:p>
    <w:p w14:paraId="3DC7C47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list_elem_t * lists_SearchElementByField (list_obj_t *, field_num_t, void *);</w:t>
      </w:r>
    </w:p>
    <w:p w14:paraId="33C8C074" w14:textId="77777777" w:rsidR="00640A6B" w:rsidRDefault="00640A6B" w:rsidP="00A85196">
      <w:pPr>
        <w:pStyle w:val="a3"/>
      </w:pPr>
      <w:r>
        <w:t xml:space="preserve">/* Поиск элемента, начиная с текущего и включая </w:t>
      </w:r>
      <w:proofErr w:type="gramStart"/>
      <w:r>
        <w:t>в поиск</w:t>
      </w:r>
      <w:proofErr w:type="gramEnd"/>
      <w:r>
        <w:t xml:space="preserve"> текущий */</w:t>
      </w:r>
    </w:p>
    <w:p w14:paraId="378BF6F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list_elem_t * lists_SearchElementByFieldFromThisElement (list_elem_t *, field_num_t, void *);</w:t>
      </w:r>
    </w:p>
    <w:p w14:paraId="0F8E0686" w14:textId="77777777" w:rsidR="00640A6B" w:rsidRDefault="00640A6B" w:rsidP="00A85196">
      <w:pPr>
        <w:pStyle w:val="a3"/>
      </w:pPr>
      <w:r>
        <w:t>/* Сравнить элементы по одному полю */</w:t>
      </w:r>
    </w:p>
    <w:p w14:paraId="569CFD4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lists_CompareElementsByOneField (const list_elem_t *, const list_elem_t *, const field_num_t);</w:t>
      </w:r>
    </w:p>
    <w:p w14:paraId="5FAD41EA" w14:textId="77777777" w:rsidR="00640A6B" w:rsidRDefault="00640A6B" w:rsidP="00A85196">
      <w:pPr>
        <w:pStyle w:val="a3"/>
      </w:pPr>
      <w:r>
        <w:t>/* Сравнить элементы по всем полям (вначале по приоритетному) */</w:t>
      </w:r>
    </w:p>
    <w:p w14:paraId="14C6A5E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lists_CompareElements (const list_elem_t *, const list_elem_t *, const field_num_t);</w:t>
      </w:r>
    </w:p>
    <w:p w14:paraId="23D70DA5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/* Сортировать список по возрастанию или по убыванию по приоритетному полю </w:t>
      </w:r>
      <w:r w:rsidRPr="00640A6B">
        <w:rPr>
          <w:lang w:val="en-US"/>
        </w:rPr>
        <w:t>*/</w:t>
      </w:r>
    </w:p>
    <w:p w14:paraId="0C33496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lists_SortListByField (list_obj_t *, const int, const field_num_t);</w:t>
      </w:r>
    </w:p>
    <w:p w14:paraId="26940C26" w14:textId="77777777" w:rsidR="00640A6B" w:rsidRDefault="00640A6B" w:rsidP="00A85196">
      <w:pPr>
        <w:pStyle w:val="a3"/>
      </w:pPr>
      <w:r>
        <w:t>/* Получить общую стоимость всех продуктов за определённый период */</w:t>
      </w:r>
    </w:p>
    <w:p w14:paraId="18A2E0D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cost_t lists_GetCostForPeriod (const list_obj_t *, const udate_t *, const udate_t *);</w:t>
      </w:r>
    </w:p>
    <w:p w14:paraId="3B97E262" w14:textId="77777777" w:rsidR="00640A6B" w:rsidRDefault="00640A6B" w:rsidP="00A85196">
      <w:pPr>
        <w:pStyle w:val="a3"/>
      </w:pPr>
      <w:r>
        <w:t>/* Получить общую массу продуктов за определённый период */</w:t>
      </w:r>
    </w:p>
    <w:p w14:paraId="4CD49A6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weight_t lists_GetWeightForPeriod (const list_obj_t *, const udate_t *, const udate_t *);</w:t>
      </w:r>
    </w:p>
    <w:p w14:paraId="13332760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>#endif /</w:t>
      </w:r>
      <w:proofErr w:type="gramStart"/>
      <w:r w:rsidRPr="005F4E77">
        <w:rPr>
          <w:lang w:val="en-US"/>
        </w:rPr>
        <w:t>/ !</w:t>
      </w:r>
      <w:proofErr w:type="gramEnd"/>
      <w:r w:rsidRPr="005F4E77">
        <w:rPr>
          <w:lang w:val="en-US"/>
        </w:rPr>
        <w:t>_LISTS_H</w:t>
      </w:r>
    </w:p>
    <w:p w14:paraId="2C7A40D4" w14:textId="77777777" w:rsidR="005358E1" w:rsidRPr="005F4E77" w:rsidRDefault="005358E1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5F4E77">
        <w:rPr>
          <w:b/>
          <w:lang w:val="en-US"/>
        </w:rPr>
        <w:t>-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</w:t>
      </w:r>
      <w:r w:rsidRPr="00640A6B">
        <w:rPr>
          <w:b/>
          <w:lang w:val="en-US"/>
        </w:rPr>
        <w:t>main</w:t>
      </w:r>
      <w:r w:rsidRPr="005F4E77">
        <w:rPr>
          <w:b/>
          <w:lang w:val="en-US"/>
        </w:rPr>
        <w:t>.</w:t>
      </w:r>
      <w:r w:rsidRPr="00640A6B">
        <w:rPr>
          <w:b/>
          <w:lang w:val="en-US"/>
        </w:rPr>
        <w:t>h</w:t>
      </w:r>
      <w:r w:rsidRPr="005F4E77">
        <w:rPr>
          <w:b/>
          <w:lang w:val="en-US"/>
        </w:rPr>
        <w:t>»</w:t>
      </w:r>
    </w:p>
    <w:p w14:paraId="6915CC4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&lt;locale.h&gt;</w:t>
      </w:r>
    </w:p>
    <w:p w14:paraId="044A694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"files.h"</w:t>
      </w:r>
    </w:p>
    <w:p w14:paraId="35B6A0F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"tui.h"</w:t>
      </w:r>
    </w:p>
    <w:p w14:paraId="3A48FB98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FILENAME_MAX_LENGTH 32</w:t>
      </w:r>
    </w:p>
    <w:p w14:paraId="1CE8B8F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const menu_t MAIN_MENU = {</w:t>
      </w:r>
    </w:p>
    <w:p w14:paraId="270D48F5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L"   Начать работу    ",</w:t>
      </w:r>
    </w:p>
    <w:p w14:paraId="43B49554" w14:textId="77777777" w:rsidR="00640A6B" w:rsidRDefault="00640A6B" w:rsidP="00A85196">
      <w:pPr>
        <w:pStyle w:val="a3"/>
      </w:pPr>
      <w:r>
        <w:t xml:space="preserve">    L"    О программе     ",</w:t>
      </w:r>
    </w:p>
    <w:p w14:paraId="01D18572" w14:textId="77777777" w:rsidR="00640A6B" w:rsidRDefault="00640A6B" w:rsidP="00A85196">
      <w:pPr>
        <w:pStyle w:val="a3"/>
      </w:pPr>
      <w:r>
        <w:t xml:space="preserve">    L" Выйти из программы ",</w:t>
      </w:r>
    </w:p>
    <w:p w14:paraId="5DF9164B" w14:textId="77777777" w:rsidR="00640A6B" w:rsidRDefault="00640A6B" w:rsidP="00A85196">
      <w:pPr>
        <w:pStyle w:val="a3"/>
      </w:pPr>
      <w:r>
        <w:t xml:space="preserve">    NULL</w:t>
      </w:r>
    </w:p>
    <w:p w14:paraId="37D917B6" w14:textId="77777777" w:rsidR="00D71B2D" w:rsidRDefault="00640A6B" w:rsidP="00A85196">
      <w:pPr>
        <w:pStyle w:val="a3"/>
      </w:pPr>
      <w:r>
        <w:t>};</w:t>
      </w:r>
    </w:p>
    <w:p w14:paraId="1E6F712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const menu_t SAVE_OR_LOAD_MENU = {</w:t>
      </w:r>
    </w:p>
    <w:p w14:paraId="34544B9E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L" Загрузить данные из файла ",</w:t>
      </w:r>
    </w:p>
    <w:p w14:paraId="20E5C890" w14:textId="77777777" w:rsidR="00640A6B" w:rsidRDefault="00640A6B" w:rsidP="00A85196">
      <w:pPr>
        <w:pStyle w:val="a3"/>
      </w:pPr>
      <w:r>
        <w:t xml:space="preserve">    L</w:t>
      </w:r>
      <w:proofErr w:type="gramStart"/>
      <w:r>
        <w:t>"  Сохранить</w:t>
      </w:r>
      <w:proofErr w:type="gramEnd"/>
      <w:r>
        <w:t xml:space="preserve"> данные в файл  ",</w:t>
      </w:r>
    </w:p>
    <w:p w14:paraId="2A4BFFD3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L"     </w:t>
      </w:r>
      <w:r>
        <w:t>Отменить</w:t>
      </w:r>
      <w:r w:rsidRPr="00640A6B">
        <w:rPr>
          <w:lang w:val="en-US"/>
        </w:rPr>
        <w:t xml:space="preserve"> </w:t>
      </w:r>
      <w:r>
        <w:t>действие</w:t>
      </w:r>
      <w:r w:rsidRPr="00640A6B">
        <w:rPr>
          <w:lang w:val="en-US"/>
        </w:rPr>
        <w:t xml:space="preserve">     ",</w:t>
      </w:r>
    </w:p>
    <w:p w14:paraId="40A20E6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NULL</w:t>
      </w:r>
    </w:p>
    <w:p w14:paraId="240E7914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};</w:t>
      </w:r>
    </w:p>
    <w:p w14:paraId="5A47C5F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const menu_t FILE_FORMATS_MENU = {</w:t>
      </w:r>
    </w:p>
    <w:p w14:paraId="0E816195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L"        .bin       ",</w:t>
      </w:r>
    </w:p>
    <w:p w14:paraId="148938FE" w14:textId="77777777" w:rsidR="00640A6B" w:rsidRDefault="00640A6B" w:rsidP="00A85196">
      <w:pPr>
        <w:pStyle w:val="a3"/>
      </w:pPr>
      <w:r>
        <w:t xml:space="preserve">    L"        .csv       ",</w:t>
      </w:r>
    </w:p>
    <w:p w14:paraId="6F5C3406" w14:textId="77777777" w:rsidR="00640A6B" w:rsidRDefault="00640A6B" w:rsidP="00A85196">
      <w:pPr>
        <w:pStyle w:val="a3"/>
      </w:pPr>
      <w:r>
        <w:t xml:space="preserve">    L" Отменить действие ",</w:t>
      </w:r>
    </w:p>
    <w:p w14:paraId="3F44BC85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NULL</w:t>
      </w:r>
    </w:p>
    <w:p w14:paraId="4B011B59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};</w:t>
      </w:r>
    </w:p>
    <w:p w14:paraId="048307C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const menu_t LIST_TYPES_MENU = {</w:t>
      </w:r>
    </w:p>
    <w:p w14:paraId="31CE9DC9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L</w:t>
      </w:r>
      <w:proofErr w:type="gramStart"/>
      <w:r>
        <w:t>"    Все</w:t>
      </w:r>
      <w:proofErr w:type="gramEnd"/>
      <w:r>
        <w:t xml:space="preserve"> данные    ",</w:t>
      </w:r>
    </w:p>
    <w:p w14:paraId="5E87F3D8" w14:textId="77777777" w:rsidR="00640A6B" w:rsidRDefault="00640A6B" w:rsidP="00A85196">
      <w:pPr>
        <w:pStyle w:val="a3"/>
      </w:pPr>
      <w:r>
        <w:t xml:space="preserve">    L" Результат поиска ",</w:t>
      </w:r>
    </w:p>
    <w:p w14:paraId="20A29EC8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NULL</w:t>
      </w:r>
    </w:p>
    <w:p w14:paraId="19B2150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};</w:t>
      </w:r>
    </w:p>
    <w:p w14:paraId="5FDE8EF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const menu_t SELECT_SEARCH_FIELD_MENU = {</w:t>
      </w:r>
    </w:p>
    <w:p w14:paraId="7820054D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L"   По номеру позиции   ",</w:t>
      </w:r>
    </w:p>
    <w:p w14:paraId="7F785E2B" w14:textId="77777777" w:rsidR="00640A6B" w:rsidRDefault="00640A6B" w:rsidP="00A85196">
      <w:pPr>
        <w:pStyle w:val="a3"/>
      </w:pPr>
      <w:r>
        <w:t xml:space="preserve">    L"          По ID        ",</w:t>
      </w:r>
    </w:p>
    <w:p w14:paraId="47C199EC" w14:textId="77777777" w:rsidR="00640A6B" w:rsidRDefault="00640A6B" w:rsidP="00A85196">
      <w:pPr>
        <w:pStyle w:val="a3"/>
      </w:pPr>
      <w:r>
        <w:t xml:space="preserve">    L"    По номеру волера   ",</w:t>
      </w:r>
    </w:p>
    <w:p w14:paraId="693AC7C7" w14:textId="77777777" w:rsidR="00640A6B" w:rsidRDefault="00640A6B" w:rsidP="00A85196">
      <w:pPr>
        <w:pStyle w:val="a3"/>
      </w:pPr>
      <w:r>
        <w:t xml:space="preserve">    L"        По ареалу      ",</w:t>
      </w:r>
    </w:p>
    <w:p w14:paraId="0F0EFD5B" w14:textId="77777777" w:rsidR="00640A6B" w:rsidRDefault="00640A6B" w:rsidP="00A85196">
      <w:pPr>
        <w:pStyle w:val="a3"/>
      </w:pPr>
      <w:r>
        <w:t xml:space="preserve">    L"   По названию </w:t>
      </w:r>
      <w:proofErr w:type="gramStart"/>
      <w:r>
        <w:t>породы  "</w:t>
      </w:r>
      <w:proofErr w:type="gramEnd"/>
      <w:r>
        <w:t>,</w:t>
      </w:r>
    </w:p>
    <w:p w14:paraId="4D1A3A4A" w14:textId="77777777" w:rsidR="00640A6B" w:rsidRDefault="00640A6B" w:rsidP="00A85196">
      <w:pPr>
        <w:pStyle w:val="a3"/>
      </w:pPr>
      <w:r>
        <w:t xml:space="preserve">    L"   По имени </w:t>
      </w:r>
      <w:proofErr w:type="gramStart"/>
      <w:r>
        <w:t>животного  "</w:t>
      </w:r>
      <w:proofErr w:type="gramEnd"/>
      <w:r>
        <w:t>,</w:t>
      </w:r>
    </w:p>
    <w:p w14:paraId="023B0580" w14:textId="77777777" w:rsidR="00640A6B" w:rsidRDefault="00640A6B" w:rsidP="00A85196">
      <w:pPr>
        <w:pStyle w:val="a3"/>
      </w:pPr>
      <w:r>
        <w:t xml:space="preserve">    L"    По типу продукта   ",</w:t>
      </w:r>
    </w:p>
    <w:p w14:paraId="2D4EA018" w14:textId="77777777" w:rsidR="00640A6B" w:rsidRDefault="00640A6B" w:rsidP="00A85196">
      <w:pPr>
        <w:pStyle w:val="a3"/>
      </w:pPr>
      <w:r>
        <w:t xml:space="preserve">    L"    По весу продукта   ",</w:t>
      </w:r>
    </w:p>
    <w:p w14:paraId="3C609316" w14:textId="77777777" w:rsidR="00640A6B" w:rsidRDefault="00640A6B" w:rsidP="00A85196">
      <w:pPr>
        <w:pStyle w:val="a3"/>
      </w:pPr>
      <w:r>
        <w:t xml:space="preserve">    L" По стоимости продукта ",</w:t>
      </w:r>
    </w:p>
    <w:p w14:paraId="5FF77FB8" w14:textId="77777777" w:rsidR="00640A6B" w:rsidRDefault="00640A6B" w:rsidP="00A85196">
      <w:pPr>
        <w:pStyle w:val="a3"/>
      </w:pPr>
      <w:r>
        <w:t xml:space="preserve">    L</w:t>
      </w:r>
      <w:proofErr w:type="gramStart"/>
      <w:r>
        <w:t>"  По</w:t>
      </w:r>
      <w:proofErr w:type="gramEnd"/>
      <w:r>
        <w:t xml:space="preserve"> дате поступления  ",</w:t>
      </w:r>
    </w:p>
    <w:p w14:paraId="34EB8FAF" w14:textId="77777777" w:rsidR="00640A6B" w:rsidRPr="00812C63" w:rsidRDefault="00640A6B" w:rsidP="00A85196">
      <w:pPr>
        <w:pStyle w:val="a3"/>
      </w:pPr>
      <w:r>
        <w:lastRenderedPageBreak/>
        <w:t xml:space="preserve">    </w:t>
      </w:r>
      <w:r w:rsidRPr="00640A6B">
        <w:rPr>
          <w:lang w:val="en-US"/>
        </w:rPr>
        <w:t>L</w:t>
      </w:r>
      <w:r w:rsidRPr="00812C63">
        <w:t xml:space="preserve">"   </w:t>
      </w:r>
      <w:r>
        <w:t>Отменить</w:t>
      </w:r>
      <w:r w:rsidRPr="00812C63">
        <w:t xml:space="preserve"> </w:t>
      </w:r>
      <w:r>
        <w:t>действие</w:t>
      </w:r>
      <w:r w:rsidRPr="00812C63">
        <w:t xml:space="preserve">   ",</w:t>
      </w:r>
    </w:p>
    <w:p w14:paraId="4BF3FE3F" w14:textId="77777777" w:rsidR="00640A6B" w:rsidRPr="00640A6B" w:rsidRDefault="00640A6B" w:rsidP="00A85196">
      <w:pPr>
        <w:pStyle w:val="a3"/>
        <w:rPr>
          <w:lang w:val="en-US"/>
        </w:rPr>
      </w:pPr>
      <w:r w:rsidRPr="00812C63">
        <w:t xml:space="preserve">    </w:t>
      </w:r>
      <w:r w:rsidRPr="00640A6B">
        <w:rPr>
          <w:lang w:val="en-US"/>
        </w:rPr>
        <w:t>NULL</w:t>
      </w:r>
    </w:p>
    <w:p w14:paraId="6A6D9046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};</w:t>
      </w:r>
    </w:p>
    <w:p w14:paraId="0844C20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const menu_t SORT_ORDER_LIST = {</w:t>
      </w:r>
    </w:p>
    <w:p w14:paraId="50D40591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L" По возрастанию [или A→Z] ",</w:t>
      </w:r>
    </w:p>
    <w:p w14:paraId="70E67E04" w14:textId="77777777" w:rsidR="00640A6B" w:rsidRDefault="00640A6B" w:rsidP="00A85196">
      <w:pPr>
        <w:pStyle w:val="a3"/>
      </w:pPr>
      <w:r>
        <w:t xml:space="preserve">    L"   По убыванию [или Z→</w:t>
      </w:r>
      <w:proofErr w:type="gramStart"/>
      <w:r>
        <w:t>A]  "</w:t>
      </w:r>
      <w:proofErr w:type="gramEnd"/>
      <w:r>
        <w:t>,</w:t>
      </w:r>
    </w:p>
    <w:p w14:paraId="557D4056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NULL</w:t>
      </w:r>
    </w:p>
    <w:p w14:paraId="4119F7D6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};</w:t>
      </w:r>
    </w:p>
    <w:p w14:paraId="1C45A95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const menu_t DELETE_ELEMENT_MENU = {</w:t>
      </w:r>
    </w:p>
    <w:p w14:paraId="377ECF04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L</w:t>
      </w:r>
      <w:proofErr w:type="gramStart"/>
      <w:r>
        <w:t>" Не</w:t>
      </w:r>
      <w:proofErr w:type="gramEnd"/>
      <w:r>
        <w:t xml:space="preserve"> удалять ",</w:t>
      </w:r>
    </w:p>
    <w:p w14:paraId="16D8A6D2" w14:textId="77777777" w:rsidR="00640A6B" w:rsidRDefault="00640A6B" w:rsidP="00A85196">
      <w:pPr>
        <w:pStyle w:val="a3"/>
      </w:pPr>
      <w:r>
        <w:t xml:space="preserve">    L</w:t>
      </w:r>
      <w:proofErr w:type="gramStart"/>
      <w:r>
        <w:t>" Не</w:t>
      </w:r>
      <w:proofErr w:type="gramEnd"/>
      <w:r>
        <w:t xml:space="preserve"> удалять ",</w:t>
      </w:r>
    </w:p>
    <w:p w14:paraId="10847C04" w14:textId="77777777" w:rsidR="00640A6B" w:rsidRDefault="00640A6B" w:rsidP="00A85196">
      <w:pPr>
        <w:pStyle w:val="a3"/>
      </w:pPr>
      <w:r>
        <w:t xml:space="preserve">    L</w:t>
      </w:r>
      <w:proofErr w:type="gramStart"/>
      <w:r>
        <w:t>" Не</w:t>
      </w:r>
      <w:proofErr w:type="gramEnd"/>
      <w:r>
        <w:t xml:space="preserve"> удалять ",</w:t>
      </w:r>
    </w:p>
    <w:p w14:paraId="459661FF" w14:textId="77777777" w:rsidR="00640A6B" w:rsidRDefault="00640A6B" w:rsidP="00A85196">
      <w:pPr>
        <w:pStyle w:val="a3"/>
      </w:pPr>
      <w:r>
        <w:t xml:space="preserve">    L</w:t>
      </w:r>
      <w:proofErr w:type="gramStart"/>
      <w:r>
        <w:t>"  Удалить</w:t>
      </w:r>
      <w:proofErr w:type="gramEnd"/>
      <w:r>
        <w:t xml:space="preserve">   ",</w:t>
      </w:r>
    </w:p>
    <w:p w14:paraId="353A447C" w14:textId="77777777" w:rsidR="00640A6B" w:rsidRDefault="00640A6B" w:rsidP="00A85196">
      <w:pPr>
        <w:pStyle w:val="a3"/>
      </w:pPr>
      <w:r>
        <w:t xml:space="preserve">    L</w:t>
      </w:r>
      <w:proofErr w:type="gramStart"/>
      <w:r>
        <w:t>" Не</w:t>
      </w:r>
      <w:proofErr w:type="gramEnd"/>
      <w:r>
        <w:t xml:space="preserve"> удалять ",</w:t>
      </w:r>
    </w:p>
    <w:p w14:paraId="17622284" w14:textId="77777777" w:rsidR="00640A6B" w:rsidRDefault="00640A6B" w:rsidP="00A85196">
      <w:pPr>
        <w:pStyle w:val="a3"/>
      </w:pPr>
      <w:r>
        <w:t xml:space="preserve">    NULL</w:t>
      </w:r>
    </w:p>
    <w:p w14:paraId="2AD2D0C9" w14:textId="77777777" w:rsidR="00D71B2D" w:rsidRDefault="00640A6B" w:rsidP="00A85196">
      <w:pPr>
        <w:pStyle w:val="a3"/>
      </w:pPr>
      <w:r>
        <w:t>};</w:t>
      </w:r>
    </w:p>
    <w:p w14:paraId="74A076A6" w14:textId="77777777" w:rsidR="00640A6B" w:rsidRDefault="00640A6B" w:rsidP="00A85196">
      <w:pPr>
        <w:pStyle w:val="a3"/>
      </w:pPr>
      <w:r>
        <w:t>/************************************************************************************</w:t>
      </w:r>
    </w:p>
    <w:p w14:paraId="4AF4B105" w14:textId="77777777" w:rsidR="00640A6B" w:rsidRDefault="00640A6B" w:rsidP="00A85196">
      <w:pPr>
        <w:pStyle w:val="a3"/>
      </w:pPr>
      <w:r>
        <w:t xml:space="preserve"> * Перечисление дополнительны функций, которые должны быть </w:t>
      </w:r>
      <w:proofErr w:type="gramStart"/>
      <w:r>
        <w:t>здесь просто потому что</w:t>
      </w:r>
      <w:proofErr w:type="gramEnd"/>
      <w:r>
        <w:t>. *</w:t>
      </w:r>
    </w:p>
    <w:p w14:paraId="2837EA41" w14:textId="77777777" w:rsidR="00D71B2D" w:rsidRDefault="00640A6B" w:rsidP="00A85196">
      <w:pPr>
        <w:pStyle w:val="a3"/>
      </w:pPr>
      <w:r>
        <w:t xml:space="preserve"> ************************************************************************************/</w:t>
      </w:r>
    </w:p>
    <w:p w14:paraId="04228680" w14:textId="77777777" w:rsidR="00640A6B" w:rsidRDefault="00640A6B" w:rsidP="00A85196">
      <w:pPr>
        <w:pStyle w:val="a3"/>
      </w:pPr>
      <w:r>
        <w:t>/*</w:t>
      </w:r>
    </w:p>
    <w:p w14:paraId="3B8E8988" w14:textId="77777777" w:rsidR="00640A6B" w:rsidRDefault="00640A6B" w:rsidP="00A85196">
      <w:pPr>
        <w:pStyle w:val="a3"/>
      </w:pPr>
      <w:r>
        <w:t xml:space="preserve"> * Нарисовать задний фон для заданного окна.</w:t>
      </w:r>
    </w:p>
    <w:p w14:paraId="663F069D" w14:textId="77777777" w:rsidR="00640A6B" w:rsidRDefault="00640A6B" w:rsidP="00A85196">
      <w:pPr>
        <w:pStyle w:val="a3"/>
      </w:pPr>
      <w:r>
        <w:t xml:space="preserve"> */</w:t>
      </w:r>
    </w:p>
    <w:p w14:paraId="1AED9792" w14:textId="77777777" w:rsidR="00640A6B" w:rsidRDefault="00640A6B" w:rsidP="00A85196">
      <w:pPr>
        <w:pStyle w:val="a3"/>
      </w:pPr>
      <w:r>
        <w:t>void draw_win_background (WINDOW *);</w:t>
      </w:r>
    </w:p>
    <w:p w14:paraId="27DC6A0C" w14:textId="77777777" w:rsidR="00640A6B" w:rsidRDefault="00640A6B" w:rsidP="00A85196">
      <w:pPr>
        <w:pStyle w:val="a3"/>
      </w:pPr>
      <w:r>
        <w:t>/* Подтвердить действие. Вернуть 0, если введён верный код */</w:t>
      </w:r>
    </w:p>
    <w:p w14:paraId="4DDD1611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>int tui_confirm_action ();</w:t>
      </w:r>
    </w:p>
    <w:p w14:paraId="35A45D7F" w14:textId="77777777" w:rsidR="005358E1" w:rsidRPr="005F4E77" w:rsidRDefault="005358E1" w:rsidP="005358E1">
      <w:pPr>
        <w:ind w:firstLine="0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5F4E77">
        <w:rPr>
          <w:b/>
          <w:lang w:val="en-US"/>
        </w:rPr>
        <w:t>-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</w:t>
      </w:r>
      <w:r w:rsidRPr="00640A6B">
        <w:rPr>
          <w:b/>
          <w:lang w:val="en-US"/>
        </w:rPr>
        <w:t>tui</w:t>
      </w:r>
      <w:r w:rsidRPr="005F4E77">
        <w:rPr>
          <w:b/>
          <w:lang w:val="en-US"/>
        </w:rPr>
        <w:t>.</w:t>
      </w:r>
      <w:r w:rsidRPr="00640A6B">
        <w:rPr>
          <w:b/>
          <w:lang w:val="en-US"/>
        </w:rPr>
        <w:t>h</w:t>
      </w:r>
      <w:r w:rsidRPr="005F4E77">
        <w:rPr>
          <w:b/>
          <w:lang w:val="en-US"/>
        </w:rPr>
        <w:t>»</w:t>
      </w:r>
    </w:p>
    <w:p w14:paraId="7DA3AA5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#ifndef _TUI_POPUPS_H</w:t>
      </w:r>
    </w:p>
    <w:p w14:paraId="0ACC0B88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_TUI_POPUPS_H</w:t>
      </w:r>
    </w:p>
    <w:p w14:paraId="50E30E3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&lt;stdio.h&gt;</w:t>
      </w:r>
    </w:p>
    <w:p w14:paraId="31A4209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&lt;stdlib.h&gt;</w:t>
      </w:r>
    </w:p>
    <w:p w14:paraId="008393A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&lt;wchar.h&gt;</w:t>
      </w:r>
    </w:p>
    <w:p w14:paraId="52C35F9A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&lt;wctype.h&gt;</w:t>
      </w:r>
    </w:p>
    <w:p w14:paraId="2C37882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&lt;ncursesw/ncurses.h&gt;</w:t>
      </w:r>
    </w:p>
    <w:p w14:paraId="696F83CE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&lt;ncursesw/panel.h&gt;</w:t>
      </w:r>
    </w:p>
    <w:p w14:paraId="762059C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"keyboard_keys.h"</w:t>
      </w:r>
    </w:p>
    <w:p w14:paraId="5221800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"cmp_funcs.h"</w:t>
      </w:r>
    </w:p>
    <w:p w14:paraId="6A3AAC0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"checker.h"</w:t>
      </w:r>
    </w:p>
    <w:p w14:paraId="67E61D39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"lists.h"</w:t>
      </w:r>
    </w:p>
    <w:p w14:paraId="01FBF2A5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TUI_HIGHLIGHT_ITEM_STYLE ((A_REVERSE) | (A_BOLD))</w:t>
      </w:r>
    </w:p>
    <w:p w14:paraId="39985CB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TUI_ADD_ELEMENT_CACELLED 0b00000</w:t>
      </w:r>
    </w:p>
    <w:p w14:paraId="252A8C5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TUI_ADD_ELEMENT_FLAG     0b00001</w:t>
      </w:r>
    </w:p>
    <w:p w14:paraId="6C57A42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TUI_AT_BEGIN_FLAG        0b00100</w:t>
      </w:r>
    </w:p>
    <w:p w14:paraId="79403F6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TUI_AT_END_FLAG          0b00000</w:t>
      </w:r>
    </w:p>
    <w:p w14:paraId="30CC71D6" w14:textId="77777777" w:rsidR="00640A6B" w:rsidRDefault="00640A6B" w:rsidP="00A85196">
      <w:pPr>
        <w:pStyle w:val="a3"/>
      </w:pPr>
      <w:r>
        <w:t>/* Тип массива из пунктов меню */</w:t>
      </w:r>
    </w:p>
    <w:p w14:paraId="2E37F37D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typedef wchar_t* menu_</w:t>
      </w:r>
      <w:proofErr w:type="gramStart"/>
      <w:r w:rsidRPr="00640A6B">
        <w:rPr>
          <w:lang w:val="en-US"/>
        </w:rPr>
        <w:t>t[</w:t>
      </w:r>
      <w:proofErr w:type="gramEnd"/>
      <w:r w:rsidRPr="00640A6B">
        <w:rPr>
          <w:lang w:val="en-US"/>
        </w:rPr>
        <w:t>];</w:t>
      </w:r>
    </w:p>
    <w:p w14:paraId="3384C699" w14:textId="77777777" w:rsidR="00640A6B" w:rsidRDefault="00640A6B" w:rsidP="00A85196">
      <w:pPr>
        <w:pStyle w:val="a3"/>
      </w:pPr>
      <w:r>
        <w:t>/* Получить количество строк, занимаемых переданным текстом. Также учитываются символы перехода на новую строку */</w:t>
      </w:r>
    </w:p>
    <w:p w14:paraId="07C39A4D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get_message_lines_count (const wchar_t *, const int max_width);</w:t>
      </w:r>
    </w:p>
    <w:p w14:paraId="760330B8" w14:textId="77777777" w:rsidR="00640A6B" w:rsidRDefault="00640A6B" w:rsidP="00A85196">
      <w:pPr>
        <w:pStyle w:val="a3"/>
      </w:pPr>
      <w:r>
        <w:t>/* Получить количество пунктов в меню */</w:t>
      </w:r>
    </w:p>
    <w:p w14:paraId="7370FE3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tui_get_menu_item_count (const menu_t);</w:t>
      </w:r>
    </w:p>
    <w:p w14:paraId="50D6BD62" w14:textId="77777777" w:rsidR="00640A6B" w:rsidRDefault="00640A6B" w:rsidP="00A85196">
      <w:pPr>
        <w:pStyle w:val="a3"/>
      </w:pPr>
      <w:r>
        <w:t>/* Отрисовать вертикальное меню в заданном месте с заданным расстоянием между элементами */</w:t>
      </w:r>
    </w:p>
    <w:p w14:paraId="592C343D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tui_draw_vmenu (WINDOW *, const int, const int, const int, const menu_t, const int);</w:t>
      </w:r>
    </w:p>
    <w:p w14:paraId="0FDCE79F" w14:textId="77777777" w:rsidR="00640A6B" w:rsidRDefault="00640A6B" w:rsidP="00A85196">
      <w:pPr>
        <w:pStyle w:val="a3"/>
      </w:pPr>
      <w:r>
        <w:t>/* Нарисовать границы и заголовок для окна */</w:t>
      </w:r>
    </w:p>
    <w:p w14:paraId="28AE81F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tui_draw_popup_header (WINDOW *, const wchar_t *);</w:t>
      </w:r>
    </w:p>
    <w:p w14:paraId="49BD04AC" w14:textId="77777777" w:rsidR="00640A6B" w:rsidRDefault="00640A6B" w:rsidP="00A85196">
      <w:pPr>
        <w:pStyle w:val="a3"/>
      </w:pPr>
      <w:r>
        <w:t>/* Отобразить окно с обычным текстом */</w:t>
      </w:r>
    </w:p>
    <w:p w14:paraId="736924C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tui_draw_popup_text_message (const wchar_t *, const wchar_t *);</w:t>
      </w:r>
    </w:p>
    <w:p w14:paraId="23B5E96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/* </w:t>
      </w:r>
      <w:r>
        <w:t>Отобразить</w:t>
      </w:r>
      <w:r w:rsidRPr="00640A6B">
        <w:rPr>
          <w:lang w:val="en-US"/>
        </w:rPr>
        <w:t xml:space="preserve"> </w:t>
      </w:r>
      <w:r>
        <w:t>окно</w:t>
      </w:r>
      <w:r w:rsidRPr="00640A6B">
        <w:rPr>
          <w:lang w:val="en-US"/>
        </w:rPr>
        <w:t xml:space="preserve"> </w:t>
      </w:r>
      <w:r>
        <w:t>с</w:t>
      </w:r>
      <w:r w:rsidRPr="00640A6B">
        <w:rPr>
          <w:lang w:val="en-US"/>
        </w:rPr>
        <w:t xml:space="preserve"> </w:t>
      </w:r>
      <w:r>
        <w:t>выбором</w:t>
      </w:r>
      <w:r w:rsidRPr="00640A6B">
        <w:rPr>
          <w:lang w:val="en-US"/>
        </w:rPr>
        <w:t xml:space="preserve"> */</w:t>
      </w:r>
    </w:p>
    <w:p w14:paraId="14C6C92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tui_draw_popup_select (const wchar_t *, const wchar_t *, const menu_t);</w:t>
      </w:r>
    </w:p>
    <w:p w14:paraId="291F259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/* </w:t>
      </w:r>
      <w:r>
        <w:t>Отобразить</w:t>
      </w:r>
      <w:r w:rsidRPr="00640A6B">
        <w:rPr>
          <w:lang w:val="en-US"/>
        </w:rPr>
        <w:t xml:space="preserve"> </w:t>
      </w:r>
      <w:r>
        <w:t>окно</w:t>
      </w:r>
      <w:r w:rsidRPr="00640A6B">
        <w:rPr>
          <w:lang w:val="en-US"/>
        </w:rPr>
        <w:t xml:space="preserve"> </w:t>
      </w:r>
      <w:r>
        <w:t>с</w:t>
      </w:r>
      <w:r w:rsidRPr="00640A6B">
        <w:rPr>
          <w:lang w:val="en-US"/>
        </w:rPr>
        <w:t xml:space="preserve"> </w:t>
      </w:r>
      <w:r>
        <w:t>формой</w:t>
      </w:r>
      <w:r w:rsidRPr="00640A6B">
        <w:rPr>
          <w:lang w:val="en-US"/>
        </w:rPr>
        <w:t xml:space="preserve"> */</w:t>
      </w:r>
    </w:p>
    <w:p w14:paraId="2AF1346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>int tui_draw_popup_form (const wchar_t *, const wchar_t *, const wchar_t *, wchar_t *, int, checker_mode_t);</w:t>
      </w:r>
    </w:p>
    <w:p w14:paraId="0274D9AC" w14:textId="77777777" w:rsidR="00640A6B" w:rsidRDefault="00640A6B" w:rsidP="00A85196">
      <w:pPr>
        <w:pStyle w:val="a3"/>
      </w:pPr>
      <w:r>
        <w:t>/* Отобразить окно с вводом даты */</w:t>
      </w:r>
    </w:p>
    <w:p w14:paraId="57CF4512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tui_draw_popup_date (const wchar_t *, const wchar_t *, udate_t *);</w:t>
      </w:r>
    </w:p>
    <w:p w14:paraId="4599961D" w14:textId="77777777" w:rsidR="00640A6B" w:rsidRDefault="00640A6B" w:rsidP="00A85196">
      <w:pPr>
        <w:pStyle w:val="a3"/>
      </w:pPr>
      <w:r>
        <w:t>/* Отобразить окно с редактированием информации */</w:t>
      </w:r>
    </w:p>
    <w:p w14:paraId="3020A776" w14:textId="77777777" w:rsidR="00640A6B" w:rsidRPr="00640A6B" w:rsidRDefault="00640A6B" w:rsidP="00A85196">
      <w:pPr>
        <w:pStyle w:val="a3"/>
        <w:rPr>
          <w:lang w:val="en-US"/>
        </w:rPr>
      </w:pPr>
      <w:proofErr w:type="gramStart"/>
      <w:r w:rsidRPr="00640A6B">
        <w:rPr>
          <w:lang w:val="en-US"/>
        </w:rPr>
        <w:t>int  tui</w:t>
      </w:r>
      <w:proofErr w:type="gramEnd"/>
      <w:r w:rsidRPr="00640A6B">
        <w:rPr>
          <w:lang w:val="en-US"/>
        </w:rPr>
        <w:t>_popup_edit_element_data (const wchar_t *, list_data_t *, int);</w:t>
      </w:r>
    </w:p>
    <w:p w14:paraId="6FC513EF" w14:textId="77777777" w:rsidR="00640A6B" w:rsidRDefault="00640A6B" w:rsidP="00A85196">
      <w:pPr>
        <w:pStyle w:val="a3"/>
      </w:pPr>
      <w:r>
        <w:t>/* Отобразить окно с информацией об элементе */</w:t>
      </w:r>
    </w:p>
    <w:p w14:paraId="769AAF42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tui_popup_show_only_element (const wchar_t *, const list_elem_t *);</w:t>
      </w:r>
    </w:p>
    <w:p w14:paraId="2742657F" w14:textId="77777777" w:rsidR="00640A6B" w:rsidRDefault="00640A6B" w:rsidP="00A85196">
      <w:pPr>
        <w:pStyle w:val="a3"/>
      </w:pPr>
      <w:r>
        <w:t>/*</w:t>
      </w:r>
    </w:p>
    <w:p w14:paraId="393C8FFB" w14:textId="77777777" w:rsidR="00640A6B" w:rsidRDefault="00640A6B" w:rsidP="00A85196">
      <w:pPr>
        <w:pStyle w:val="a3"/>
      </w:pPr>
      <w:r>
        <w:t xml:space="preserve"> * Нарисовать таблицу в выбранном окне, отступив от начала списка на num_page страниц.</w:t>
      </w:r>
    </w:p>
    <w:p w14:paraId="636C57A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*/</w:t>
      </w:r>
    </w:p>
    <w:p w14:paraId="4E6BF989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tui_draw_table_in_window (WINDOW *, const list_obj_t, const length_t, const int);</w:t>
      </w:r>
    </w:p>
    <w:p w14:paraId="1F50E26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tui_print_element_info_window (WINDOW *, const int, const list_elem_t *);</w:t>
      </w:r>
    </w:p>
    <w:p w14:paraId="7D093C09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>#endif /</w:t>
      </w:r>
      <w:proofErr w:type="gramStart"/>
      <w:r w:rsidRPr="005F4E77">
        <w:rPr>
          <w:lang w:val="en-US"/>
        </w:rPr>
        <w:t>/ !</w:t>
      </w:r>
      <w:proofErr w:type="gramEnd"/>
      <w:r w:rsidRPr="005F4E77">
        <w:rPr>
          <w:lang w:val="en-US"/>
        </w:rPr>
        <w:t xml:space="preserve"> _TUI_POPUPS_H</w:t>
      </w:r>
    </w:p>
    <w:p w14:paraId="66512A31" w14:textId="77777777" w:rsidR="005358E1" w:rsidRPr="005F4E77" w:rsidRDefault="005358E1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5F4E77">
        <w:rPr>
          <w:b/>
          <w:lang w:val="en-US"/>
        </w:rPr>
        <w:t>-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</w:t>
      </w:r>
      <w:r w:rsidRPr="00640A6B">
        <w:rPr>
          <w:b/>
          <w:lang w:val="en-US"/>
        </w:rPr>
        <w:t>wcs</w:t>
      </w:r>
      <w:r w:rsidRPr="005F4E77">
        <w:rPr>
          <w:b/>
          <w:lang w:val="en-US"/>
        </w:rPr>
        <w:t>_</w:t>
      </w:r>
      <w:r w:rsidRPr="00640A6B">
        <w:rPr>
          <w:b/>
          <w:lang w:val="en-US"/>
        </w:rPr>
        <w:t>conv</w:t>
      </w:r>
      <w:r w:rsidRPr="005F4E77">
        <w:rPr>
          <w:b/>
          <w:lang w:val="en-US"/>
        </w:rPr>
        <w:t>.</w:t>
      </w:r>
      <w:r w:rsidRPr="00640A6B">
        <w:rPr>
          <w:b/>
          <w:lang w:val="en-US"/>
        </w:rPr>
        <w:t>h</w:t>
      </w:r>
      <w:r w:rsidRPr="005F4E77">
        <w:rPr>
          <w:b/>
          <w:lang w:val="en-US"/>
        </w:rPr>
        <w:t>»</w:t>
      </w:r>
    </w:p>
    <w:p w14:paraId="52CC7CA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#ifndef _WCS_CONV_H</w:t>
      </w:r>
    </w:p>
    <w:p w14:paraId="09D61CBC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_WCS_CONV_H</w:t>
      </w:r>
    </w:p>
    <w:p w14:paraId="76190F8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&lt;wchar.h&gt;</w:t>
      </w:r>
    </w:p>
    <w:p w14:paraId="3A753623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&lt;wctype.h&gt;</w:t>
      </w:r>
    </w:p>
    <w:p w14:paraId="3DAAA7DE" w14:textId="77777777" w:rsidR="00640A6B" w:rsidRDefault="00640A6B" w:rsidP="00A85196">
      <w:pPr>
        <w:pStyle w:val="a3"/>
      </w:pPr>
      <w:r>
        <w:t>/* Преобразовать WCS в целое число */</w:t>
      </w:r>
    </w:p>
    <w:p w14:paraId="56F6D09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long long wcs2int (const wchar_t *);</w:t>
      </w:r>
    </w:p>
    <w:p w14:paraId="55ADA5CC" w14:textId="77777777" w:rsidR="00640A6B" w:rsidRDefault="00640A6B" w:rsidP="00A85196">
      <w:pPr>
        <w:pStyle w:val="a3"/>
      </w:pPr>
      <w:r>
        <w:t>/* Преобразовать WCS в вещественное число */</w:t>
      </w:r>
    </w:p>
    <w:p w14:paraId="01BE54A3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long double wcs2float (const wchar_t *);</w:t>
      </w:r>
    </w:p>
    <w:p w14:paraId="7DC1964D" w14:textId="77777777" w:rsidR="00640A6B" w:rsidRDefault="00640A6B" w:rsidP="00A85196">
      <w:pPr>
        <w:pStyle w:val="a3"/>
      </w:pPr>
      <w:r>
        <w:t>/*</w:t>
      </w:r>
    </w:p>
    <w:p w14:paraId="06B004CF" w14:textId="77777777" w:rsidR="00640A6B" w:rsidRDefault="00640A6B" w:rsidP="00A85196">
      <w:pPr>
        <w:pStyle w:val="a3"/>
      </w:pPr>
      <w:r>
        <w:t xml:space="preserve">    Преобразовать целое число в WCS (назначение должно вмещать не менее</w:t>
      </w:r>
    </w:p>
    <w:p w14:paraId="29B534EB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</w:t>
      </w:r>
      <w:r w:rsidRPr="00640A6B">
        <w:rPr>
          <w:lang w:val="en-US"/>
        </w:rPr>
        <w:t xml:space="preserve">20 </w:t>
      </w:r>
      <w:r>
        <w:t>символов</w:t>
      </w:r>
      <w:r w:rsidRPr="00640A6B">
        <w:rPr>
          <w:lang w:val="en-US"/>
        </w:rPr>
        <w:t>)</w:t>
      </w:r>
    </w:p>
    <w:p w14:paraId="27BBEC4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*/</w:t>
      </w:r>
    </w:p>
    <w:p w14:paraId="6F64D9AD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int2wcs (const long long, wchar_t *);</w:t>
      </w:r>
    </w:p>
    <w:p w14:paraId="0AFFB949" w14:textId="77777777" w:rsidR="00640A6B" w:rsidRDefault="00640A6B" w:rsidP="00A85196">
      <w:pPr>
        <w:pStyle w:val="a3"/>
      </w:pPr>
      <w:r>
        <w:t>/*</w:t>
      </w:r>
    </w:p>
    <w:p w14:paraId="0F73EDAE" w14:textId="77777777" w:rsidR="00640A6B" w:rsidRDefault="00640A6B" w:rsidP="00A85196">
      <w:pPr>
        <w:pStyle w:val="a3"/>
      </w:pPr>
      <w:r>
        <w:t xml:space="preserve">    Преобразовать вещественное число в WCS (назначение должно вмещать не менее</w:t>
      </w:r>
    </w:p>
    <w:p w14:paraId="6D71DC9D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</w:t>
      </w:r>
      <w:r w:rsidRPr="00640A6B">
        <w:rPr>
          <w:lang w:val="en-US"/>
        </w:rPr>
        <w:t xml:space="preserve">20 </w:t>
      </w:r>
      <w:r>
        <w:t>символов</w:t>
      </w:r>
      <w:r w:rsidRPr="00640A6B">
        <w:rPr>
          <w:lang w:val="en-US"/>
        </w:rPr>
        <w:t>)</w:t>
      </w:r>
    </w:p>
    <w:p w14:paraId="442959E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*/</w:t>
      </w:r>
    </w:p>
    <w:p w14:paraId="016B28A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float2wcs (const long double, wchar_t *);</w:t>
      </w:r>
    </w:p>
    <w:p w14:paraId="07022199" w14:textId="77777777" w:rsidR="00640A6B" w:rsidRDefault="00640A6B" w:rsidP="00A85196">
      <w:pPr>
        <w:pStyle w:val="a3"/>
      </w:pPr>
      <w:r>
        <w:t>/*</w:t>
      </w:r>
    </w:p>
    <w:p w14:paraId="77CFA925" w14:textId="77777777" w:rsidR="00640A6B" w:rsidRDefault="00640A6B" w:rsidP="00A85196">
      <w:pPr>
        <w:pStyle w:val="a3"/>
      </w:pPr>
      <w:r>
        <w:t xml:space="preserve"> * Нормализовать строку </w:t>
      </w:r>
      <w:proofErr w:type="gramStart"/>
      <w:r>
        <w:t>и Изменить</w:t>
      </w:r>
      <w:proofErr w:type="gramEnd"/>
      <w:r>
        <w:t xml:space="preserve"> размер строки до указанного.</w:t>
      </w:r>
    </w:p>
    <w:p w14:paraId="7498EF7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*/</w:t>
      </w:r>
    </w:p>
    <w:p w14:paraId="2A282DA8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fitwcs (wchar_t *, const wchar_t *, const int);</w:t>
      </w:r>
    </w:p>
    <w:p w14:paraId="626C5621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>#endif /</w:t>
      </w:r>
      <w:proofErr w:type="gramStart"/>
      <w:r w:rsidRPr="005F4E77">
        <w:rPr>
          <w:lang w:val="en-US"/>
        </w:rPr>
        <w:t>/ !</w:t>
      </w:r>
      <w:proofErr w:type="gramEnd"/>
      <w:r w:rsidRPr="005F4E77">
        <w:rPr>
          <w:lang w:val="en-US"/>
        </w:rPr>
        <w:t>_WCS_CONV_H</w:t>
      </w:r>
    </w:p>
    <w:p w14:paraId="7131107E" w14:textId="77777777" w:rsidR="00640A6B" w:rsidRPr="005F4E77" w:rsidRDefault="00640A6B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5F4E77">
        <w:rPr>
          <w:b/>
          <w:lang w:val="en-US"/>
        </w:rPr>
        <w:t>-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«__</w:t>
      </w:r>
      <w:r w:rsidRPr="00640A6B">
        <w:rPr>
          <w:b/>
          <w:lang w:val="en-US"/>
        </w:rPr>
        <w:t>forms</w:t>
      </w:r>
      <w:r w:rsidRPr="005F4E77">
        <w:rPr>
          <w:b/>
          <w:lang w:val="en-US"/>
        </w:rPr>
        <w:t>__.</w:t>
      </w:r>
      <w:r w:rsidRPr="00640A6B">
        <w:rPr>
          <w:b/>
          <w:lang w:val="en-US"/>
        </w:rPr>
        <w:t>h</w:t>
      </w:r>
      <w:r w:rsidRPr="005F4E77">
        <w:rPr>
          <w:b/>
          <w:lang w:val="en-US"/>
        </w:rPr>
        <w:t>»</w:t>
      </w:r>
    </w:p>
    <w:p w14:paraId="0252B02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#ifndef ___FORMS___H</w:t>
      </w:r>
    </w:p>
    <w:p w14:paraId="393D98AC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___FORMS___H</w:t>
      </w:r>
    </w:p>
    <w:p w14:paraId="0B16CEA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&lt;wchar.h&gt;</w:t>
      </w:r>
    </w:p>
    <w:p w14:paraId="05030184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&lt;wctype.h&gt;</w:t>
      </w:r>
    </w:p>
    <w:p w14:paraId="5F5DC97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&lt;ncursesw/ncurses.h&gt;</w:t>
      </w:r>
    </w:p>
    <w:p w14:paraId="2C05DF8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"cmp_funcs.h"</w:t>
      </w:r>
    </w:p>
    <w:p w14:paraId="785BF71B" w14:textId="77777777" w:rsidR="00D71B2D" w:rsidRDefault="00640A6B" w:rsidP="00A85196">
      <w:pPr>
        <w:pStyle w:val="a3"/>
      </w:pPr>
      <w:r>
        <w:t>#include "checker.h"</w:t>
      </w:r>
    </w:p>
    <w:p w14:paraId="7B23BD31" w14:textId="77777777" w:rsidR="00640A6B" w:rsidRDefault="00640A6B" w:rsidP="00A85196">
      <w:pPr>
        <w:pStyle w:val="a3"/>
      </w:pPr>
      <w:r>
        <w:t>/*</w:t>
      </w:r>
    </w:p>
    <w:p w14:paraId="251E00B5" w14:textId="77777777" w:rsidR="00640A6B" w:rsidRDefault="00640A6B" w:rsidP="00A85196">
      <w:pPr>
        <w:pStyle w:val="a3"/>
      </w:pPr>
      <w:r>
        <w:t xml:space="preserve">    Нарисовать поле для формы.</w:t>
      </w:r>
    </w:p>
    <w:p w14:paraId="0B0DD5A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*/</w:t>
      </w:r>
    </w:p>
    <w:p w14:paraId="2CC94BF8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tui_draw_form_field (WINDOW *, int, int, const wchar_t *, const wchar_t *, int);</w:t>
      </w:r>
    </w:p>
    <w:p w14:paraId="417431B3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>#endif //! ___FORMS___H</w:t>
      </w:r>
    </w:p>
    <w:p w14:paraId="21A37A3E" w14:textId="77777777" w:rsidR="00640A6B" w:rsidRPr="005F4E77" w:rsidRDefault="00640A6B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  <w:lang w:val="en-US"/>
        </w:rPr>
        <w:t>header</w:t>
      </w:r>
      <w:r w:rsidRPr="005F4E77">
        <w:rPr>
          <w:b/>
          <w:lang w:val="en-US"/>
        </w:rPr>
        <w:t>-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«__</w:t>
      </w:r>
      <w:r w:rsidRPr="00640A6B">
        <w:rPr>
          <w:b/>
          <w:lang w:val="en-US"/>
        </w:rPr>
        <w:t>popups</w:t>
      </w:r>
      <w:r w:rsidRPr="005F4E77">
        <w:rPr>
          <w:b/>
          <w:lang w:val="en-US"/>
        </w:rPr>
        <w:t>__.</w:t>
      </w:r>
      <w:r w:rsidRPr="00640A6B">
        <w:rPr>
          <w:b/>
          <w:lang w:val="en-US"/>
        </w:rPr>
        <w:t>h</w:t>
      </w:r>
      <w:r w:rsidRPr="005F4E77">
        <w:rPr>
          <w:b/>
          <w:lang w:val="en-US"/>
        </w:rPr>
        <w:t>»</w:t>
      </w:r>
    </w:p>
    <w:p w14:paraId="17956AA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#ifndef ___POPUPS___H</w:t>
      </w:r>
    </w:p>
    <w:p w14:paraId="5A2A33A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#define ___POPUPS___H</w:t>
      </w:r>
    </w:p>
    <w:p w14:paraId="200B9DF4" w14:textId="77777777" w:rsidR="00D71B2D" w:rsidRDefault="00640A6B" w:rsidP="00A85196">
      <w:pPr>
        <w:pStyle w:val="a3"/>
      </w:pPr>
      <w:r>
        <w:t>#include "tui.h"</w:t>
      </w:r>
    </w:p>
    <w:p w14:paraId="78B753C8" w14:textId="77777777" w:rsidR="00640A6B" w:rsidRDefault="00640A6B" w:rsidP="00A85196">
      <w:pPr>
        <w:pStyle w:val="a3"/>
      </w:pPr>
      <w:r>
        <w:t>// Нарисовать окно для попапов</w:t>
      </w:r>
    </w:p>
    <w:p w14:paraId="2C161E1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tui_draw_popup_header (WINDOW *, const wchar_t *);</w:t>
      </w:r>
    </w:p>
    <w:p w14:paraId="678C0FC5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>#endif /</w:t>
      </w:r>
      <w:proofErr w:type="gramStart"/>
      <w:r w:rsidRPr="005F4E77">
        <w:rPr>
          <w:lang w:val="en-US"/>
        </w:rPr>
        <w:t>/ !</w:t>
      </w:r>
      <w:proofErr w:type="gramEnd"/>
      <w:r w:rsidRPr="005F4E77">
        <w:rPr>
          <w:lang w:val="en-US"/>
        </w:rPr>
        <w:t xml:space="preserve"> ___POPUPS___H</w:t>
      </w:r>
    </w:p>
    <w:p w14:paraId="0345EF1B" w14:textId="77777777" w:rsidR="00640A6B" w:rsidRPr="005F4E77" w:rsidRDefault="00640A6B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</w:t>
      </w:r>
      <w:r w:rsidRPr="00640A6B">
        <w:rPr>
          <w:b/>
          <w:lang w:val="en-US"/>
        </w:rPr>
        <w:t>main</w:t>
      </w:r>
      <w:r w:rsidRPr="005F4E77">
        <w:rPr>
          <w:b/>
          <w:lang w:val="en-US"/>
        </w:rPr>
        <w:t>.</w:t>
      </w:r>
      <w:r w:rsidRPr="00640A6B">
        <w:rPr>
          <w:b/>
          <w:lang w:val="en-US"/>
        </w:rPr>
        <w:t>c</w:t>
      </w:r>
      <w:r w:rsidRPr="005F4E77">
        <w:rPr>
          <w:b/>
          <w:lang w:val="en-US"/>
        </w:rPr>
        <w:t>»</w:t>
      </w:r>
    </w:p>
    <w:p w14:paraId="2CF29FEC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>#include "main.h"</w:t>
      </w:r>
    </w:p>
    <w:p w14:paraId="72EDF4A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main ()</w:t>
      </w:r>
    </w:p>
    <w:p w14:paraId="2DCFAC4C" w14:textId="77777777" w:rsidR="00640A6B" w:rsidRDefault="00640A6B" w:rsidP="00A85196">
      <w:pPr>
        <w:pStyle w:val="a3"/>
      </w:pPr>
      <w:r>
        <w:t>{</w:t>
      </w:r>
    </w:p>
    <w:p w14:paraId="13119C61" w14:textId="77777777" w:rsidR="00640A6B" w:rsidRDefault="00640A6B" w:rsidP="00A85196">
      <w:pPr>
        <w:pStyle w:val="a3"/>
      </w:pPr>
      <w:r>
        <w:t xml:space="preserve">    /* Включить нужную локализацию */</w:t>
      </w:r>
    </w:p>
    <w:p w14:paraId="25A8F4A1" w14:textId="77777777" w:rsidR="00D71B2D" w:rsidRDefault="00640A6B" w:rsidP="00A85196">
      <w:pPr>
        <w:pStyle w:val="a3"/>
      </w:pPr>
      <w:r>
        <w:t xml:space="preserve">    </w:t>
      </w:r>
      <w:proofErr w:type="gramStart"/>
      <w:r>
        <w:t>setlocale(</w:t>
      </w:r>
      <w:proofErr w:type="gramEnd"/>
      <w:r>
        <w:t>LC_ALL, "");</w:t>
      </w:r>
    </w:p>
    <w:p w14:paraId="5DBD9197" w14:textId="77777777" w:rsidR="00640A6B" w:rsidRDefault="00640A6B" w:rsidP="00A85196">
      <w:pPr>
        <w:pStyle w:val="a3"/>
      </w:pPr>
      <w:r>
        <w:t xml:space="preserve">    /* Задать начальные настройки ncurses */</w:t>
      </w:r>
    </w:p>
    <w:p w14:paraId="4C87242C" w14:textId="77777777" w:rsidR="00640A6B" w:rsidRPr="00812C63" w:rsidRDefault="00640A6B" w:rsidP="00A85196">
      <w:pPr>
        <w:pStyle w:val="a3"/>
        <w:rPr>
          <w:lang w:val="en-US"/>
        </w:rPr>
      </w:pPr>
      <w:r>
        <w:t xml:space="preserve">    </w:t>
      </w:r>
      <w:proofErr w:type="gramStart"/>
      <w:r w:rsidRPr="00C950ED">
        <w:rPr>
          <w:lang w:val="en-US"/>
        </w:rPr>
        <w:t>initscr</w:t>
      </w:r>
      <w:r w:rsidRPr="00812C63">
        <w:rPr>
          <w:lang w:val="en-US"/>
        </w:rPr>
        <w:t>(</w:t>
      </w:r>
      <w:proofErr w:type="gramEnd"/>
      <w:r w:rsidRPr="00812C63">
        <w:rPr>
          <w:lang w:val="en-US"/>
        </w:rPr>
        <w:t>);</w:t>
      </w:r>
    </w:p>
    <w:p w14:paraId="77838F69" w14:textId="77777777" w:rsidR="00640A6B" w:rsidRPr="00812C63" w:rsidRDefault="00640A6B" w:rsidP="00A85196">
      <w:pPr>
        <w:pStyle w:val="a3"/>
        <w:rPr>
          <w:lang w:val="en-US"/>
        </w:rPr>
      </w:pPr>
      <w:r w:rsidRPr="00812C63">
        <w:rPr>
          <w:lang w:val="en-US"/>
        </w:rPr>
        <w:t xml:space="preserve">    </w:t>
      </w:r>
      <w:proofErr w:type="gramStart"/>
      <w:r w:rsidRPr="00C950ED">
        <w:rPr>
          <w:lang w:val="en-US"/>
        </w:rPr>
        <w:t>raw</w:t>
      </w:r>
      <w:r w:rsidRPr="00812C63">
        <w:rPr>
          <w:lang w:val="en-US"/>
        </w:rPr>
        <w:t>(</w:t>
      </w:r>
      <w:proofErr w:type="gramEnd"/>
      <w:r w:rsidRPr="00812C63">
        <w:rPr>
          <w:lang w:val="en-US"/>
        </w:rPr>
        <w:t>);</w:t>
      </w:r>
    </w:p>
    <w:p w14:paraId="0D21B0C6" w14:textId="77777777" w:rsidR="00640A6B" w:rsidRPr="00812C63" w:rsidRDefault="00640A6B" w:rsidP="00A85196">
      <w:pPr>
        <w:pStyle w:val="a3"/>
        <w:rPr>
          <w:lang w:val="en-US"/>
        </w:rPr>
      </w:pPr>
      <w:r w:rsidRPr="00812C63">
        <w:rPr>
          <w:lang w:val="en-US"/>
        </w:rPr>
        <w:t xml:space="preserve">    </w:t>
      </w:r>
      <w:proofErr w:type="gramStart"/>
      <w:r w:rsidRPr="00C950ED">
        <w:rPr>
          <w:lang w:val="en-US"/>
        </w:rPr>
        <w:t>noecho</w:t>
      </w:r>
      <w:r w:rsidRPr="00812C63">
        <w:rPr>
          <w:lang w:val="en-US"/>
        </w:rPr>
        <w:t>(</w:t>
      </w:r>
      <w:proofErr w:type="gramEnd"/>
      <w:r w:rsidRPr="00812C63">
        <w:rPr>
          <w:lang w:val="en-US"/>
        </w:rPr>
        <w:t>);</w:t>
      </w:r>
    </w:p>
    <w:p w14:paraId="608758B2" w14:textId="77777777" w:rsidR="00D71B2D" w:rsidRPr="00812C63" w:rsidRDefault="00640A6B" w:rsidP="00A85196">
      <w:pPr>
        <w:pStyle w:val="a3"/>
        <w:rPr>
          <w:lang w:val="en-US"/>
        </w:rPr>
      </w:pPr>
      <w:r w:rsidRPr="00812C63">
        <w:rPr>
          <w:lang w:val="en-US"/>
        </w:rPr>
        <w:t xml:space="preserve">    </w:t>
      </w:r>
      <w:proofErr w:type="gramStart"/>
      <w:r w:rsidRPr="00C950ED">
        <w:rPr>
          <w:lang w:val="en-US"/>
        </w:rPr>
        <w:t>keypad</w:t>
      </w:r>
      <w:r w:rsidRPr="00812C63">
        <w:rPr>
          <w:lang w:val="en-US"/>
        </w:rPr>
        <w:t>(</w:t>
      </w:r>
      <w:proofErr w:type="gramEnd"/>
      <w:r w:rsidRPr="00C950ED">
        <w:rPr>
          <w:lang w:val="en-US"/>
        </w:rPr>
        <w:t>stdscr</w:t>
      </w:r>
      <w:r w:rsidRPr="00812C63">
        <w:rPr>
          <w:lang w:val="en-US"/>
        </w:rPr>
        <w:t>, 1);</w:t>
      </w:r>
    </w:p>
    <w:p w14:paraId="43628A6B" w14:textId="77777777" w:rsidR="00640A6B" w:rsidRDefault="00640A6B" w:rsidP="00A85196">
      <w:pPr>
        <w:pStyle w:val="a3"/>
      </w:pPr>
      <w:r w:rsidRPr="00812C63">
        <w:rPr>
          <w:lang w:val="en-US"/>
        </w:rPr>
        <w:t xml:space="preserve">    </w:t>
      </w:r>
      <w:r>
        <w:t>/* Начало выполнения основной программы */</w:t>
      </w:r>
    </w:p>
    <w:p w14:paraId="3664F7F9" w14:textId="77777777" w:rsidR="00640A6B" w:rsidRPr="00812C63" w:rsidRDefault="00640A6B" w:rsidP="00A85196">
      <w:pPr>
        <w:pStyle w:val="a3"/>
      </w:pPr>
      <w:r>
        <w:t xml:space="preserve">    </w:t>
      </w:r>
      <w:r w:rsidRPr="00640A6B">
        <w:rPr>
          <w:lang w:val="en-US"/>
        </w:rPr>
        <w:t>const</w:t>
      </w:r>
      <w:r w:rsidRPr="00812C63">
        <w:t xml:space="preserve"> </w:t>
      </w:r>
      <w:r w:rsidRPr="00640A6B">
        <w:rPr>
          <w:lang w:val="en-US"/>
        </w:rPr>
        <w:t>int</w:t>
      </w:r>
      <w:r w:rsidRPr="00812C63">
        <w:t xml:space="preserve"> </w:t>
      </w:r>
      <w:r w:rsidRPr="00640A6B">
        <w:rPr>
          <w:lang w:val="en-US"/>
        </w:rPr>
        <w:t>LAST</w:t>
      </w:r>
      <w:r w:rsidRPr="00812C63">
        <w:t>_</w:t>
      </w:r>
      <w:r w:rsidRPr="00640A6B">
        <w:rPr>
          <w:lang w:val="en-US"/>
        </w:rPr>
        <w:t>CURS</w:t>
      </w:r>
      <w:r w:rsidRPr="00812C63">
        <w:t>_</w:t>
      </w:r>
      <w:r w:rsidRPr="00640A6B">
        <w:rPr>
          <w:lang w:val="en-US"/>
        </w:rPr>
        <w:t>STATE</w:t>
      </w:r>
      <w:r w:rsidRPr="00812C63">
        <w:t xml:space="preserve"> = </w:t>
      </w:r>
      <w:r w:rsidRPr="00640A6B">
        <w:rPr>
          <w:lang w:val="en-US"/>
        </w:rPr>
        <w:t>curs</w:t>
      </w:r>
      <w:r w:rsidRPr="00812C63">
        <w:t>_</w:t>
      </w:r>
      <w:r w:rsidRPr="00640A6B">
        <w:rPr>
          <w:lang w:val="en-US"/>
        </w:rPr>
        <w:t>set</w:t>
      </w:r>
      <w:r w:rsidRPr="00812C63">
        <w:t xml:space="preserve"> (0);</w:t>
      </w:r>
    </w:p>
    <w:p w14:paraId="5A89E1C6" w14:textId="77777777" w:rsidR="00640A6B" w:rsidRDefault="00640A6B" w:rsidP="00A85196">
      <w:pPr>
        <w:pStyle w:val="a3"/>
      </w:pPr>
      <w:r w:rsidRPr="00812C63">
        <w:t xml:space="preserve">    </w:t>
      </w:r>
      <w:r>
        <w:t>wchar_t tmp_</w:t>
      </w:r>
      <w:proofErr w:type="gramStart"/>
      <w:r>
        <w:t>wcs[</w:t>
      </w:r>
      <w:proofErr w:type="gramEnd"/>
      <w:r>
        <w:t>1025];                                    // Переменная для хранения временных строк</w:t>
      </w:r>
    </w:p>
    <w:p w14:paraId="76A74C5B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mkey_t selected_key = 0;</w:t>
      </w:r>
    </w:p>
    <w:p w14:paraId="0B2940B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list_obj_t * main_list = lists_CreateNewListObject (</w:t>
      </w:r>
      <w:proofErr w:type="gramStart"/>
      <w:r w:rsidRPr="00640A6B">
        <w:rPr>
          <w:lang w:val="en-US"/>
        </w:rPr>
        <w:t xml:space="preserve">),   </w:t>
      </w:r>
      <w:proofErr w:type="gramEnd"/>
      <w:r w:rsidRPr="00640A6B">
        <w:rPr>
          <w:lang w:val="en-US"/>
        </w:rPr>
        <w:t xml:space="preserve"> // </w:t>
      </w:r>
      <w:r>
        <w:t>Список</w:t>
      </w:r>
      <w:r w:rsidRPr="00640A6B">
        <w:rPr>
          <w:lang w:val="en-US"/>
        </w:rPr>
        <w:t xml:space="preserve">, </w:t>
      </w:r>
      <w:r>
        <w:t>содержащий</w:t>
      </w:r>
      <w:r w:rsidRPr="00640A6B">
        <w:rPr>
          <w:lang w:val="en-US"/>
        </w:rPr>
        <w:t xml:space="preserve"> </w:t>
      </w:r>
      <w:r>
        <w:t>все</w:t>
      </w:r>
      <w:r w:rsidRPr="00640A6B">
        <w:rPr>
          <w:lang w:val="en-US"/>
        </w:rPr>
        <w:t xml:space="preserve"> </w:t>
      </w:r>
      <w:r>
        <w:t>данные</w:t>
      </w:r>
    </w:p>
    <w:p w14:paraId="48A35CB4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</w:t>
      </w:r>
      <w:r>
        <w:t xml:space="preserve">* save_list = </w:t>
      </w:r>
      <w:proofErr w:type="gramStart"/>
      <w:r>
        <w:t xml:space="preserve">NULL,   </w:t>
      </w:r>
      <w:proofErr w:type="gramEnd"/>
      <w:r>
        <w:t xml:space="preserve">                         // Список, который нужно сохранить в файл</w:t>
      </w:r>
    </w:p>
    <w:p w14:paraId="3E284B25" w14:textId="77777777" w:rsidR="00640A6B" w:rsidRDefault="00640A6B" w:rsidP="00A85196">
      <w:pPr>
        <w:pStyle w:val="a3"/>
      </w:pPr>
      <w:r>
        <w:t xml:space="preserve">               * selected_table_list = main_</w:t>
      </w:r>
      <w:proofErr w:type="gramStart"/>
      <w:r>
        <w:t xml:space="preserve">list,   </w:t>
      </w:r>
      <w:proofErr w:type="gramEnd"/>
      <w:r>
        <w:t xml:space="preserve">          // Список, который нужно отображить в таблице</w:t>
      </w:r>
    </w:p>
    <w:p w14:paraId="2AD7978B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</w:t>
      </w:r>
      <w:r w:rsidRPr="00640A6B">
        <w:rPr>
          <w:lang w:val="en-US"/>
        </w:rPr>
        <w:t>* search_results_list = lists_CreateNewListObject (</w:t>
      </w:r>
      <w:proofErr w:type="gramStart"/>
      <w:r w:rsidRPr="00640A6B">
        <w:rPr>
          <w:lang w:val="en-US"/>
        </w:rPr>
        <w:t>);  /</w:t>
      </w:r>
      <w:proofErr w:type="gramEnd"/>
      <w:r w:rsidRPr="00640A6B">
        <w:rPr>
          <w:lang w:val="en-US"/>
        </w:rPr>
        <w:t xml:space="preserve">/ </w:t>
      </w:r>
      <w:r>
        <w:t>Список</w:t>
      </w:r>
      <w:r w:rsidRPr="00640A6B">
        <w:rPr>
          <w:lang w:val="en-US"/>
        </w:rPr>
        <w:t xml:space="preserve"> </w:t>
      </w:r>
      <w:r>
        <w:t>с</w:t>
      </w:r>
      <w:r w:rsidRPr="00640A6B">
        <w:rPr>
          <w:lang w:val="en-US"/>
        </w:rPr>
        <w:t xml:space="preserve"> </w:t>
      </w:r>
      <w:r>
        <w:t>результатами</w:t>
      </w:r>
      <w:r w:rsidRPr="00640A6B">
        <w:rPr>
          <w:lang w:val="en-US"/>
        </w:rPr>
        <w:t xml:space="preserve"> </w:t>
      </w:r>
      <w:r>
        <w:t>поиска</w:t>
      </w:r>
    </w:p>
    <w:p w14:paraId="2BDD85D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int curr_selected_page = 1,</w:t>
      </w:r>
    </w:p>
    <w:p w14:paraId="6C635FF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curr_selected_table_row = 1,</w:t>
      </w:r>
    </w:p>
    <w:p w14:paraId="3B666E89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drawed_rows = 0;</w:t>
      </w:r>
    </w:p>
    <w:p w14:paraId="63AB60E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draw_win_background (stdscr);</w:t>
      </w:r>
    </w:p>
    <w:p w14:paraId="40B13D4F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refresh ();</w:t>
      </w:r>
    </w:p>
    <w:p w14:paraId="6A89CCCC" w14:textId="77777777" w:rsidR="00640A6B" w:rsidRDefault="00640A6B" w:rsidP="00A85196">
      <w:pPr>
        <w:pStyle w:val="a3"/>
      </w:pPr>
      <w:r>
        <w:t xml:space="preserve">    </w:t>
      </w:r>
    </w:p>
    <w:p w14:paraId="4382AACA" w14:textId="77777777" w:rsidR="00640A6B" w:rsidRDefault="00640A6B" w:rsidP="00A85196">
      <w:pPr>
        <w:pStyle w:val="a3"/>
      </w:pPr>
      <w:r>
        <w:t xml:space="preserve">    while (</w:t>
      </w:r>
    </w:p>
    <w:p w14:paraId="06DEEAD1" w14:textId="77777777" w:rsidR="00640A6B" w:rsidRDefault="00640A6B" w:rsidP="00A85196">
      <w:pPr>
        <w:pStyle w:val="a3"/>
      </w:pPr>
      <w:r>
        <w:t xml:space="preserve">        (selected_key = tui_draw_popup_select (L"Программа для курсового проекта", L"Добро пожаловать в программу, созданную специально для курсового проекта.\nВыберите действие.", MAIN_MENU))</w:t>
      </w:r>
    </w:p>
    <w:p w14:paraId="30E308D4" w14:textId="77777777" w:rsidR="00640A6B" w:rsidRDefault="00640A6B" w:rsidP="00A85196">
      <w:pPr>
        <w:pStyle w:val="a3"/>
      </w:pPr>
      <w:r>
        <w:t xml:space="preserve">        </w:t>
      </w:r>
      <w:proofErr w:type="gramStart"/>
      <w:r>
        <w:t>!=</w:t>
      </w:r>
      <w:proofErr w:type="gramEnd"/>
      <w:r>
        <w:t xml:space="preserve"> 3</w:t>
      </w:r>
    </w:p>
    <w:p w14:paraId="10D669A3" w14:textId="77777777" w:rsidR="00640A6B" w:rsidRDefault="00640A6B" w:rsidP="00A85196">
      <w:pPr>
        <w:pStyle w:val="a3"/>
      </w:pPr>
      <w:r>
        <w:t xml:space="preserve">    )</w:t>
      </w:r>
    </w:p>
    <w:p w14:paraId="0C9F43AC" w14:textId="77777777" w:rsidR="00640A6B" w:rsidRDefault="00640A6B" w:rsidP="00A85196">
      <w:pPr>
        <w:pStyle w:val="a3"/>
      </w:pPr>
      <w:r>
        <w:t xml:space="preserve">    {</w:t>
      </w:r>
    </w:p>
    <w:p w14:paraId="54F3CC77" w14:textId="77777777" w:rsidR="00D71B2D" w:rsidRDefault="00640A6B" w:rsidP="00A85196">
      <w:pPr>
        <w:pStyle w:val="a3"/>
      </w:pPr>
      <w:r>
        <w:t xml:space="preserve">        </w:t>
      </w:r>
    </w:p>
    <w:p w14:paraId="27F7C6CD" w14:textId="77777777" w:rsidR="00640A6B" w:rsidRDefault="00640A6B" w:rsidP="00A85196">
      <w:pPr>
        <w:pStyle w:val="a3"/>
      </w:pPr>
      <w:r>
        <w:t xml:space="preserve">        switch (selected_key)</w:t>
      </w:r>
    </w:p>
    <w:p w14:paraId="67926A95" w14:textId="77777777" w:rsidR="00640A6B" w:rsidRDefault="00640A6B" w:rsidP="00A85196">
      <w:pPr>
        <w:pStyle w:val="a3"/>
      </w:pPr>
      <w:r>
        <w:t xml:space="preserve">        {</w:t>
      </w:r>
    </w:p>
    <w:p w14:paraId="770FB43C" w14:textId="77777777" w:rsidR="00640A6B" w:rsidRDefault="00640A6B" w:rsidP="00A85196">
      <w:pPr>
        <w:pStyle w:val="a3"/>
      </w:pPr>
      <w:r>
        <w:t xml:space="preserve">            // Выбрано "Работа с программой"</w:t>
      </w:r>
    </w:p>
    <w:p w14:paraId="30826765" w14:textId="77777777" w:rsidR="00640A6B" w:rsidRDefault="00640A6B" w:rsidP="00A85196">
      <w:pPr>
        <w:pStyle w:val="a3"/>
      </w:pPr>
      <w:r>
        <w:t xml:space="preserve">            case 1:</w:t>
      </w:r>
    </w:p>
    <w:p w14:paraId="15C56270" w14:textId="77777777" w:rsidR="00640A6B" w:rsidRDefault="00640A6B" w:rsidP="00A85196">
      <w:pPr>
        <w:pStyle w:val="a3"/>
      </w:pPr>
      <w:r>
        <w:t xml:space="preserve">                {</w:t>
      </w:r>
    </w:p>
    <w:p w14:paraId="505E26DF" w14:textId="77777777" w:rsidR="00D71B2D" w:rsidRDefault="00640A6B" w:rsidP="00A85196">
      <w:pPr>
        <w:pStyle w:val="a3"/>
      </w:pPr>
      <w:r>
        <w:t xml:space="preserve">                    /* Создать окна и панели для главного окна */</w:t>
      </w:r>
    </w:p>
    <w:p w14:paraId="47061E17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</w:t>
      </w:r>
      <w:r w:rsidRPr="00640A6B">
        <w:rPr>
          <w:lang w:val="en-US"/>
        </w:rPr>
        <w:t xml:space="preserve">// </w:t>
      </w:r>
      <w:r>
        <w:t>Само</w:t>
      </w:r>
      <w:r w:rsidRPr="00640A6B">
        <w:rPr>
          <w:lang w:val="en-US"/>
        </w:rPr>
        <w:t xml:space="preserve"> </w:t>
      </w:r>
      <w:r>
        <w:t>окно</w:t>
      </w:r>
    </w:p>
    <w:p w14:paraId="50BD337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WINDOW * win_main = newwin (LINES - 2, COLS - 4, 1, 2);</w:t>
      </w:r>
    </w:p>
    <w:p w14:paraId="056C57A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</w:t>
      </w:r>
      <w:proofErr w:type="gramStart"/>
      <w:r w:rsidRPr="00640A6B">
        <w:rPr>
          <w:lang w:val="en-US"/>
        </w:rPr>
        <w:t>PANEL  *</w:t>
      </w:r>
      <w:proofErr w:type="gramEnd"/>
      <w:r w:rsidRPr="00640A6B">
        <w:rPr>
          <w:lang w:val="en-US"/>
        </w:rPr>
        <w:t xml:space="preserve"> panel_main = new_panel (win_main);</w:t>
      </w:r>
    </w:p>
    <w:p w14:paraId="286AE84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</w:t>
      </w:r>
    </w:p>
    <w:p w14:paraId="285D9A07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update_panels ();</w:t>
      </w:r>
    </w:p>
    <w:p w14:paraId="29EAB4C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// </w:t>
      </w:r>
      <w:r>
        <w:t>Таблица</w:t>
      </w:r>
    </w:p>
    <w:p w14:paraId="2C2696B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WINDOW * win_table = derwin (win_main, getmaxy(win_main) - (3 + 1 + 1 + 6 + 3 + 1 + 1), getmaxx (win_main) - 4, 4, 2);</w:t>
      </w:r>
    </w:p>
    <w:p w14:paraId="5F7051C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</w:t>
      </w:r>
      <w:proofErr w:type="gramStart"/>
      <w:r w:rsidRPr="00640A6B">
        <w:rPr>
          <w:lang w:val="en-US"/>
        </w:rPr>
        <w:t>PANEL  *</w:t>
      </w:r>
      <w:proofErr w:type="gramEnd"/>
      <w:r w:rsidRPr="00640A6B">
        <w:rPr>
          <w:lang w:val="en-US"/>
        </w:rPr>
        <w:t xml:space="preserve"> panel_table = new_panel (win_table);</w:t>
      </w:r>
    </w:p>
    <w:p w14:paraId="72FD353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/* </w:t>
      </w:r>
      <w:r>
        <w:t>Отрисовать</w:t>
      </w:r>
      <w:r w:rsidRPr="00640A6B">
        <w:rPr>
          <w:lang w:val="en-US"/>
        </w:rPr>
        <w:t xml:space="preserve"> </w:t>
      </w:r>
      <w:r>
        <w:t>всё</w:t>
      </w:r>
      <w:r w:rsidRPr="00640A6B">
        <w:rPr>
          <w:lang w:val="en-US"/>
        </w:rPr>
        <w:t xml:space="preserve"> </w:t>
      </w:r>
      <w:r>
        <w:t>и</w:t>
      </w:r>
      <w:r w:rsidRPr="00640A6B">
        <w:rPr>
          <w:lang w:val="en-US"/>
        </w:rPr>
        <w:t xml:space="preserve"> </w:t>
      </w:r>
      <w:r>
        <w:t>вся</w:t>
      </w:r>
      <w:r w:rsidRPr="00640A6B">
        <w:rPr>
          <w:lang w:val="en-US"/>
        </w:rPr>
        <w:t xml:space="preserve"> */</w:t>
      </w:r>
    </w:p>
    <w:p w14:paraId="76EEC86E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tui_draw_popup_header (win_main, L"</w:t>
      </w:r>
      <w:r>
        <w:t>Таблица</w:t>
      </w:r>
      <w:r w:rsidRPr="00640A6B">
        <w:rPr>
          <w:lang w:val="en-US"/>
        </w:rPr>
        <w:t xml:space="preserve"> </w:t>
      </w:r>
      <w:r>
        <w:t>данных</w:t>
      </w:r>
      <w:r w:rsidRPr="00640A6B">
        <w:rPr>
          <w:lang w:val="en-US"/>
        </w:rPr>
        <w:t>");</w:t>
      </w:r>
    </w:p>
    <w:p w14:paraId="418C1B2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/* </w:t>
      </w:r>
      <w:r>
        <w:t>Отрисовать</w:t>
      </w:r>
      <w:r w:rsidRPr="00640A6B">
        <w:rPr>
          <w:lang w:val="en-US"/>
        </w:rPr>
        <w:t xml:space="preserve"> </w:t>
      </w:r>
      <w:r>
        <w:t>подсказки</w:t>
      </w:r>
      <w:r w:rsidRPr="00640A6B">
        <w:rPr>
          <w:lang w:val="en-US"/>
        </w:rPr>
        <w:t xml:space="preserve"> </w:t>
      </w:r>
      <w:r>
        <w:t>ввода</w:t>
      </w:r>
      <w:r w:rsidRPr="00640A6B">
        <w:rPr>
          <w:lang w:val="en-US"/>
        </w:rPr>
        <w:t xml:space="preserve"> */</w:t>
      </w:r>
    </w:p>
    <w:p w14:paraId="36FB408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mvwprintw (win_main, getmaxy(win_main) - 12, 1, "</w:t>
      </w:r>
      <w:r>
        <w:t>Действия</w:t>
      </w:r>
      <w:r w:rsidRPr="00640A6B">
        <w:rPr>
          <w:lang w:val="en-US"/>
        </w:rPr>
        <w:t xml:space="preserve"> </w:t>
      </w:r>
      <w:r>
        <w:t>над</w:t>
      </w:r>
      <w:r w:rsidRPr="00640A6B">
        <w:rPr>
          <w:lang w:val="en-US"/>
        </w:rPr>
        <w:t xml:space="preserve"> </w:t>
      </w:r>
      <w:r>
        <w:t>таблицей</w:t>
      </w:r>
      <w:r w:rsidRPr="00640A6B">
        <w:rPr>
          <w:lang w:val="en-US"/>
        </w:rPr>
        <w:t>:                                            ");</w:t>
      </w:r>
    </w:p>
    <w:p w14:paraId="5FE730D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mvwprintw (win_main, getmaxy(win_main) - 11, 1, </w:t>
      </w:r>
      <w:proofErr w:type="gramStart"/>
      <w:r w:rsidRPr="00640A6B">
        <w:rPr>
          <w:lang w:val="en-US"/>
        </w:rPr>
        <w:t>"  (</w:t>
      </w:r>
      <w:proofErr w:type="gramEnd"/>
      <w:r w:rsidRPr="00640A6B">
        <w:rPr>
          <w:lang w:val="en-US"/>
        </w:rPr>
        <w:t xml:space="preserve">← →) </w:t>
      </w:r>
      <w:r>
        <w:t>Выбор</w:t>
      </w:r>
      <w:r w:rsidRPr="00640A6B">
        <w:rPr>
          <w:lang w:val="en-US"/>
        </w:rPr>
        <w:t xml:space="preserve"> </w:t>
      </w:r>
      <w:r>
        <w:t>страницы</w:t>
      </w:r>
      <w:r w:rsidRPr="00640A6B">
        <w:rPr>
          <w:lang w:val="en-US"/>
        </w:rPr>
        <w:t xml:space="preserve"> </w:t>
      </w:r>
      <w:r>
        <w:t>данных</w:t>
      </w:r>
      <w:r w:rsidRPr="00640A6B">
        <w:rPr>
          <w:lang w:val="en-US"/>
        </w:rPr>
        <w:t xml:space="preserve">. (↑ ↓) </w:t>
      </w:r>
      <w:r>
        <w:t>Выбор</w:t>
      </w:r>
      <w:r w:rsidRPr="00640A6B">
        <w:rPr>
          <w:lang w:val="en-US"/>
        </w:rPr>
        <w:t xml:space="preserve"> </w:t>
      </w:r>
      <w:r>
        <w:t>строки</w:t>
      </w:r>
      <w:r w:rsidRPr="00640A6B">
        <w:rPr>
          <w:lang w:val="en-US"/>
        </w:rPr>
        <w:t xml:space="preserve"> </w:t>
      </w:r>
      <w:r>
        <w:t>в</w:t>
      </w:r>
      <w:r w:rsidRPr="00640A6B">
        <w:rPr>
          <w:lang w:val="en-US"/>
        </w:rPr>
        <w:t xml:space="preserve"> </w:t>
      </w:r>
      <w:r>
        <w:t>таблице</w:t>
      </w:r>
      <w:r w:rsidRPr="00640A6B">
        <w:rPr>
          <w:lang w:val="en-US"/>
        </w:rPr>
        <w:t>.      ");</w:t>
      </w:r>
    </w:p>
    <w:p w14:paraId="434991F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mvwprintw (win_main, getmaxy(win_main) - </w:t>
      </w:r>
      <w:proofErr w:type="gramStart"/>
      <w:r w:rsidRPr="00640A6B">
        <w:rPr>
          <w:lang w:val="en-US"/>
        </w:rPr>
        <w:t>9,  1</w:t>
      </w:r>
      <w:proofErr w:type="gramEnd"/>
      <w:r w:rsidRPr="00640A6B">
        <w:rPr>
          <w:lang w:val="en-US"/>
        </w:rPr>
        <w:t>, "</w:t>
      </w:r>
      <w:r>
        <w:t>Действия</w:t>
      </w:r>
      <w:r w:rsidRPr="00640A6B">
        <w:rPr>
          <w:lang w:val="en-US"/>
        </w:rPr>
        <w:t xml:space="preserve"> </w:t>
      </w:r>
      <w:r>
        <w:t>над</w:t>
      </w:r>
      <w:r w:rsidRPr="00640A6B">
        <w:rPr>
          <w:lang w:val="en-US"/>
        </w:rPr>
        <w:t xml:space="preserve"> </w:t>
      </w:r>
      <w:r>
        <w:t>данными</w:t>
      </w:r>
      <w:r w:rsidRPr="00640A6B">
        <w:rPr>
          <w:lang w:val="en-US"/>
        </w:rPr>
        <w:t>:                                             ");</w:t>
      </w:r>
    </w:p>
    <w:p w14:paraId="787216E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mvwprintw (win_main, getmaxy(win_main) - </w:t>
      </w:r>
      <w:proofErr w:type="gramStart"/>
      <w:r w:rsidRPr="00640A6B">
        <w:rPr>
          <w:lang w:val="en-US"/>
        </w:rPr>
        <w:t>8,  1</w:t>
      </w:r>
      <w:proofErr w:type="gramEnd"/>
      <w:r w:rsidRPr="00640A6B">
        <w:rPr>
          <w:lang w:val="en-US"/>
        </w:rPr>
        <w:t xml:space="preserve">, "  (P) </w:t>
      </w:r>
      <w:r>
        <w:t>Добавить</w:t>
      </w:r>
      <w:r w:rsidRPr="00640A6B">
        <w:rPr>
          <w:lang w:val="en-US"/>
        </w:rPr>
        <w:t xml:space="preserve"> </w:t>
      </w:r>
      <w:r>
        <w:t>данные</w:t>
      </w:r>
      <w:r w:rsidRPr="00640A6B">
        <w:rPr>
          <w:lang w:val="en-US"/>
        </w:rPr>
        <w:t xml:space="preserve">.                 (V) </w:t>
      </w:r>
      <w:r>
        <w:t>Удалить</w:t>
      </w:r>
      <w:r w:rsidRPr="00640A6B">
        <w:rPr>
          <w:lang w:val="en-US"/>
        </w:rPr>
        <w:t xml:space="preserve"> </w:t>
      </w:r>
      <w:r>
        <w:t>данные</w:t>
      </w:r>
      <w:r w:rsidRPr="00640A6B">
        <w:rPr>
          <w:lang w:val="en-US"/>
        </w:rPr>
        <w:t>.        ");</w:t>
      </w:r>
    </w:p>
    <w:p w14:paraId="4BE5C27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 xml:space="preserve">                    mvwprintw (win_main, getmaxy(win_main) - </w:t>
      </w:r>
      <w:proofErr w:type="gramStart"/>
      <w:r w:rsidRPr="00640A6B">
        <w:rPr>
          <w:lang w:val="en-US"/>
        </w:rPr>
        <w:t>7,  1</w:t>
      </w:r>
      <w:proofErr w:type="gramEnd"/>
      <w:r w:rsidRPr="00640A6B">
        <w:rPr>
          <w:lang w:val="en-US"/>
        </w:rPr>
        <w:t xml:space="preserve">, "  (W) </w:t>
      </w:r>
      <w:r>
        <w:t>Сохранить</w:t>
      </w:r>
      <w:r w:rsidRPr="00640A6B">
        <w:rPr>
          <w:lang w:val="en-US"/>
        </w:rPr>
        <w:t xml:space="preserve"> </w:t>
      </w:r>
      <w:r>
        <w:t>в</w:t>
      </w:r>
      <w:r w:rsidRPr="00640A6B">
        <w:rPr>
          <w:lang w:val="en-US"/>
        </w:rPr>
        <w:t xml:space="preserve"> </w:t>
      </w:r>
      <w:r>
        <w:t>файл</w:t>
      </w:r>
      <w:r w:rsidRPr="00640A6B">
        <w:rPr>
          <w:lang w:val="en-US"/>
        </w:rPr>
        <w:t>/</w:t>
      </w:r>
      <w:r>
        <w:t>Загрузить</w:t>
      </w:r>
      <w:r w:rsidRPr="00640A6B">
        <w:rPr>
          <w:lang w:val="en-US"/>
        </w:rPr>
        <w:t xml:space="preserve"> </w:t>
      </w:r>
      <w:r>
        <w:t>из</w:t>
      </w:r>
      <w:r w:rsidRPr="00640A6B">
        <w:rPr>
          <w:lang w:val="en-US"/>
        </w:rPr>
        <w:t xml:space="preserve"> </w:t>
      </w:r>
      <w:r>
        <w:t>файла</w:t>
      </w:r>
      <w:r w:rsidRPr="00640A6B">
        <w:rPr>
          <w:lang w:val="en-US"/>
        </w:rPr>
        <w:t>.                        ");</w:t>
      </w:r>
    </w:p>
    <w:p w14:paraId="4862E0C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mvwprintw (win_main, getmaxy(win_main) - </w:t>
      </w:r>
      <w:proofErr w:type="gramStart"/>
      <w:r w:rsidRPr="00640A6B">
        <w:rPr>
          <w:lang w:val="en-US"/>
        </w:rPr>
        <w:t>6,  1</w:t>
      </w:r>
      <w:proofErr w:type="gramEnd"/>
      <w:r w:rsidRPr="00640A6B">
        <w:rPr>
          <w:lang w:val="en-US"/>
        </w:rPr>
        <w:t xml:space="preserve">, "  (R) </w:t>
      </w:r>
      <w:r>
        <w:t>Просмотреть</w:t>
      </w:r>
      <w:r w:rsidRPr="00640A6B">
        <w:rPr>
          <w:lang w:val="en-US"/>
        </w:rPr>
        <w:t xml:space="preserve"> </w:t>
      </w:r>
      <w:r>
        <w:t>подробную</w:t>
      </w:r>
      <w:r w:rsidRPr="00640A6B">
        <w:rPr>
          <w:lang w:val="en-US"/>
        </w:rPr>
        <w:t xml:space="preserve"> </w:t>
      </w:r>
      <w:r>
        <w:t>информаци</w:t>
      </w:r>
      <w:r w:rsidRPr="00640A6B">
        <w:rPr>
          <w:lang w:val="en-US"/>
        </w:rPr>
        <w:t xml:space="preserve">. (G) </w:t>
      </w:r>
      <w:r>
        <w:t>Редактировать</w:t>
      </w:r>
      <w:r w:rsidRPr="00640A6B">
        <w:rPr>
          <w:lang w:val="en-US"/>
        </w:rPr>
        <w:t xml:space="preserve"> </w:t>
      </w:r>
      <w:r>
        <w:t>элемент</w:t>
      </w:r>
      <w:r w:rsidRPr="00640A6B">
        <w:rPr>
          <w:lang w:val="en-US"/>
        </w:rPr>
        <w:t>. ");</w:t>
      </w:r>
    </w:p>
    <w:p w14:paraId="1456AC1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mvwprintw (win_main, getmaxy(win_main) - </w:t>
      </w:r>
      <w:proofErr w:type="gramStart"/>
      <w:r w:rsidRPr="00640A6B">
        <w:rPr>
          <w:lang w:val="en-US"/>
        </w:rPr>
        <w:t>5,  1</w:t>
      </w:r>
      <w:proofErr w:type="gramEnd"/>
      <w:r w:rsidRPr="00640A6B">
        <w:rPr>
          <w:lang w:val="en-US"/>
        </w:rPr>
        <w:t xml:space="preserve">, "  (F) </w:t>
      </w:r>
      <w:r>
        <w:t>Поиск</w:t>
      </w:r>
      <w:r w:rsidRPr="00640A6B">
        <w:rPr>
          <w:lang w:val="en-US"/>
        </w:rPr>
        <w:t xml:space="preserve">.                           (S) </w:t>
      </w:r>
      <w:r>
        <w:t>Сортировка</w:t>
      </w:r>
      <w:r w:rsidRPr="00640A6B">
        <w:rPr>
          <w:lang w:val="en-US"/>
        </w:rPr>
        <w:t>.            ");</w:t>
      </w:r>
    </w:p>
    <w:p w14:paraId="5C1551E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mvwprintw (win_main, getmaxy(win_main) - </w:t>
      </w:r>
      <w:proofErr w:type="gramStart"/>
      <w:r w:rsidRPr="00640A6B">
        <w:rPr>
          <w:lang w:val="en-US"/>
        </w:rPr>
        <w:t>4,  1</w:t>
      </w:r>
      <w:proofErr w:type="gramEnd"/>
      <w:r w:rsidRPr="00640A6B">
        <w:rPr>
          <w:lang w:val="en-US"/>
        </w:rPr>
        <w:t xml:space="preserve">, "  (T) </w:t>
      </w:r>
      <w:r>
        <w:t>Задание</w:t>
      </w:r>
      <w:r w:rsidRPr="00640A6B">
        <w:rPr>
          <w:lang w:val="en-US"/>
        </w:rPr>
        <w:t xml:space="preserve"> </w:t>
      </w:r>
      <w:r>
        <w:t>по</w:t>
      </w:r>
      <w:r w:rsidRPr="00640A6B">
        <w:rPr>
          <w:lang w:val="en-US"/>
        </w:rPr>
        <w:t xml:space="preserve"> </w:t>
      </w:r>
      <w:r>
        <w:t>варианту</w:t>
      </w:r>
      <w:r w:rsidRPr="00640A6B">
        <w:rPr>
          <w:lang w:val="en-US"/>
        </w:rPr>
        <w:t>.                                        ");</w:t>
      </w:r>
    </w:p>
    <w:p w14:paraId="38F44A23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mvwprintw (win_main, getmaxy(win_main) - </w:t>
      </w:r>
      <w:proofErr w:type="gramStart"/>
      <w:r w:rsidRPr="00640A6B">
        <w:rPr>
          <w:lang w:val="en-US"/>
        </w:rPr>
        <w:t>3,  1</w:t>
      </w:r>
      <w:proofErr w:type="gramEnd"/>
      <w:r w:rsidRPr="00640A6B">
        <w:rPr>
          <w:lang w:val="en-US"/>
        </w:rPr>
        <w:t xml:space="preserve">, "  (E) </w:t>
      </w:r>
      <w:r>
        <w:t>Выйти</w:t>
      </w:r>
      <w:r w:rsidRPr="00640A6B">
        <w:rPr>
          <w:lang w:val="en-US"/>
        </w:rPr>
        <w:t xml:space="preserve"> </w:t>
      </w:r>
      <w:r>
        <w:t>из</w:t>
      </w:r>
      <w:r w:rsidRPr="00640A6B">
        <w:rPr>
          <w:lang w:val="en-US"/>
        </w:rPr>
        <w:t xml:space="preserve"> </w:t>
      </w:r>
      <w:r>
        <w:t>текущего</w:t>
      </w:r>
      <w:r w:rsidRPr="00640A6B">
        <w:rPr>
          <w:lang w:val="en-US"/>
        </w:rPr>
        <w:t xml:space="preserve"> </w:t>
      </w:r>
      <w:r>
        <w:t>окна</w:t>
      </w:r>
      <w:r w:rsidRPr="00640A6B">
        <w:rPr>
          <w:lang w:val="en-US"/>
        </w:rPr>
        <w:t>.                                     ");</w:t>
      </w:r>
    </w:p>
    <w:p w14:paraId="0ECCE92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selected_key = MKEY_NULL;</w:t>
      </w:r>
    </w:p>
    <w:p w14:paraId="661A094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do</w:t>
      </w:r>
    </w:p>
    <w:p w14:paraId="0FE225B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{</w:t>
      </w:r>
    </w:p>
    <w:p w14:paraId="71CE6154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/* ---------------------------------------</w:t>
      </w:r>
      <w:r>
        <w:t>Обработка</w:t>
      </w:r>
      <w:r w:rsidRPr="00640A6B">
        <w:rPr>
          <w:lang w:val="en-US"/>
        </w:rPr>
        <w:t xml:space="preserve"> </w:t>
      </w:r>
      <w:r>
        <w:t>нажатой</w:t>
      </w:r>
      <w:r w:rsidRPr="00640A6B">
        <w:rPr>
          <w:lang w:val="en-US"/>
        </w:rPr>
        <w:t xml:space="preserve"> </w:t>
      </w:r>
      <w:r>
        <w:t>клавиши</w:t>
      </w:r>
      <w:r w:rsidRPr="00640A6B">
        <w:rPr>
          <w:lang w:val="en-US"/>
        </w:rPr>
        <w:t>--------------------------------------- */</w:t>
      </w:r>
    </w:p>
    <w:p w14:paraId="1578D10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switch (selected_key)</w:t>
      </w:r>
    </w:p>
    <w:p w14:paraId="56F7903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{</w:t>
      </w:r>
    </w:p>
    <w:p w14:paraId="72659C2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// </w:t>
      </w:r>
      <w:r>
        <w:t>Действие</w:t>
      </w:r>
      <w:r w:rsidRPr="00640A6B">
        <w:rPr>
          <w:lang w:val="en-US"/>
        </w:rPr>
        <w:t xml:space="preserve"> "</w:t>
      </w:r>
      <w:r>
        <w:t>Добавить</w:t>
      </w:r>
      <w:r w:rsidRPr="00640A6B">
        <w:rPr>
          <w:lang w:val="en-US"/>
        </w:rPr>
        <w:t xml:space="preserve"> </w:t>
      </w:r>
      <w:r>
        <w:t>элемент</w:t>
      </w:r>
      <w:r w:rsidRPr="00640A6B">
        <w:rPr>
          <w:lang w:val="en-US"/>
        </w:rPr>
        <w:t xml:space="preserve">" </w:t>
      </w:r>
    </w:p>
    <w:p w14:paraId="3F2440C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case L'P': case L'p': case L'</w:t>
      </w:r>
      <w:r>
        <w:t>З</w:t>
      </w:r>
      <w:r w:rsidRPr="00640A6B">
        <w:rPr>
          <w:lang w:val="en-US"/>
        </w:rPr>
        <w:t>': case L'</w:t>
      </w:r>
      <w:r>
        <w:t>з</w:t>
      </w:r>
      <w:r w:rsidRPr="00640A6B">
        <w:rPr>
          <w:lang w:val="en-US"/>
        </w:rPr>
        <w:t>':</w:t>
      </w:r>
    </w:p>
    <w:p w14:paraId="6CD636E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{</w:t>
      </w:r>
    </w:p>
    <w:p w14:paraId="710564F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if (selected_table_list == search_results_list)</w:t>
      </w:r>
    </w:p>
    <w:p w14:paraId="76FEDC7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{</w:t>
      </w:r>
    </w:p>
    <w:p w14:paraId="2A5C12B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tui_draw_popup_text_message (</w:t>
      </w:r>
    </w:p>
    <w:p w14:paraId="29463EA9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</w:t>
      </w:r>
      <w:r>
        <w:t>L"Предупреждение",</w:t>
      </w:r>
    </w:p>
    <w:p w14:paraId="06DEA6E0" w14:textId="77777777" w:rsidR="00640A6B" w:rsidRDefault="00640A6B" w:rsidP="00A85196">
      <w:pPr>
        <w:pStyle w:val="a3"/>
      </w:pPr>
      <w:r>
        <w:t xml:space="preserve">                                            L"Невозможно добавить элемент в результаты поиска. Переключитель на таблицу со всеми данными."</w:t>
      </w:r>
    </w:p>
    <w:p w14:paraId="26B48BCF" w14:textId="77777777" w:rsidR="00640A6B" w:rsidRDefault="00640A6B" w:rsidP="00A85196">
      <w:pPr>
        <w:pStyle w:val="a3"/>
      </w:pPr>
      <w:r>
        <w:t xml:space="preserve">                                        );</w:t>
      </w:r>
    </w:p>
    <w:p w14:paraId="77645305" w14:textId="77777777" w:rsidR="00640A6B" w:rsidRDefault="00640A6B" w:rsidP="00A85196">
      <w:pPr>
        <w:pStyle w:val="a3"/>
      </w:pPr>
      <w:r>
        <w:t xml:space="preserve">                                        break;</w:t>
      </w:r>
    </w:p>
    <w:p w14:paraId="5ED1EA50" w14:textId="77777777" w:rsidR="00D71B2D" w:rsidRDefault="00640A6B" w:rsidP="00A85196">
      <w:pPr>
        <w:pStyle w:val="a3"/>
      </w:pPr>
      <w:r>
        <w:t xml:space="preserve">                                    }</w:t>
      </w:r>
    </w:p>
    <w:p w14:paraId="3616F6E0" w14:textId="77777777" w:rsidR="00640A6B" w:rsidRDefault="00640A6B" w:rsidP="00A85196">
      <w:pPr>
        <w:pStyle w:val="a3"/>
      </w:pPr>
      <w:r>
        <w:t xml:space="preserve">                                    list_data_</w:t>
      </w:r>
      <w:proofErr w:type="gramStart"/>
      <w:r>
        <w:t>t  d</w:t>
      </w:r>
      <w:proofErr w:type="gramEnd"/>
      <w:r>
        <w:t>;</w:t>
      </w:r>
    </w:p>
    <w:p w14:paraId="2A09B3DC" w14:textId="77777777" w:rsidR="00640A6B" w:rsidRPr="00812C63" w:rsidRDefault="00640A6B" w:rsidP="00A85196">
      <w:pPr>
        <w:pStyle w:val="a3"/>
      </w:pPr>
      <w:r>
        <w:t xml:space="preserve">                                    </w:t>
      </w:r>
      <w:r w:rsidRPr="00640A6B">
        <w:rPr>
          <w:lang w:val="en-US"/>
        </w:rPr>
        <w:t>switch</w:t>
      </w:r>
      <w:r w:rsidRPr="00812C63">
        <w:t xml:space="preserve"> (</w:t>
      </w:r>
      <w:r w:rsidRPr="00640A6B">
        <w:rPr>
          <w:lang w:val="en-US"/>
        </w:rPr>
        <w:t>tui</w:t>
      </w:r>
      <w:r w:rsidRPr="00812C63">
        <w:t>_</w:t>
      </w:r>
      <w:r w:rsidRPr="00640A6B">
        <w:rPr>
          <w:lang w:val="en-US"/>
        </w:rPr>
        <w:t>popup</w:t>
      </w:r>
      <w:r w:rsidRPr="00812C63">
        <w:t>_</w:t>
      </w:r>
      <w:r w:rsidRPr="00640A6B">
        <w:rPr>
          <w:lang w:val="en-US"/>
        </w:rPr>
        <w:t>edit</w:t>
      </w:r>
      <w:r w:rsidRPr="00812C63">
        <w:t>_</w:t>
      </w:r>
      <w:r w:rsidRPr="00640A6B">
        <w:rPr>
          <w:lang w:val="en-US"/>
        </w:rPr>
        <w:t>element</w:t>
      </w:r>
      <w:r w:rsidRPr="00812C63">
        <w:t>_</w:t>
      </w:r>
      <w:r w:rsidRPr="00640A6B">
        <w:rPr>
          <w:lang w:val="en-US"/>
        </w:rPr>
        <w:t>data</w:t>
      </w:r>
      <w:r w:rsidRPr="00812C63">
        <w:t xml:space="preserve"> (</w:t>
      </w:r>
      <w:r w:rsidRPr="00640A6B">
        <w:rPr>
          <w:lang w:val="en-US"/>
        </w:rPr>
        <w:t>L</w:t>
      </w:r>
      <w:r w:rsidRPr="00812C63">
        <w:t>"</w:t>
      </w:r>
      <w:r>
        <w:t>Данные</w:t>
      </w:r>
      <w:r w:rsidRPr="00812C63">
        <w:t xml:space="preserve"> </w:t>
      </w:r>
      <w:r>
        <w:t>элемента</w:t>
      </w:r>
      <w:r w:rsidRPr="00812C63">
        <w:t>", &amp;</w:t>
      </w:r>
      <w:r w:rsidRPr="00640A6B">
        <w:rPr>
          <w:lang w:val="en-US"/>
        </w:rPr>
        <w:t>d</w:t>
      </w:r>
      <w:r w:rsidRPr="00812C63">
        <w:t>, 1))</w:t>
      </w:r>
    </w:p>
    <w:p w14:paraId="5145D982" w14:textId="77777777" w:rsidR="00640A6B" w:rsidRPr="00640A6B" w:rsidRDefault="00640A6B" w:rsidP="00A85196">
      <w:pPr>
        <w:pStyle w:val="a3"/>
        <w:rPr>
          <w:lang w:val="en-US"/>
        </w:rPr>
      </w:pPr>
      <w:r w:rsidRPr="00812C63">
        <w:t xml:space="preserve">                                    </w:t>
      </w:r>
      <w:r w:rsidRPr="00640A6B">
        <w:rPr>
          <w:lang w:val="en-US"/>
        </w:rPr>
        <w:t>{</w:t>
      </w:r>
    </w:p>
    <w:p w14:paraId="7FB6413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case TUI_ADD_ELEMENT_FLAG | TUI_AT_BEGIN_FLAG:</w:t>
      </w:r>
    </w:p>
    <w:p w14:paraId="0DF0D7E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lists_InsertAsListsHead (main_list, lists_CreateNewElement(&amp;d));</w:t>
      </w:r>
    </w:p>
    <w:p w14:paraId="6B96F18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break;</w:t>
      </w:r>
    </w:p>
    <w:p w14:paraId="18BC047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</w:t>
      </w:r>
    </w:p>
    <w:p w14:paraId="0003DCA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case TUI_ADD_ELEMENT_FLAG | TUI_AT_END_FLAG:</w:t>
      </w:r>
    </w:p>
    <w:p w14:paraId="2F3434C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lists_InsertAsListsTail (main_list, lists_CreateNewElement(&amp;d));</w:t>
      </w:r>
    </w:p>
    <w:p w14:paraId="00D98ECA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</w:t>
      </w:r>
      <w:r>
        <w:t>break;</w:t>
      </w:r>
    </w:p>
    <w:p w14:paraId="35478A2D" w14:textId="77777777" w:rsidR="00640A6B" w:rsidRDefault="00640A6B" w:rsidP="00A85196">
      <w:pPr>
        <w:pStyle w:val="a3"/>
      </w:pPr>
      <w:r>
        <w:t xml:space="preserve">                                    }</w:t>
      </w:r>
    </w:p>
    <w:p w14:paraId="148CB7AE" w14:textId="77777777" w:rsidR="00640A6B" w:rsidRDefault="00640A6B" w:rsidP="00A85196">
      <w:pPr>
        <w:pStyle w:val="a3"/>
      </w:pPr>
      <w:r>
        <w:t xml:space="preserve">                                }</w:t>
      </w:r>
    </w:p>
    <w:p w14:paraId="756F54F1" w14:textId="77777777" w:rsidR="00640A6B" w:rsidRDefault="00640A6B" w:rsidP="00A85196">
      <w:pPr>
        <w:pStyle w:val="a3"/>
      </w:pPr>
      <w:r>
        <w:t xml:space="preserve">                                break;</w:t>
      </w:r>
    </w:p>
    <w:p w14:paraId="4B1A8D5F" w14:textId="77777777" w:rsidR="00D71B2D" w:rsidRDefault="00640A6B" w:rsidP="00A85196">
      <w:pPr>
        <w:pStyle w:val="a3"/>
      </w:pPr>
      <w:r>
        <w:t xml:space="preserve">                            </w:t>
      </w:r>
    </w:p>
    <w:p w14:paraId="54AE5E09" w14:textId="77777777" w:rsidR="00640A6B" w:rsidRDefault="00640A6B" w:rsidP="00A85196">
      <w:pPr>
        <w:pStyle w:val="a3"/>
      </w:pPr>
      <w:r>
        <w:t xml:space="preserve">                            // Действие "Подробная информация"</w:t>
      </w:r>
    </w:p>
    <w:p w14:paraId="405A6805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</w:t>
      </w:r>
      <w:r w:rsidRPr="00640A6B">
        <w:rPr>
          <w:lang w:val="en-US"/>
        </w:rPr>
        <w:t>case L'R': case L'r': case L'</w:t>
      </w:r>
      <w:r>
        <w:t>К</w:t>
      </w:r>
      <w:r w:rsidRPr="00640A6B">
        <w:rPr>
          <w:lang w:val="en-US"/>
        </w:rPr>
        <w:t>': case L'</w:t>
      </w:r>
      <w:r>
        <w:t>к</w:t>
      </w:r>
      <w:r w:rsidRPr="00640A6B">
        <w:rPr>
          <w:lang w:val="en-US"/>
        </w:rPr>
        <w:t>':</w:t>
      </w:r>
    </w:p>
    <w:p w14:paraId="67555F1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{</w:t>
      </w:r>
    </w:p>
    <w:p w14:paraId="512E801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length_t position = (curr_selected_page - 1) * (getmaxy(win_table) - 5) + curr_selected_table_row;</w:t>
      </w:r>
    </w:p>
    <w:p w14:paraId="7FF5317E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list_elem_t * element = lists_SearchElementByField (selected_table_list, LIST_POSITION, (void *) &amp;position);</w:t>
      </w:r>
    </w:p>
    <w:p w14:paraId="7C78BCF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if (element)</w:t>
      </w:r>
    </w:p>
    <w:p w14:paraId="3EF7067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tui_popup_show_only_element (L"</w:t>
      </w:r>
      <w:r>
        <w:t>Информация</w:t>
      </w:r>
      <w:r w:rsidRPr="00640A6B">
        <w:rPr>
          <w:lang w:val="en-US"/>
        </w:rPr>
        <w:t xml:space="preserve"> </w:t>
      </w:r>
      <w:r>
        <w:t>о</w:t>
      </w:r>
      <w:r w:rsidRPr="00640A6B">
        <w:rPr>
          <w:lang w:val="en-US"/>
        </w:rPr>
        <w:t xml:space="preserve"> </w:t>
      </w:r>
      <w:r>
        <w:t>вольере</w:t>
      </w:r>
      <w:r w:rsidRPr="00640A6B">
        <w:rPr>
          <w:lang w:val="en-US"/>
        </w:rPr>
        <w:t>", element);</w:t>
      </w:r>
    </w:p>
    <w:p w14:paraId="25BF9A89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</w:t>
      </w:r>
      <w:r>
        <w:t>else</w:t>
      </w:r>
    </w:p>
    <w:p w14:paraId="4298400D" w14:textId="77777777" w:rsidR="00640A6B" w:rsidRDefault="00640A6B" w:rsidP="00A85196">
      <w:pPr>
        <w:pStyle w:val="a3"/>
      </w:pPr>
      <w:r>
        <w:t xml:space="preserve">                                        tui_draw_popup_text_message (L"ОШИБКА", L"ОШИБКА: не удалось найти элемент.\nСкорее всего, это произошло потому, что отсутствуют данные.");</w:t>
      </w:r>
    </w:p>
    <w:p w14:paraId="65DE1B19" w14:textId="77777777" w:rsidR="00640A6B" w:rsidRDefault="00640A6B" w:rsidP="00A85196">
      <w:pPr>
        <w:pStyle w:val="a3"/>
      </w:pPr>
      <w:r>
        <w:t xml:space="preserve">                                }</w:t>
      </w:r>
    </w:p>
    <w:p w14:paraId="14C268E6" w14:textId="77777777" w:rsidR="00640A6B" w:rsidRDefault="00640A6B" w:rsidP="00A85196">
      <w:pPr>
        <w:pStyle w:val="a3"/>
      </w:pPr>
      <w:r>
        <w:t xml:space="preserve">                                break;</w:t>
      </w:r>
    </w:p>
    <w:p w14:paraId="013EF8BB" w14:textId="77777777" w:rsidR="00D71B2D" w:rsidRDefault="00640A6B" w:rsidP="00A85196">
      <w:pPr>
        <w:pStyle w:val="a3"/>
      </w:pPr>
      <w:r>
        <w:t xml:space="preserve">                            </w:t>
      </w:r>
    </w:p>
    <w:p w14:paraId="67D8C1BF" w14:textId="77777777" w:rsidR="00640A6B" w:rsidRDefault="00640A6B" w:rsidP="00A85196">
      <w:pPr>
        <w:pStyle w:val="a3"/>
      </w:pPr>
      <w:r>
        <w:lastRenderedPageBreak/>
        <w:t xml:space="preserve">                            // Действие "Удалить элемент таблицы"</w:t>
      </w:r>
    </w:p>
    <w:p w14:paraId="018DB5DA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</w:t>
      </w:r>
      <w:r w:rsidRPr="00640A6B">
        <w:rPr>
          <w:lang w:val="en-US"/>
        </w:rPr>
        <w:t>case L'V': case L'v': case L'</w:t>
      </w:r>
      <w:r>
        <w:t>М</w:t>
      </w:r>
      <w:r w:rsidRPr="00640A6B">
        <w:rPr>
          <w:lang w:val="en-US"/>
        </w:rPr>
        <w:t>': case L'</w:t>
      </w:r>
      <w:r>
        <w:t>м</w:t>
      </w:r>
      <w:r w:rsidRPr="00640A6B">
        <w:rPr>
          <w:lang w:val="en-US"/>
        </w:rPr>
        <w:t>':</w:t>
      </w:r>
    </w:p>
    <w:p w14:paraId="348615A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{</w:t>
      </w:r>
    </w:p>
    <w:p w14:paraId="16F8AC7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if (selected_table_list-&gt;_length_ &lt; 1)</w:t>
      </w:r>
    </w:p>
    <w:p w14:paraId="5CFE0512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</w:t>
      </w:r>
      <w:r>
        <w:t>{</w:t>
      </w:r>
    </w:p>
    <w:p w14:paraId="18157AF1" w14:textId="77777777" w:rsidR="00640A6B" w:rsidRDefault="00640A6B" w:rsidP="00A85196">
      <w:pPr>
        <w:pStyle w:val="a3"/>
      </w:pPr>
      <w:r>
        <w:t xml:space="preserve">                                        tui_draw_popup_text_message (L"Предупреждение", L"Невозможно удалить несуществующую строку таблицы.");</w:t>
      </w:r>
    </w:p>
    <w:p w14:paraId="0B1A20DB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</w:t>
      </w:r>
      <w:r w:rsidRPr="00640A6B">
        <w:rPr>
          <w:lang w:val="en-US"/>
        </w:rPr>
        <w:t>break;</w:t>
      </w:r>
    </w:p>
    <w:p w14:paraId="046B38F8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}</w:t>
      </w:r>
    </w:p>
    <w:p w14:paraId="2075398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length_t position = (curr_selected_page - 1) * (getmaxy(win_table) - 5) + curr_selected_table_row;</w:t>
      </w:r>
    </w:p>
    <w:p w14:paraId="4C2D4CD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list_elem_t</w:t>
      </w:r>
    </w:p>
    <w:p w14:paraId="00EA52B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* tmp_element = lists_SearchElementByField (selected_table_list, LIST_POSITION, (void *) &amp;position),</w:t>
      </w:r>
    </w:p>
    <w:p w14:paraId="3873F233" w14:textId="77777777" w:rsidR="00D71B2D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</w:t>
      </w:r>
      <w:r>
        <w:t>* tmp_element_2 = NULL;</w:t>
      </w:r>
    </w:p>
    <w:p w14:paraId="531F5F73" w14:textId="77777777" w:rsidR="00640A6B" w:rsidRDefault="00640A6B" w:rsidP="00A85196">
      <w:pPr>
        <w:pStyle w:val="a3"/>
      </w:pPr>
      <w:r>
        <w:t xml:space="preserve">                                    if (tui_draw_popup_select (L"Опасное действие", L"ВНИМАНИЕ: вы хотите удалить элемент таблицы. Восстановить удалённые данные будет </w:t>
      </w:r>
      <w:proofErr w:type="gramStart"/>
      <w:r>
        <w:t>невозможно!\</w:t>
      </w:r>
      <w:proofErr w:type="gramEnd"/>
      <w:r>
        <w:t>nВаше окончательное решение?", DELETE_ELEMENT_MENU) != 4 || tui_confirm_action () != 0)</w:t>
      </w:r>
    </w:p>
    <w:p w14:paraId="759DAAAC" w14:textId="77777777" w:rsidR="00640A6B" w:rsidRDefault="00640A6B" w:rsidP="00A85196">
      <w:pPr>
        <w:pStyle w:val="a3"/>
      </w:pPr>
      <w:r>
        <w:t xml:space="preserve">                                    {</w:t>
      </w:r>
    </w:p>
    <w:p w14:paraId="3CA977E7" w14:textId="77777777" w:rsidR="00640A6B" w:rsidRDefault="00640A6B" w:rsidP="00A85196">
      <w:pPr>
        <w:pStyle w:val="a3"/>
      </w:pPr>
      <w:r>
        <w:t xml:space="preserve">                                        tui_draw_popup_text_message (L"Предупреждение", L"Действие было отменено пользователем.");</w:t>
      </w:r>
    </w:p>
    <w:p w14:paraId="4C69B6A7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</w:t>
      </w:r>
      <w:r w:rsidRPr="00640A6B">
        <w:rPr>
          <w:lang w:val="en-US"/>
        </w:rPr>
        <w:t>break;</w:t>
      </w:r>
    </w:p>
    <w:p w14:paraId="0E91076D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}</w:t>
      </w:r>
    </w:p>
    <w:p w14:paraId="6CD6A38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</w:t>
      </w:r>
    </w:p>
    <w:p w14:paraId="014B93F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if (selected_table_list == main_list)</w:t>
      </w:r>
    </w:p>
    <w:p w14:paraId="4B770C4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{</w:t>
      </w:r>
    </w:p>
    <w:p w14:paraId="311E81B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if ((tmp_element_2 = lists_SearchElementByField (search_results_list, LIST_ID, &amp;tmp_element-&gt;id)))</w:t>
      </w:r>
    </w:p>
    <w:p w14:paraId="7A6430A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{</w:t>
      </w:r>
    </w:p>
    <w:p w14:paraId="70ACA18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if (search_results_list-&gt;head == tmp_element_2)</w:t>
      </w:r>
    </w:p>
    <w:p w14:paraId="29BDD74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{</w:t>
      </w:r>
    </w:p>
    <w:p w14:paraId="72F8251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search_results_list-&gt;head = search_results_list-&gt;head-&gt;next;</w:t>
      </w:r>
    </w:p>
    <w:p w14:paraId="34B3D7F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if (search_results_list-&gt;head) search_results_list-&gt;head-&gt;prev = NULL;</w:t>
      </w:r>
    </w:p>
    <w:p w14:paraId="72702AAA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}</w:t>
      </w:r>
    </w:p>
    <w:p w14:paraId="5421AE1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lists_DeleteElement (tmp_element_2);</w:t>
      </w:r>
    </w:p>
    <w:p w14:paraId="2B20D61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search_results_list-&gt;_length_--;</w:t>
      </w:r>
    </w:p>
    <w:p w14:paraId="25C2F8F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}</w:t>
      </w:r>
    </w:p>
    <w:p w14:paraId="43D6F5A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}  </w:t>
      </w:r>
    </w:p>
    <w:p w14:paraId="289BB9A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else</w:t>
      </w:r>
    </w:p>
    <w:p w14:paraId="792EF4C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{</w:t>
      </w:r>
    </w:p>
    <w:p w14:paraId="1971EC8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if ((tmp_element_2 = lists_SearchElementByField (main_list, LIST_ID, &amp;tmp_element-&gt;id)))</w:t>
      </w:r>
    </w:p>
    <w:p w14:paraId="428B0C4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{</w:t>
      </w:r>
    </w:p>
    <w:p w14:paraId="6B62931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if (main_list-&gt;head == tmp_element_2)</w:t>
      </w:r>
    </w:p>
    <w:p w14:paraId="3FB3073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{</w:t>
      </w:r>
    </w:p>
    <w:p w14:paraId="5228CC0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main_list-&gt;head = main_list-&gt;head-&gt;next;</w:t>
      </w:r>
    </w:p>
    <w:p w14:paraId="02281CD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if (main_list-&gt;head) main_list-&gt;head-&gt;prev = NULL;</w:t>
      </w:r>
    </w:p>
    <w:p w14:paraId="57E6ED9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}</w:t>
      </w:r>
    </w:p>
    <w:p w14:paraId="5136C93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lists_DeleteElement (tmp_element_2);</w:t>
      </w:r>
    </w:p>
    <w:p w14:paraId="3DD2861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main_list-&gt;_length_--;</w:t>
      </w:r>
    </w:p>
    <w:p w14:paraId="506F204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}</w:t>
      </w:r>
    </w:p>
    <w:p w14:paraId="5235602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}</w:t>
      </w:r>
    </w:p>
    <w:p w14:paraId="64B6089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if (selected_table_list-&gt;head == tmp_element)</w:t>
      </w:r>
    </w:p>
    <w:p w14:paraId="3674559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{</w:t>
      </w:r>
    </w:p>
    <w:p w14:paraId="28040EF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selected_table_list-&gt;head = selected_table_list-&gt;head-&gt;next;</w:t>
      </w:r>
    </w:p>
    <w:p w14:paraId="3EBF11C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if (selected_table_list-&gt;head) selected_table_list-&gt;head-&gt;prev = NULL;</w:t>
      </w:r>
    </w:p>
    <w:p w14:paraId="43196598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 xml:space="preserve">                                    }</w:t>
      </w:r>
    </w:p>
    <w:p w14:paraId="405B467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lists_DeleteElement (tmp_element);</w:t>
      </w:r>
    </w:p>
    <w:p w14:paraId="08AA4F2C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selected_table_list-&gt;_length_--;</w:t>
      </w:r>
    </w:p>
    <w:p w14:paraId="08ABF09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curr_selected_table_row = 1;</w:t>
      </w:r>
    </w:p>
    <w:p w14:paraId="4739FE7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if (drawed_rows &lt;= 1)</w:t>
      </w:r>
    </w:p>
    <w:p w14:paraId="16E3EFC1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</w:t>
      </w:r>
      <w:r>
        <w:t>curr_selected_page--;</w:t>
      </w:r>
    </w:p>
    <w:p w14:paraId="41716E65" w14:textId="77777777" w:rsidR="00640A6B" w:rsidRDefault="00640A6B" w:rsidP="00A85196">
      <w:pPr>
        <w:pStyle w:val="a3"/>
      </w:pPr>
      <w:r>
        <w:t xml:space="preserve">                                }</w:t>
      </w:r>
    </w:p>
    <w:p w14:paraId="37A4E3C5" w14:textId="77777777" w:rsidR="00D71B2D" w:rsidRDefault="00640A6B" w:rsidP="00A85196">
      <w:pPr>
        <w:pStyle w:val="a3"/>
      </w:pPr>
      <w:r>
        <w:t xml:space="preserve">                                break;</w:t>
      </w:r>
    </w:p>
    <w:p w14:paraId="4BC2D68E" w14:textId="77777777" w:rsidR="00640A6B" w:rsidRDefault="00640A6B" w:rsidP="00A85196">
      <w:pPr>
        <w:pStyle w:val="a3"/>
      </w:pPr>
      <w:r>
        <w:t xml:space="preserve">                            // Действие "Редактировать элемент"</w:t>
      </w:r>
    </w:p>
    <w:p w14:paraId="0CADE533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</w:t>
      </w:r>
      <w:r w:rsidRPr="00640A6B">
        <w:rPr>
          <w:lang w:val="en-US"/>
        </w:rPr>
        <w:t>case L'G': case L'g': case L'</w:t>
      </w:r>
      <w:r>
        <w:t>П</w:t>
      </w:r>
      <w:r w:rsidRPr="00640A6B">
        <w:rPr>
          <w:lang w:val="en-US"/>
        </w:rPr>
        <w:t>': case L'</w:t>
      </w:r>
      <w:r>
        <w:t>п</w:t>
      </w:r>
      <w:r w:rsidRPr="00640A6B">
        <w:rPr>
          <w:lang w:val="en-US"/>
        </w:rPr>
        <w:t>':</w:t>
      </w:r>
    </w:p>
    <w:p w14:paraId="063E805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{</w:t>
      </w:r>
    </w:p>
    <w:p w14:paraId="26CD4C0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length_t position = (curr_selected_page - 1) * (getmaxy(win_table) - 5) + curr_selected_table_row;</w:t>
      </w:r>
    </w:p>
    <w:p w14:paraId="2CEAE058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list_elem_t * element = lists_SearchElementByField (selected_table_list, LIST_POSITION, (void *) &amp;position);</w:t>
      </w:r>
    </w:p>
    <w:p w14:paraId="49AD591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if (element)</w:t>
      </w:r>
    </w:p>
    <w:p w14:paraId="1A3FF8B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{</w:t>
      </w:r>
    </w:p>
    <w:p w14:paraId="233535C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if (tui_confirm_action () == 1)</w:t>
      </w:r>
    </w:p>
    <w:p w14:paraId="4B5D276D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</w:t>
      </w:r>
      <w:r>
        <w:t>{</w:t>
      </w:r>
    </w:p>
    <w:p w14:paraId="4FBE5E68" w14:textId="77777777" w:rsidR="00640A6B" w:rsidRDefault="00640A6B" w:rsidP="00A85196">
      <w:pPr>
        <w:pStyle w:val="a3"/>
      </w:pPr>
      <w:r>
        <w:t xml:space="preserve">                                            tui_draw_popup_text_message (L"Предупреждение", L"Действие отменено пользователем.");</w:t>
      </w:r>
    </w:p>
    <w:p w14:paraId="5538A581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    </w:t>
      </w:r>
      <w:r w:rsidRPr="00640A6B">
        <w:rPr>
          <w:lang w:val="en-US"/>
        </w:rPr>
        <w:t>break;</w:t>
      </w:r>
    </w:p>
    <w:p w14:paraId="79322B03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}</w:t>
      </w:r>
    </w:p>
    <w:p w14:paraId="14A91A8A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tui_popup_edit_element_data (L"</w:t>
      </w:r>
      <w:r>
        <w:t>Редактировать</w:t>
      </w:r>
      <w:r w:rsidRPr="00640A6B">
        <w:rPr>
          <w:lang w:val="en-US"/>
        </w:rPr>
        <w:t xml:space="preserve"> </w:t>
      </w:r>
      <w:r>
        <w:t>запись</w:t>
      </w:r>
      <w:r w:rsidRPr="00640A6B">
        <w:rPr>
          <w:lang w:val="en-US"/>
        </w:rPr>
        <w:t>", &amp;element-&gt;data, 0);</w:t>
      </w:r>
    </w:p>
    <w:p w14:paraId="366BCAC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if (selected_table_list == search_results_list)</w:t>
      </w:r>
    </w:p>
    <w:p w14:paraId="604EA89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{</w:t>
      </w:r>
    </w:p>
    <w:p w14:paraId="44A70F4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lists_</w:t>
      </w:r>
      <w:proofErr w:type="gramStart"/>
      <w:r w:rsidRPr="00640A6B">
        <w:rPr>
          <w:lang w:val="en-US"/>
        </w:rPr>
        <w:t>SearchElementByField(</w:t>
      </w:r>
      <w:proofErr w:type="gramEnd"/>
      <w:r w:rsidRPr="00640A6B">
        <w:rPr>
          <w:lang w:val="en-US"/>
        </w:rPr>
        <w:t>main_list, LIST_ID, &amp;element-&gt;id)-&gt;data = element-&gt;data;</w:t>
      </w:r>
    </w:p>
    <w:p w14:paraId="580145B8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</w:t>
      </w:r>
      <w:r>
        <w:t>}</w:t>
      </w:r>
    </w:p>
    <w:p w14:paraId="43DC8F84" w14:textId="77777777" w:rsidR="00640A6B" w:rsidRDefault="00640A6B" w:rsidP="00A85196">
      <w:pPr>
        <w:pStyle w:val="a3"/>
      </w:pPr>
      <w:r>
        <w:t xml:space="preserve">                                    }</w:t>
      </w:r>
    </w:p>
    <w:p w14:paraId="7F7A9577" w14:textId="77777777" w:rsidR="00640A6B" w:rsidRDefault="00640A6B" w:rsidP="00A85196">
      <w:pPr>
        <w:pStyle w:val="a3"/>
      </w:pPr>
      <w:r>
        <w:t xml:space="preserve">                                    else</w:t>
      </w:r>
    </w:p>
    <w:p w14:paraId="1CC4E042" w14:textId="77777777" w:rsidR="00640A6B" w:rsidRDefault="00640A6B" w:rsidP="00A85196">
      <w:pPr>
        <w:pStyle w:val="a3"/>
      </w:pPr>
      <w:r>
        <w:t xml:space="preserve">                                        tui_draw_popup_text_message (L"ОШИБКА", L"ОШИБКА: не удалось найти элемент.\nСкорее всего, это произошло потому, что в таблице отсутствуют данные.");</w:t>
      </w:r>
    </w:p>
    <w:p w14:paraId="47DBF85A" w14:textId="77777777" w:rsidR="00640A6B" w:rsidRDefault="00640A6B" w:rsidP="00A85196">
      <w:pPr>
        <w:pStyle w:val="a3"/>
      </w:pPr>
      <w:r>
        <w:t xml:space="preserve">                                }</w:t>
      </w:r>
    </w:p>
    <w:p w14:paraId="5CD36D42" w14:textId="77777777" w:rsidR="00640A6B" w:rsidRDefault="00640A6B" w:rsidP="00A85196">
      <w:pPr>
        <w:pStyle w:val="a3"/>
      </w:pPr>
      <w:r>
        <w:t xml:space="preserve">                                break;</w:t>
      </w:r>
    </w:p>
    <w:p w14:paraId="361371A4" w14:textId="77777777" w:rsidR="00D71B2D" w:rsidRDefault="00640A6B" w:rsidP="00A85196">
      <w:pPr>
        <w:pStyle w:val="a3"/>
      </w:pPr>
      <w:r>
        <w:t xml:space="preserve">                            </w:t>
      </w:r>
    </w:p>
    <w:p w14:paraId="22FB734D" w14:textId="77777777" w:rsidR="00640A6B" w:rsidRDefault="00640A6B" w:rsidP="00A85196">
      <w:pPr>
        <w:pStyle w:val="a3"/>
      </w:pPr>
      <w:r>
        <w:t xml:space="preserve">                            // Действие "Сортировка"</w:t>
      </w:r>
    </w:p>
    <w:p w14:paraId="238318D5" w14:textId="77777777" w:rsidR="00640A6B" w:rsidRDefault="00640A6B" w:rsidP="00A85196">
      <w:pPr>
        <w:pStyle w:val="a3"/>
      </w:pPr>
      <w:r>
        <w:t xml:space="preserve">                            case L'S': case L's': case L'Ы': case L'ы':</w:t>
      </w:r>
    </w:p>
    <w:p w14:paraId="775C5E45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</w:t>
      </w:r>
      <w:r w:rsidRPr="00640A6B">
        <w:rPr>
          <w:lang w:val="en-US"/>
        </w:rPr>
        <w:t>{</w:t>
      </w:r>
    </w:p>
    <w:p w14:paraId="2D99746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if (selected_table_list-&gt;_length_ &lt; 1)</w:t>
      </w:r>
    </w:p>
    <w:p w14:paraId="7314611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{</w:t>
      </w:r>
    </w:p>
    <w:p w14:paraId="6FDCE9D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tui_draw_popup_text_message (</w:t>
      </w:r>
    </w:p>
    <w:p w14:paraId="090307EA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</w:t>
      </w:r>
      <w:r>
        <w:t>L"Ошибка",</w:t>
      </w:r>
    </w:p>
    <w:p w14:paraId="545361C4" w14:textId="77777777" w:rsidR="00640A6B" w:rsidRDefault="00640A6B" w:rsidP="00A85196">
      <w:pPr>
        <w:pStyle w:val="a3"/>
      </w:pPr>
      <w:r>
        <w:t xml:space="preserve">                                            L"Невозможно отсортировать пустую таблицу данных."</w:t>
      </w:r>
    </w:p>
    <w:p w14:paraId="1DDA7A2A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</w:t>
      </w:r>
      <w:r w:rsidRPr="00640A6B">
        <w:rPr>
          <w:lang w:val="en-US"/>
        </w:rPr>
        <w:t>);</w:t>
      </w:r>
    </w:p>
    <w:p w14:paraId="618D6E8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break;</w:t>
      </w:r>
    </w:p>
    <w:p w14:paraId="09D71A8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}</w:t>
      </w:r>
    </w:p>
    <w:p w14:paraId="1C205CF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int sort_order = 0,</w:t>
      </w:r>
    </w:p>
    <w:p w14:paraId="209B5FFA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prio_field = 0;</w:t>
      </w:r>
    </w:p>
    <w:p w14:paraId="03BDB10C" w14:textId="77777777" w:rsidR="00D71B2D" w:rsidRDefault="00640A6B" w:rsidP="00A85196">
      <w:pPr>
        <w:pStyle w:val="a3"/>
      </w:pPr>
      <w:r w:rsidRPr="00640A6B">
        <w:rPr>
          <w:lang w:val="en-US"/>
        </w:rPr>
        <w:t xml:space="preserve">                                    </w:t>
      </w:r>
      <w:r>
        <w:t>prio_field = tui_draw_popup_select (L"Выбор приоритетного поля", L"Выберите приоритетное поле (поле, по которому в первую очередь будет выполнена сортировка).", SELECT_SEARCH_FIELD_MENU) - 1;</w:t>
      </w:r>
    </w:p>
    <w:p w14:paraId="1F3DC7D1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</w:t>
      </w:r>
      <w:r w:rsidRPr="00640A6B">
        <w:rPr>
          <w:lang w:val="en-US"/>
        </w:rPr>
        <w:t>if (prio_field &gt; LIST_DATE)</w:t>
      </w:r>
    </w:p>
    <w:p w14:paraId="20276815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</w:t>
      </w:r>
      <w:r>
        <w:t>{</w:t>
      </w:r>
    </w:p>
    <w:p w14:paraId="22D0A83A" w14:textId="77777777" w:rsidR="00640A6B" w:rsidRDefault="00640A6B" w:rsidP="00A85196">
      <w:pPr>
        <w:pStyle w:val="a3"/>
      </w:pPr>
      <w:r>
        <w:t xml:space="preserve">                                        tui_draw_popup_text_message (L"Предупреждение", L"Сортировка была отменена пользователем.");</w:t>
      </w:r>
    </w:p>
    <w:p w14:paraId="39D26E32" w14:textId="77777777" w:rsidR="00640A6B" w:rsidRDefault="00640A6B" w:rsidP="00A85196">
      <w:pPr>
        <w:pStyle w:val="a3"/>
      </w:pPr>
      <w:r>
        <w:t xml:space="preserve">                                        break;</w:t>
      </w:r>
    </w:p>
    <w:p w14:paraId="58DA45AF" w14:textId="77777777" w:rsidR="00D71B2D" w:rsidRDefault="00640A6B" w:rsidP="00A85196">
      <w:pPr>
        <w:pStyle w:val="a3"/>
      </w:pPr>
      <w:r>
        <w:t xml:space="preserve">                                    }</w:t>
      </w:r>
    </w:p>
    <w:p w14:paraId="48B03C64" w14:textId="77777777" w:rsidR="00640A6B" w:rsidRDefault="00640A6B" w:rsidP="00A85196">
      <w:pPr>
        <w:pStyle w:val="a3"/>
      </w:pPr>
      <w:r>
        <w:t xml:space="preserve">                                    if (tui_draw_popup_select (L"Выбор порядка сортировки", L"Выберите порядок сортировки.", SORT_ORDER_LIST) == 1)</w:t>
      </w:r>
    </w:p>
    <w:p w14:paraId="2C099ECC" w14:textId="77777777" w:rsidR="00640A6B" w:rsidRPr="00640A6B" w:rsidRDefault="00640A6B" w:rsidP="00A85196">
      <w:pPr>
        <w:pStyle w:val="a3"/>
        <w:rPr>
          <w:lang w:val="en-US"/>
        </w:rPr>
      </w:pPr>
      <w:r>
        <w:lastRenderedPageBreak/>
        <w:t xml:space="preserve">                                        </w:t>
      </w:r>
      <w:r w:rsidRPr="00640A6B">
        <w:rPr>
          <w:lang w:val="en-US"/>
        </w:rPr>
        <w:t>sort_order = SORT_ASCENDING_ORDER;</w:t>
      </w:r>
    </w:p>
    <w:p w14:paraId="081DC31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else</w:t>
      </w:r>
    </w:p>
    <w:p w14:paraId="78D3028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sort_order = SORT_DESCENDING_ORDER;</w:t>
      </w:r>
    </w:p>
    <w:p w14:paraId="5215E55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</w:t>
      </w:r>
    </w:p>
    <w:p w14:paraId="2D0B2546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lists_SortListByField (selected_table_list, sort_order, prio_field);</w:t>
      </w:r>
    </w:p>
    <w:p w14:paraId="1FA1C7E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tui_draw_popup_text_message (L"</w:t>
      </w:r>
      <w:r>
        <w:t>Удача</w:t>
      </w:r>
      <w:r w:rsidRPr="00640A6B">
        <w:rPr>
          <w:lang w:val="en-US"/>
        </w:rPr>
        <w:t>", L"</w:t>
      </w:r>
      <w:r>
        <w:t>Сортировка</w:t>
      </w:r>
      <w:r w:rsidRPr="00640A6B">
        <w:rPr>
          <w:lang w:val="en-US"/>
        </w:rPr>
        <w:t xml:space="preserve"> </w:t>
      </w:r>
      <w:r>
        <w:t>завершена</w:t>
      </w:r>
      <w:r w:rsidRPr="00640A6B">
        <w:rPr>
          <w:lang w:val="en-US"/>
        </w:rPr>
        <w:t>.");</w:t>
      </w:r>
    </w:p>
    <w:p w14:paraId="1C7E716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}</w:t>
      </w:r>
    </w:p>
    <w:p w14:paraId="39D0AA9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break;</w:t>
      </w:r>
    </w:p>
    <w:p w14:paraId="152D7BF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</w:t>
      </w:r>
    </w:p>
    <w:p w14:paraId="0CF85D3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// </w:t>
      </w:r>
      <w:r>
        <w:t>Действие</w:t>
      </w:r>
      <w:r w:rsidRPr="00640A6B">
        <w:rPr>
          <w:lang w:val="en-US"/>
        </w:rPr>
        <w:t xml:space="preserve"> "</w:t>
      </w:r>
      <w:r>
        <w:t>Поиск</w:t>
      </w:r>
      <w:r w:rsidRPr="00640A6B">
        <w:rPr>
          <w:lang w:val="en-US"/>
        </w:rPr>
        <w:t>"</w:t>
      </w:r>
    </w:p>
    <w:p w14:paraId="2F1BBA5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case L'F': case L'f': case L'</w:t>
      </w:r>
      <w:r>
        <w:t>А</w:t>
      </w:r>
      <w:r w:rsidRPr="00640A6B">
        <w:rPr>
          <w:lang w:val="en-US"/>
        </w:rPr>
        <w:t>': case L'</w:t>
      </w:r>
      <w:r>
        <w:t>а</w:t>
      </w:r>
      <w:r w:rsidRPr="00640A6B">
        <w:rPr>
          <w:lang w:val="en-US"/>
        </w:rPr>
        <w:t>':</w:t>
      </w:r>
    </w:p>
    <w:p w14:paraId="55C8E63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{</w:t>
      </w:r>
    </w:p>
    <w:p w14:paraId="1734857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if (selected_table_list-&gt;_length_ &lt; 1)</w:t>
      </w:r>
    </w:p>
    <w:p w14:paraId="54F072D4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</w:t>
      </w:r>
      <w:r>
        <w:t>{</w:t>
      </w:r>
    </w:p>
    <w:p w14:paraId="277217FE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tui_draw_popup_text_message (L"ОШИБКА", L"В выбранной таблице отсутствуют данные. Заполните</w:t>
      </w:r>
      <w:r w:rsidRPr="00640A6B">
        <w:rPr>
          <w:lang w:val="en-US"/>
        </w:rPr>
        <w:t xml:space="preserve"> </w:t>
      </w:r>
      <w:r>
        <w:t>или</w:t>
      </w:r>
      <w:r w:rsidRPr="00640A6B">
        <w:rPr>
          <w:lang w:val="en-US"/>
        </w:rPr>
        <w:t xml:space="preserve"> </w:t>
      </w:r>
      <w:r>
        <w:t>смените</w:t>
      </w:r>
      <w:r w:rsidRPr="00640A6B">
        <w:rPr>
          <w:lang w:val="en-US"/>
        </w:rPr>
        <w:t xml:space="preserve"> </w:t>
      </w:r>
      <w:r>
        <w:t>таблицу</w:t>
      </w:r>
      <w:r w:rsidRPr="00640A6B">
        <w:rPr>
          <w:lang w:val="en-US"/>
        </w:rPr>
        <w:t>.");</w:t>
      </w:r>
    </w:p>
    <w:p w14:paraId="5F0F311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break;</w:t>
      </w:r>
    </w:p>
    <w:p w14:paraId="64DBBDBC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}</w:t>
      </w:r>
    </w:p>
    <w:p w14:paraId="5D0AC8D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selected_key = tui_draw_popup_select (</w:t>
      </w:r>
    </w:p>
    <w:p w14:paraId="01C79708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</w:t>
      </w:r>
      <w:r>
        <w:t>L"Выбор поля для поиска",</w:t>
      </w:r>
    </w:p>
    <w:p w14:paraId="60F9C6DA" w14:textId="77777777" w:rsidR="00640A6B" w:rsidRDefault="00640A6B" w:rsidP="00A85196">
      <w:pPr>
        <w:pStyle w:val="a3"/>
      </w:pPr>
      <w:r>
        <w:t xml:space="preserve">                                        L"Выберите поле для поиска.\nПосле чего необходимо будет ввести конкретное значений.",</w:t>
      </w:r>
    </w:p>
    <w:p w14:paraId="694E74D5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</w:t>
      </w:r>
      <w:r w:rsidRPr="00640A6B">
        <w:rPr>
          <w:lang w:val="en-US"/>
        </w:rPr>
        <w:t>SELECT_SEARCH_FIELD_MENU</w:t>
      </w:r>
    </w:p>
    <w:p w14:paraId="01E505D8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) - 1;</w:t>
      </w:r>
    </w:p>
    <w:p w14:paraId="4A1DE99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void * universal_ptr = NULL;</w:t>
      </w:r>
    </w:p>
    <w:p w14:paraId="7898041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list_id_t tmp_id = 0;</w:t>
      </w:r>
    </w:p>
    <w:p w14:paraId="7AE14E2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length_t tmp_int = 0;</w:t>
      </w:r>
    </w:p>
    <w:p w14:paraId="308014B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weight_t tmp_</w:t>
      </w:r>
      <w:proofErr w:type="gramStart"/>
      <w:r w:rsidRPr="00640A6B">
        <w:rPr>
          <w:lang w:val="en-US"/>
        </w:rPr>
        <w:t>weight  =</w:t>
      </w:r>
      <w:proofErr w:type="gramEnd"/>
      <w:r w:rsidRPr="00640A6B">
        <w:rPr>
          <w:lang w:val="en-US"/>
        </w:rPr>
        <w:t xml:space="preserve"> 0.0;</w:t>
      </w:r>
    </w:p>
    <w:p w14:paraId="3CA8B07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cost_t tmp_</w:t>
      </w:r>
      <w:proofErr w:type="gramStart"/>
      <w:r w:rsidRPr="00640A6B">
        <w:rPr>
          <w:lang w:val="en-US"/>
        </w:rPr>
        <w:t>cost  =</w:t>
      </w:r>
      <w:proofErr w:type="gramEnd"/>
      <w:r w:rsidRPr="00640A6B">
        <w:rPr>
          <w:lang w:val="en-US"/>
        </w:rPr>
        <w:t xml:space="preserve"> 0.0;</w:t>
      </w:r>
    </w:p>
    <w:p w14:paraId="2E8781B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udate_t tmp_date = </w:t>
      </w:r>
      <w:proofErr w:type="gramStart"/>
      <w:r w:rsidRPr="00640A6B">
        <w:rPr>
          <w:lang w:val="en-US"/>
        </w:rPr>
        <w:t>{.D</w:t>
      </w:r>
      <w:proofErr w:type="gramEnd"/>
      <w:r w:rsidRPr="00640A6B">
        <w:rPr>
          <w:lang w:val="en-US"/>
        </w:rPr>
        <w:t xml:space="preserve"> = 1, .M = 9, .Y = 2021};</w:t>
      </w:r>
    </w:p>
    <w:p w14:paraId="1F88A00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list_elem_t * tmp_element_ptr = NULL,</w:t>
      </w:r>
    </w:p>
    <w:p w14:paraId="576EFB43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* tmp_created_element = NULL;</w:t>
      </w:r>
    </w:p>
    <w:p w14:paraId="57AA1C52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memset (tmp_wcs, 0, sizeof(tmp_wcs));</w:t>
      </w:r>
    </w:p>
    <w:p w14:paraId="340D4D9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switch (selected_key)</w:t>
      </w:r>
    </w:p>
    <w:p w14:paraId="7D6708A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{</w:t>
      </w:r>
    </w:p>
    <w:p w14:paraId="74C3C43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case LIST_POSITION:</w:t>
      </w:r>
    </w:p>
    <w:p w14:paraId="154C1C6C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</w:t>
      </w:r>
      <w:r>
        <w:t>tui_draw_popup_form (</w:t>
      </w:r>
    </w:p>
    <w:p w14:paraId="23EB20FF" w14:textId="77777777" w:rsidR="00640A6B" w:rsidRDefault="00640A6B" w:rsidP="00A85196">
      <w:pPr>
        <w:pStyle w:val="a3"/>
      </w:pPr>
      <w:r>
        <w:t xml:space="preserve">                                                L"Поиск по позиции",</w:t>
      </w:r>
    </w:p>
    <w:p w14:paraId="0E5D8E3D" w14:textId="77777777" w:rsidR="00640A6B" w:rsidRDefault="00640A6B" w:rsidP="00A85196">
      <w:pPr>
        <w:pStyle w:val="a3"/>
      </w:pPr>
      <w:r>
        <w:t xml:space="preserve">                                                L"Введите требуемый номер позиции.",</w:t>
      </w:r>
    </w:p>
    <w:p w14:paraId="36266518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        </w:t>
      </w:r>
      <w:r w:rsidRPr="00640A6B">
        <w:rPr>
          <w:lang w:val="en-US"/>
        </w:rPr>
        <w:t>L"POS",</w:t>
      </w:r>
    </w:p>
    <w:p w14:paraId="7A0126A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tmp_wcs,</w:t>
      </w:r>
    </w:p>
    <w:p w14:paraId="1933D15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POSITION_DGT_CNT,</w:t>
      </w:r>
    </w:p>
    <w:p w14:paraId="73F200B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VMASK_DIGITS</w:t>
      </w:r>
    </w:p>
    <w:p w14:paraId="26135D9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);</w:t>
      </w:r>
    </w:p>
    <w:p w14:paraId="4FF9C79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tmp_int = wcs2int (tmp_wcs);</w:t>
      </w:r>
    </w:p>
    <w:p w14:paraId="3C6BAB8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universal_ptr = &amp;tmp_int;</w:t>
      </w:r>
    </w:p>
    <w:p w14:paraId="099F22B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break;</w:t>
      </w:r>
    </w:p>
    <w:p w14:paraId="3902CE4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</w:t>
      </w:r>
    </w:p>
    <w:p w14:paraId="3BB105F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case LIST_ID:</w:t>
      </w:r>
    </w:p>
    <w:p w14:paraId="113E8BB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tui_draw_popup_form (</w:t>
      </w:r>
    </w:p>
    <w:p w14:paraId="278344D9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    </w:t>
      </w:r>
      <w:r>
        <w:t>L"Поиск по ID",</w:t>
      </w:r>
    </w:p>
    <w:p w14:paraId="71F51058" w14:textId="77777777" w:rsidR="00640A6B" w:rsidRDefault="00640A6B" w:rsidP="00A85196">
      <w:pPr>
        <w:pStyle w:val="a3"/>
      </w:pPr>
      <w:r>
        <w:t xml:space="preserve">                                                L"",</w:t>
      </w:r>
    </w:p>
    <w:p w14:paraId="6181062A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        </w:t>
      </w:r>
      <w:r w:rsidRPr="00640A6B">
        <w:rPr>
          <w:lang w:val="en-US"/>
        </w:rPr>
        <w:t>L"ID",</w:t>
      </w:r>
    </w:p>
    <w:p w14:paraId="2DD65F6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tmp_wcs,</w:t>
      </w:r>
    </w:p>
    <w:p w14:paraId="1416228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ID_DGT_CNT,</w:t>
      </w:r>
    </w:p>
    <w:p w14:paraId="3038169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VMASK_DIGITS</w:t>
      </w:r>
    </w:p>
    <w:p w14:paraId="72C6C45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);</w:t>
      </w:r>
    </w:p>
    <w:p w14:paraId="4E672D9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tmp_id = wcs2int (tmp_wcs);</w:t>
      </w:r>
    </w:p>
    <w:p w14:paraId="674E1BE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universal_ptr = &amp;tmp_id;</w:t>
      </w:r>
    </w:p>
    <w:p w14:paraId="3A906EE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break;</w:t>
      </w:r>
    </w:p>
    <w:p w14:paraId="51FAE6B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</w:t>
      </w:r>
    </w:p>
    <w:p w14:paraId="2172A63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case LIST_CAGE_NUMBER:</w:t>
      </w:r>
    </w:p>
    <w:p w14:paraId="465E953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 xml:space="preserve">                                            tui_draw_popup_form (</w:t>
      </w:r>
    </w:p>
    <w:p w14:paraId="358F6301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    </w:t>
      </w:r>
      <w:r>
        <w:t>L"Поиск по номеру вольера",</w:t>
      </w:r>
    </w:p>
    <w:p w14:paraId="58D5F926" w14:textId="77777777" w:rsidR="00640A6B" w:rsidRDefault="00640A6B" w:rsidP="00A85196">
      <w:pPr>
        <w:pStyle w:val="a3"/>
      </w:pPr>
      <w:r>
        <w:t xml:space="preserve">                                                L"",</w:t>
      </w:r>
    </w:p>
    <w:p w14:paraId="23C41434" w14:textId="77777777" w:rsidR="00640A6B" w:rsidRDefault="00640A6B" w:rsidP="00A85196">
      <w:pPr>
        <w:pStyle w:val="a3"/>
      </w:pPr>
      <w:r>
        <w:t xml:space="preserve">                                                L"вольер",</w:t>
      </w:r>
    </w:p>
    <w:p w14:paraId="3447C9DC" w14:textId="77777777" w:rsidR="00640A6B" w:rsidRDefault="00640A6B" w:rsidP="00A85196">
      <w:pPr>
        <w:pStyle w:val="a3"/>
      </w:pPr>
      <w:r>
        <w:t xml:space="preserve">                                                tmp_wcs,</w:t>
      </w:r>
    </w:p>
    <w:p w14:paraId="4117D4E3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        </w:t>
      </w:r>
      <w:r w:rsidRPr="00640A6B">
        <w:rPr>
          <w:lang w:val="en-US"/>
        </w:rPr>
        <w:t>CAGE_NUM_DGT_CNT,</w:t>
      </w:r>
    </w:p>
    <w:p w14:paraId="4A4EEBB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VMASK_DIGITS</w:t>
      </w:r>
    </w:p>
    <w:p w14:paraId="50B6CBB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);</w:t>
      </w:r>
    </w:p>
    <w:p w14:paraId="0FB1F05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tmp_int = wcs2int (tmp_wcs);</w:t>
      </w:r>
    </w:p>
    <w:p w14:paraId="385E10A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universal_ptr = &amp;tmp_int;</w:t>
      </w:r>
    </w:p>
    <w:p w14:paraId="0BB272E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break;</w:t>
      </w:r>
    </w:p>
    <w:p w14:paraId="57EDAD6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</w:t>
      </w:r>
    </w:p>
    <w:p w14:paraId="5423155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case LIST_ANIMAL_AREAL:</w:t>
      </w:r>
    </w:p>
    <w:p w14:paraId="60F5EC1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tui_draw_popup_form (L"</w:t>
      </w:r>
      <w:r>
        <w:t>Поиск</w:t>
      </w:r>
      <w:r w:rsidRPr="00640A6B">
        <w:rPr>
          <w:lang w:val="en-US"/>
        </w:rPr>
        <w:t xml:space="preserve"> </w:t>
      </w:r>
      <w:r>
        <w:t>по</w:t>
      </w:r>
      <w:r w:rsidRPr="00640A6B">
        <w:rPr>
          <w:lang w:val="en-US"/>
        </w:rPr>
        <w:t xml:space="preserve"> </w:t>
      </w:r>
      <w:r>
        <w:t>ареалу</w:t>
      </w:r>
      <w:r w:rsidRPr="00640A6B">
        <w:rPr>
          <w:lang w:val="en-US"/>
        </w:rPr>
        <w:t>", L"</w:t>
      </w:r>
      <w:r>
        <w:t>Введите</w:t>
      </w:r>
      <w:r w:rsidRPr="00640A6B">
        <w:rPr>
          <w:lang w:val="en-US"/>
        </w:rPr>
        <w:t xml:space="preserve"> </w:t>
      </w:r>
      <w:r>
        <w:t>ареал</w:t>
      </w:r>
      <w:r w:rsidRPr="00640A6B">
        <w:rPr>
          <w:lang w:val="en-US"/>
        </w:rPr>
        <w:t xml:space="preserve"> </w:t>
      </w:r>
      <w:r>
        <w:t>обитания</w:t>
      </w:r>
      <w:r w:rsidRPr="00640A6B">
        <w:rPr>
          <w:lang w:val="en-US"/>
        </w:rPr>
        <w:t xml:space="preserve"> </w:t>
      </w:r>
      <w:r>
        <w:t>животного</w:t>
      </w:r>
      <w:r w:rsidRPr="00640A6B">
        <w:rPr>
          <w:lang w:val="en-US"/>
        </w:rPr>
        <w:t>.", L"</w:t>
      </w:r>
      <w:r>
        <w:t>ареал</w:t>
      </w:r>
      <w:r w:rsidRPr="00640A6B">
        <w:rPr>
          <w:lang w:val="en-US"/>
        </w:rPr>
        <w:t>", tmp_wcs, ANIMAL_AREAL_MAX_LEN, VMASK_ANY_CHAR | VMASK_SPACES);</w:t>
      </w:r>
    </w:p>
    <w:p w14:paraId="5570020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universal_ptr = tmp_wcs;</w:t>
      </w:r>
    </w:p>
    <w:p w14:paraId="4509C8A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break;</w:t>
      </w:r>
    </w:p>
    <w:p w14:paraId="2363F59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</w:t>
      </w:r>
    </w:p>
    <w:p w14:paraId="4CD1F89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case LIST_ANIMAL_BREED:</w:t>
      </w:r>
    </w:p>
    <w:p w14:paraId="2E3AF5C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tui_draw_popup_form (L"</w:t>
      </w:r>
      <w:r>
        <w:t>Поиск</w:t>
      </w:r>
      <w:r w:rsidRPr="00640A6B">
        <w:rPr>
          <w:lang w:val="en-US"/>
        </w:rPr>
        <w:t xml:space="preserve"> </w:t>
      </w:r>
      <w:r>
        <w:t>по</w:t>
      </w:r>
      <w:r w:rsidRPr="00640A6B">
        <w:rPr>
          <w:lang w:val="en-US"/>
        </w:rPr>
        <w:t xml:space="preserve"> </w:t>
      </w:r>
      <w:r>
        <w:t>породе</w:t>
      </w:r>
      <w:r w:rsidRPr="00640A6B">
        <w:rPr>
          <w:lang w:val="en-US"/>
        </w:rPr>
        <w:t>", L"</w:t>
      </w:r>
      <w:r>
        <w:t>Введите</w:t>
      </w:r>
      <w:r w:rsidRPr="00640A6B">
        <w:rPr>
          <w:lang w:val="en-US"/>
        </w:rPr>
        <w:t xml:space="preserve"> </w:t>
      </w:r>
      <w:r>
        <w:t>породу</w:t>
      </w:r>
      <w:r w:rsidRPr="00640A6B">
        <w:rPr>
          <w:lang w:val="en-US"/>
        </w:rPr>
        <w:t xml:space="preserve"> </w:t>
      </w:r>
      <w:r>
        <w:t>животного</w:t>
      </w:r>
      <w:r w:rsidRPr="00640A6B">
        <w:rPr>
          <w:lang w:val="en-US"/>
        </w:rPr>
        <w:t>.", L"</w:t>
      </w:r>
      <w:r>
        <w:t>порода</w:t>
      </w:r>
      <w:r w:rsidRPr="00640A6B">
        <w:rPr>
          <w:lang w:val="en-US"/>
        </w:rPr>
        <w:t>", tmp_wcs, ANIMAL_BREED_MAX_LEN, VMASK_ANY_CHAR | VMASK_SPACES);</w:t>
      </w:r>
    </w:p>
    <w:p w14:paraId="26F29D5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universal_ptr = tmp_wcs;</w:t>
      </w:r>
    </w:p>
    <w:p w14:paraId="448BF81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break;</w:t>
      </w:r>
    </w:p>
    <w:p w14:paraId="48B9552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</w:t>
      </w:r>
    </w:p>
    <w:p w14:paraId="0903DDD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case LIST_ANIMAL_NAME:</w:t>
      </w:r>
    </w:p>
    <w:p w14:paraId="7461FE1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tui_draw_popup_form (L"</w:t>
      </w:r>
      <w:r>
        <w:t>Поиск</w:t>
      </w:r>
      <w:r w:rsidRPr="00640A6B">
        <w:rPr>
          <w:lang w:val="en-US"/>
        </w:rPr>
        <w:t xml:space="preserve"> </w:t>
      </w:r>
      <w:r>
        <w:t>по</w:t>
      </w:r>
      <w:r w:rsidRPr="00640A6B">
        <w:rPr>
          <w:lang w:val="en-US"/>
        </w:rPr>
        <w:t xml:space="preserve"> </w:t>
      </w:r>
      <w:r>
        <w:t>имени</w:t>
      </w:r>
      <w:r w:rsidRPr="00640A6B">
        <w:rPr>
          <w:lang w:val="en-US"/>
        </w:rPr>
        <w:t>", L"</w:t>
      </w:r>
      <w:r>
        <w:t>Введите</w:t>
      </w:r>
      <w:r w:rsidRPr="00640A6B">
        <w:rPr>
          <w:lang w:val="en-US"/>
        </w:rPr>
        <w:t xml:space="preserve"> </w:t>
      </w:r>
      <w:r>
        <w:t>имя</w:t>
      </w:r>
      <w:r w:rsidRPr="00640A6B">
        <w:rPr>
          <w:lang w:val="en-US"/>
        </w:rPr>
        <w:t xml:space="preserve"> </w:t>
      </w:r>
      <w:r>
        <w:t>животного</w:t>
      </w:r>
      <w:r w:rsidRPr="00640A6B">
        <w:rPr>
          <w:lang w:val="en-US"/>
        </w:rPr>
        <w:t>.", L"</w:t>
      </w:r>
      <w:r>
        <w:t>имя</w:t>
      </w:r>
      <w:r w:rsidRPr="00640A6B">
        <w:rPr>
          <w:lang w:val="en-US"/>
        </w:rPr>
        <w:t>", tmp_wcs, ANIMAL_NAME_MAX_LEN, VMASK_ANY_CHAR | VMASK_SPACES);</w:t>
      </w:r>
    </w:p>
    <w:p w14:paraId="6E5E47D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universal_ptr = tmp_wcs;</w:t>
      </w:r>
    </w:p>
    <w:p w14:paraId="31F6206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break;</w:t>
      </w:r>
    </w:p>
    <w:p w14:paraId="4A46C70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</w:t>
      </w:r>
    </w:p>
    <w:p w14:paraId="184EDBD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case LIST_PRODUCT_TYPE:</w:t>
      </w:r>
    </w:p>
    <w:p w14:paraId="2454C80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tui_draw_popup_form (L"</w:t>
      </w:r>
      <w:r>
        <w:t>Поиск</w:t>
      </w:r>
      <w:r w:rsidRPr="00640A6B">
        <w:rPr>
          <w:lang w:val="en-US"/>
        </w:rPr>
        <w:t xml:space="preserve"> </w:t>
      </w:r>
      <w:r>
        <w:t>по</w:t>
      </w:r>
      <w:r w:rsidRPr="00640A6B">
        <w:rPr>
          <w:lang w:val="en-US"/>
        </w:rPr>
        <w:t xml:space="preserve"> </w:t>
      </w:r>
      <w:r>
        <w:t>типу</w:t>
      </w:r>
      <w:r w:rsidRPr="00640A6B">
        <w:rPr>
          <w:lang w:val="en-US"/>
        </w:rPr>
        <w:t>", L"</w:t>
      </w:r>
      <w:r>
        <w:t>Введите</w:t>
      </w:r>
      <w:r w:rsidRPr="00640A6B">
        <w:rPr>
          <w:lang w:val="en-US"/>
        </w:rPr>
        <w:t xml:space="preserve"> </w:t>
      </w:r>
      <w:r>
        <w:t>тип</w:t>
      </w:r>
      <w:r w:rsidRPr="00640A6B">
        <w:rPr>
          <w:lang w:val="en-US"/>
        </w:rPr>
        <w:t xml:space="preserve"> </w:t>
      </w:r>
      <w:r>
        <w:t>продукта</w:t>
      </w:r>
      <w:r w:rsidRPr="00640A6B">
        <w:rPr>
          <w:lang w:val="en-US"/>
        </w:rPr>
        <w:t>.", L"</w:t>
      </w:r>
      <w:r>
        <w:t>тип</w:t>
      </w:r>
      <w:r w:rsidRPr="00640A6B">
        <w:rPr>
          <w:lang w:val="en-US"/>
        </w:rPr>
        <w:t>", tmp_wcs, PRODUCT_TYPE_MAX_LEN, VMASK_ANY_CHAR | VMASK_SPACES);</w:t>
      </w:r>
    </w:p>
    <w:p w14:paraId="638BB21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universal_ptr = tmp_wcs;</w:t>
      </w:r>
    </w:p>
    <w:p w14:paraId="013B7FD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break;</w:t>
      </w:r>
    </w:p>
    <w:p w14:paraId="62A2FA2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</w:t>
      </w:r>
    </w:p>
    <w:p w14:paraId="216438E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case LIST_PRODUCT_WEIGHT:</w:t>
      </w:r>
    </w:p>
    <w:p w14:paraId="1CE725A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tui_draw_popup_form (L"</w:t>
      </w:r>
      <w:r>
        <w:t>Поиск</w:t>
      </w:r>
      <w:r w:rsidRPr="00640A6B">
        <w:rPr>
          <w:lang w:val="en-US"/>
        </w:rPr>
        <w:t xml:space="preserve"> </w:t>
      </w:r>
      <w:r>
        <w:t>по</w:t>
      </w:r>
      <w:r w:rsidRPr="00640A6B">
        <w:rPr>
          <w:lang w:val="en-US"/>
        </w:rPr>
        <w:t xml:space="preserve"> </w:t>
      </w:r>
      <w:r>
        <w:t>весу</w:t>
      </w:r>
      <w:r w:rsidRPr="00640A6B">
        <w:rPr>
          <w:lang w:val="en-US"/>
        </w:rPr>
        <w:t>", L"</w:t>
      </w:r>
      <w:r>
        <w:t>Введите</w:t>
      </w:r>
      <w:r w:rsidRPr="00640A6B">
        <w:rPr>
          <w:lang w:val="en-US"/>
        </w:rPr>
        <w:t xml:space="preserve"> </w:t>
      </w:r>
      <w:r>
        <w:t>вес</w:t>
      </w:r>
      <w:r w:rsidRPr="00640A6B">
        <w:rPr>
          <w:lang w:val="en-US"/>
        </w:rPr>
        <w:t>.", L"</w:t>
      </w:r>
      <w:r>
        <w:t>вес</w:t>
      </w:r>
      <w:r w:rsidRPr="00640A6B">
        <w:rPr>
          <w:lang w:val="en-US"/>
        </w:rPr>
        <w:t>", tmp_wcs, WEIGHT_DGT_CNT, VMASK_DIGITS | VMASK_PUNCTS);</w:t>
      </w:r>
    </w:p>
    <w:p w14:paraId="6A9CFCB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tmp_weight = wcs2float (tmp_wcs);</w:t>
      </w:r>
    </w:p>
    <w:p w14:paraId="2397F26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universal_ptr = &amp;tmp_weight;</w:t>
      </w:r>
    </w:p>
    <w:p w14:paraId="173AAE1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break;</w:t>
      </w:r>
    </w:p>
    <w:p w14:paraId="4136427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</w:t>
      </w:r>
    </w:p>
    <w:p w14:paraId="59A07DF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case LIST_PRODUCT_COST:</w:t>
      </w:r>
    </w:p>
    <w:p w14:paraId="7D0E139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tui_draw_popup_form (L"</w:t>
      </w:r>
      <w:r>
        <w:t>Пои</w:t>
      </w:r>
      <w:r w:rsidRPr="00640A6B">
        <w:rPr>
          <w:lang w:val="en-US"/>
        </w:rPr>
        <w:t>c</w:t>
      </w:r>
      <w:r>
        <w:t>к</w:t>
      </w:r>
      <w:r w:rsidRPr="00640A6B">
        <w:rPr>
          <w:lang w:val="en-US"/>
        </w:rPr>
        <w:t xml:space="preserve"> </w:t>
      </w:r>
      <w:r>
        <w:t>по</w:t>
      </w:r>
      <w:r w:rsidRPr="00640A6B">
        <w:rPr>
          <w:lang w:val="en-US"/>
        </w:rPr>
        <w:t xml:space="preserve"> </w:t>
      </w:r>
      <w:r>
        <w:t>стоимоти</w:t>
      </w:r>
      <w:r w:rsidRPr="00640A6B">
        <w:rPr>
          <w:lang w:val="en-US"/>
        </w:rPr>
        <w:t>", L"</w:t>
      </w:r>
      <w:r>
        <w:t>Введите</w:t>
      </w:r>
      <w:r w:rsidRPr="00640A6B">
        <w:rPr>
          <w:lang w:val="en-US"/>
        </w:rPr>
        <w:t xml:space="preserve"> </w:t>
      </w:r>
      <w:r>
        <w:t>стоимость</w:t>
      </w:r>
      <w:r w:rsidRPr="00640A6B">
        <w:rPr>
          <w:lang w:val="en-US"/>
        </w:rPr>
        <w:t>.", L"</w:t>
      </w:r>
      <w:r>
        <w:t>стоимос</w:t>
      </w:r>
      <w:r w:rsidRPr="00640A6B">
        <w:rPr>
          <w:lang w:val="en-US"/>
        </w:rPr>
        <w:t>", tmp_wcs, COST_DGT_CNT, VMASK_DIGITS | VMASK_PUNCTS);</w:t>
      </w:r>
    </w:p>
    <w:p w14:paraId="2011BEE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tmp_cost = wcs2float (tmp_wcs);</w:t>
      </w:r>
    </w:p>
    <w:p w14:paraId="63D4748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universal_ptr = &amp;tmp_cost;</w:t>
      </w:r>
    </w:p>
    <w:p w14:paraId="688696F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break;</w:t>
      </w:r>
    </w:p>
    <w:p w14:paraId="0E5A3F4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</w:t>
      </w:r>
    </w:p>
    <w:p w14:paraId="3739329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case LIST_DATE:</w:t>
      </w:r>
    </w:p>
    <w:p w14:paraId="2856E1D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tui_draw_popup_date (</w:t>
      </w:r>
    </w:p>
    <w:p w14:paraId="2822A8CF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    </w:t>
      </w:r>
      <w:r>
        <w:t>L"Поиск по дате",</w:t>
      </w:r>
    </w:p>
    <w:p w14:paraId="54B2CD69" w14:textId="77777777" w:rsidR="00640A6B" w:rsidRDefault="00640A6B" w:rsidP="00A85196">
      <w:pPr>
        <w:pStyle w:val="a3"/>
      </w:pPr>
      <w:r>
        <w:t xml:space="preserve">                                                L"Введите дату.",</w:t>
      </w:r>
    </w:p>
    <w:p w14:paraId="6A7F2888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        </w:t>
      </w:r>
      <w:r w:rsidRPr="00640A6B">
        <w:rPr>
          <w:lang w:val="en-US"/>
        </w:rPr>
        <w:t>&amp;tmp_date</w:t>
      </w:r>
    </w:p>
    <w:p w14:paraId="2B42DF1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);</w:t>
      </w:r>
    </w:p>
    <w:p w14:paraId="3F76697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universal_ptr = &amp;tmp_date;</w:t>
      </w:r>
    </w:p>
    <w:p w14:paraId="3CB83BA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break;</w:t>
      </w:r>
    </w:p>
    <w:p w14:paraId="02D5CF4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</w:t>
      </w:r>
    </w:p>
    <w:p w14:paraId="5F7D036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 xml:space="preserve">                                        default:</w:t>
      </w:r>
    </w:p>
    <w:p w14:paraId="59F8338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tui_draw_popup_text_message (</w:t>
      </w:r>
    </w:p>
    <w:p w14:paraId="21DD99DC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    </w:t>
      </w:r>
      <w:r>
        <w:t>L"Предупреждение",</w:t>
      </w:r>
    </w:p>
    <w:p w14:paraId="4D646244" w14:textId="77777777" w:rsidR="00640A6B" w:rsidRDefault="00640A6B" w:rsidP="00A85196">
      <w:pPr>
        <w:pStyle w:val="a3"/>
      </w:pPr>
      <w:r>
        <w:t xml:space="preserve">                                                L"Поиск данных был отменён пользователем."</w:t>
      </w:r>
    </w:p>
    <w:p w14:paraId="1F1AA046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    </w:t>
      </w:r>
      <w:r w:rsidRPr="00640A6B">
        <w:rPr>
          <w:lang w:val="en-US"/>
        </w:rPr>
        <w:t>);</w:t>
      </w:r>
    </w:p>
    <w:p w14:paraId="5B83618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break;</w:t>
      </w:r>
    </w:p>
    <w:p w14:paraId="5A41C93E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}</w:t>
      </w:r>
    </w:p>
    <w:p w14:paraId="28D22EC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if (selected_key &gt; LIST_DATE)</w:t>
      </w:r>
    </w:p>
    <w:p w14:paraId="22589D26" w14:textId="77777777" w:rsidR="00D71B2D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</w:t>
      </w:r>
      <w:r>
        <w:t>break;</w:t>
      </w:r>
    </w:p>
    <w:p w14:paraId="3C917806" w14:textId="77777777" w:rsidR="00640A6B" w:rsidRDefault="00640A6B" w:rsidP="00A85196">
      <w:pPr>
        <w:pStyle w:val="a3"/>
      </w:pPr>
      <w:r>
        <w:t xml:space="preserve">                                    // Если предстоит уточнить поиск, т.е. найти какие-то элементы в результатах поиска, ...</w:t>
      </w:r>
    </w:p>
    <w:p w14:paraId="33B64104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</w:t>
      </w:r>
      <w:r w:rsidRPr="00640A6B">
        <w:rPr>
          <w:lang w:val="en-US"/>
        </w:rPr>
        <w:t>if (selected_table_list == search_results_list)</w:t>
      </w:r>
    </w:p>
    <w:p w14:paraId="71E91130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</w:t>
      </w:r>
      <w:r>
        <w:t>// ... то поудалять неподходящие элементы из результатов поиска без изменения исходных данных ...</w:t>
      </w:r>
    </w:p>
    <w:p w14:paraId="15455D5E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</w:t>
      </w:r>
      <w:r w:rsidRPr="00640A6B">
        <w:rPr>
          <w:lang w:val="en-US"/>
        </w:rPr>
        <w:t>{</w:t>
      </w:r>
    </w:p>
    <w:p w14:paraId="211BAD9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for (tmp_element_ptr = selected_table_list-&gt;head; tmp_element_ptr;)</w:t>
      </w:r>
    </w:p>
    <w:p w14:paraId="3DDFA73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{</w:t>
      </w:r>
    </w:p>
    <w:p w14:paraId="481FB52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if (tmp_element_</w:t>
      </w:r>
      <w:proofErr w:type="gramStart"/>
      <w:r w:rsidRPr="00640A6B">
        <w:rPr>
          <w:lang w:val="en-US"/>
        </w:rPr>
        <w:t>ptr !</w:t>
      </w:r>
      <w:proofErr w:type="gramEnd"/>
      <w:r w:rsidRPr="00640A6B">
        <w:rPr>
          <w:lang w:val="en-US"/>
        </w:rPr>
        <w:t>= lists_SearchElementByFieldFromThisElement (tmp_element_ptr, selected_key, universal_ptr))</w:t>
      </w:r>
    </w:p>
    <w:p w14:paraId="0374E1B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{</w:t>
      </w:r>
    </w:p>
    <w:p w14:paraId="3604402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if (selected_table_list-&gt;head == tmp_element_ptr)</w:t>
      </w:r>
    </w:p>
    <w:p w14:paraId="5C1E497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{</w:t>
      </w:r>
    </w:p>
    <w:p w14:paraId="10F4917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    selected_table_list-&gt;head = tmp_element_ptr-&gt;next;</w:t>
      </w:r>
    </w:p>
    <w:p w14:paraId="117DC0D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    lists_DeleteElement (tmp_element_ptr);</w:t>
      </w:r>
    </w:p>
    <w:p w14:paraId="205C224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    tmp_element_ptr = selected_table_list-&gt;head;</w:t>
      </w:r>
    </w:p>
    <w:p w14:paraId="099B77F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}</w:t>
      </w:r>
    </w:p>
    <w:p w14:paraId="2C5578A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else</w:t>
      </w:r>
    </w:p>
    <w:p w14:paraId="66033EB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{</w:t>
      </w:r>
    </w:p>
    <w:p w14:paraId="2588EED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    if (tmp_element_ptr-&gt;next)</w:t>
      </w:r>
    </w:p>
    <w:p w14:paraId="113F35C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    {</w:t>
      </w:r>
    </w:p>
    <w:p w14:paraId="40FDCE7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        tmp_element_ptr = tmp_element_ptr-&gt;next;</w:t>
      </w:r>
    </w:p>
    <w:p w14:paraId="63E631D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        lists_DeleteElement (tmp_element_ptr-&gt;prev);</w:t>
      </w:r>
    </w:p>
    <w:p w14:paraId="111244E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    }</w:t>
      </w:r>
    </w:p>
    <w:p w14:paraId="04E9C57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    else</w:t>
      </w:r>
    </w:p>
    <w:p w14:paraId="1749D3A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    {</w:t>
      </w:r>
    </w:p>
    <w:p w14:paraId="064A857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        lists_DeleteElement (tmp_element_ptr);</w:t>
      </w:r>
    </w:p>
    <w:p w14:paraId="73EE019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        tmp_element_ptr = NULL;</w:t>
      </w:r>
    </w:p>
    <w:p w14:paraId="0CC0BB6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    }</w:t>
      </w:r>
    </w:p>
    <w:p w14:paraId="58E2307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}</w:t>
      </w:r>
    </w:p>
    <w:p w14:paraId="786A1B1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selected_table_list-&gt;_length_--;</w:t>
      </w:r>
    </w:p>
    <w:p w14:paraId="199E6E1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}</w:t>
      </w:r>
    </w:p>
    <w:p w14:paraId="6DF14FE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else</w:t>
      </w:r>
    </w:p>
    <w:p w14:paraId="5D922C1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{</w:t>
      </w:r>
    </w:p>
    <w:p w14:paraId="4BB1BDB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tmp_element_ptr = tmp_element_ptr-&gt;next;</w:t>
      </w:r>
    </w:p>
    <w:p w14:paraId="7CC866D4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</w:t>
      </w:r>
      <w:r>
        <w:t>}</w:t>
      </w:r>
    </w:p>
    <w:p w14:paraId="2F1DC030" w14:textId="77777777" w:rsidR="00640A6B" w:rsidRDefault="00640A6B" w:rsidP="00A85196">
      <w:pPr>
        <w:pStyle w:val="a3"/>
      </w:pPr>
      <w:r>
        <w:t xml:space="preserve">                                        }</w:t>
      </w:r>
    </w:p>
    <w:p w14:paraId="2362BDF1" w14:textId="77777777" w:rsidR="00640A6B" w:rsidRDefault="00640A6B" w:rsidP="00A85196">
      <w:pPr>
        <w:pStyle w:val="a3"/>
      </w:pPr>
      <w:r>
        <w:t xml:space="preserve">                                    }</w:t>
      </w:r>
    </w:p>
    <w:p w14:paraId="1E1D8B7D" w14:textId="77777777" w:rsidR="00640A6B" w:rsidRDefault="00640A6B" w:rsidP="00A85196">
      <w:pPr>
        <w:pStyle w:val="a3"/>
      </w:pPr>
      <w:r>
        <w:t xml:space="preserve">                                    else</w:t>
      </w:r>
    </w:p>
    <w:p w14:paraId="6E7CF214" w14:textId="77777777" w:rsidR="00640A6B" w:rsidRDefault="00640A6B" w:rsidP="00A85196">
      <w:pPr>
        <w:pStyle w:val="a3"/>
      </w:pPr>
      <w:r>
        <w:t xml:space="preserve">                                    // ... иначе надо создать новый список с результатами поиска</w:t>
      </w:r>
    </w:p>
    <w:p w14:paraId="4A5FE7E5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</w:t>
      </w:r>
      <w:r w:rsidRPr="00640A6B">
        <w:rPr>
          <w:lang w:val="en-US"/>
        </w:rPr>
        <w:t>{</w:t>
      </w:r>
    </w:p>
    <w:p w14:paraId="5C50152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lists_CleanListObject (search_results_list);</w:t>
      </w:r>
    </w:p>
    <w:p w14:paraId="07478422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tmp_element_ptr = selected_table_list-&gt;head;</w:t>
      </w:r>
    </w:p>
    <w:p w14:paraId="5DA4CA7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 xml:space="preserve">                                        while (tmp_element_ptr = lists_SearchElementByFieldFromThisElement (tmp_element_ptr, selected_key, universal_ptr))</w:t>
      </w:r>
    </w:p>
    <w:p w14:paraId="15F8275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{</w:t>
      </w:r>
    </w:p>
    <w:p w14:paraId="6C096AC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tmp_created_element = lists_CreateNewElement (&amp;tmp_element_ptr-&gt;data);</w:t>
      </w:r>
    </w:p>
    <w:p w14:paraId="4053178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lists_InsertAsListsTail (search_results_list, tmp_created_element);</w:t>
      </w:r>
    </w:p>
    <w:p w14:paraId="4EBAAD5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tmp_created_element-&gt;id = tmp_element_ptr-&gt;id;</w:t>
      </w:r>
    </w:p>
    <w:p w14:paraId="6A9818B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tmp_element_ptr = tmp_element_ptr-&gt;next;</w:t>
      </w:r>
    </w:p>
    <w:p w14:paraId="67F96DA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}</w:t>
      </w:r>
    </w:p>
    <w:p w14:paraId="66F0E14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selected_table_list = search_results_list;</w:t>
      </w:r>
    </w:p>
    <w:p w14:paraId="41FF6EC8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}</w:t>
      </w:r>
    </w:p>
    <w:p w14:paraId="7F49D08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curr_selected_table_row = 1;</w:t>
      </w:r>
    </w:p>
    <w:p w14:paraId="4DD113F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curr_selected_page = 1;</w:t>
      </w:r>
    </w:p>
    <w:p w14:paraId="68F7FDF6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</w:t>
      </w:r>
      <w:r>
        <w:t>}</w:t>
      </w:r>
    </w:p>
    <w:p w14:paraId="0CD6C3A7" w14:textId="77777777" w:rsidR="00640A6B" w:rsidRDefault="00640A6B" w:rsidP="00A85196">
      <w:pPr>
        <w:pStyle w:val="a3"/>
      </w:pPr>
      <w:r>
        <w:t xml:space="preserve">                                break;</w:t>
      </w:r>
    </w:p>
    <w:p w14:paraId="261C85C2" w14:textId="77777777" w:rsidR="00D71B2D" w:rsidRDefault="00640A6B" w:rsidP="00A85196">
      <w:pPr>
        <w:pStyle w:val="a3"/>
      </w:pPr>
      <w:r>
        <w:t xml:space="preserve">                            </w:t>
      </w:r>
    </w:p>
    <w:p w14:paraId="2F441DC6" w14:textId="77777777" w:rsidR="00640A6B" w:rsidRDefault="00640A6B" w:rsidP="00A85196">
      <w:pPr>
        <w:pStyle w:val="a3"/>
      </w:pPr>
      <w:r>
        <w:t xml:space="preserve">                            // Действие "Задание по варианту"</w:t>
      </w:r>
    </w:p>
    <w:p w14:paraId="6336F48B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</w:t>
      </w:r>
      <w:r w:rsidRPr="00640A6B">
        <w:rPr>
          <w:lang w:val="en-US"/>
        </w:rPr>
        <w:t>case L'T': case L't': case L'</w:t>
      </w:r>
      <w:r>
        <w:t>Е</w:t>
      </w:r>
      <w:r w:rsidRPr="00640A6B">
        <w:rPr>
          <w:lang w:val="en-US"/>
        </w:rPr>
        <w:t>': case L'</w:t>
      </w:r>
      <w:r>
        <w:t>е</w:t>
      </w:r>
      <w:r w:rsidRPr="00640A6B">
        <w:rPr>
          <w:lang w:val="en-US"/>
        </w:rPr>
        <w:t>':</w:t>
      </w:r>
    </w:p>
    <w:p w14:paraId="4E505A8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{</w:t>
      </w:r>
    </w:p>
    <w:p w14:paraId="7BACD0D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/*</w:t>
      </w:r>
    </w:p>
    <w:p w14:paraId="2FD3C67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if (selected_table_list == search_results_list)</w:t>
      </w:r>
    </w:p>
    <w:p w14:paraId="6A722D8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{</w:t>
      </w:r>
    </w:p>
    <w:p w14:paraId="394993D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tui_draw_popup_text_message (</w:t>
      </w:r>
    </w:p>
    <w:p w14:paraId="56BAA734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</w:t>
      </w:r>
      <w:r>
        <w:t>L"Предупреждение",</w:t>
      </w:r>
    </w:p>
    <w:p w14:paraId="51AD63E2" w14:textId="77777777" w:rsidR="00640A6B" w:rsidRDefault="00640A6B" w:rsidP="00A85196">
      <w:pPr>
        <w:pStyle w:val="a3"/>
      </w:pPr>
      <w:r>
        <w:t xml:space="preserve">                                            L"Невозможно выполнить задание по варианту в отношении результатов поиска."</w:t>
      </w:r>
    </w:p>
    <w:p w14:paraId="03DDC7D2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</w:t>
      </w:r>
      <w:r w:rsidRPr="00640A6B">
        <w:rPr>
          <w:lang w:val="en-US"/>
        </w:rPr>
        <w:t>);</w:t>
      </w:r>
    </w:p>
    <w:p w14:paraId="6E477A4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break;</w:t>
      </w:r>
    </w:p>
    <w:p w14:paraId="472B28C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}</w:t>
      </w:r>
    </w:p>
    <w:p w14:paraId="5DC8F1B3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*/</w:t>
      </w:r>
    </w:p>
    <w:p w14:paraId="00ED46D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if (selected_table_list-&gt;_length_ &lt; 1)</w:t>
      </w:r>
    </w:p>
    <w:p w14:paraId="29C314F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{</w:t>
      </w:r>
    </w:p>
    <w:p w14:paraId="3C07714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tui_draw_popup_text_message (</w:t>
      </w:r>
    </w:p>
    <w:p w14:paraId="04910B85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</w:t>
      </w:r>
      <w:r>
        <w:t>L"ОШИБКА",</w:t>
      </w:r>
    </w:p>
    <w:p w14:paraId="4B73A5F6" w14:textId="77777777" w:rsidR="00640A6B" w:rsidRDefault="00640A6B" w:rsidP="00A85196">
      <w:pPr>
        <w:pStyle w:val="a3"/>
      </w:pPr>
      <w:r>
        <w:t xml:space="preserve">                                            L"Запрос невозможно выполнить для пустого списка."</w:t>
      </w:r>
    </w:p>
    <w:p w14:paraId="2EB2B47F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</w:t>
      </w:r>
      <w:r w:rsidRPr="00640A6B">
        <w:rPr>
          <w:lang w:val="en-US"/>
        </w:rPr>
        <w:t>);</w:t>
      </w:r>
    </w:p>
    <w:p w14:paraId="18C335B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break;</w:t>
      </w:r>
    </w:p>
    <w:p w14:paraId="13F0958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}</w:t>
      </w:r>
    </w:p>
    <w:p w14:paraId="0FA64DE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udate_t d_1, d_2;</w:t>
      </w:r>
    </w:p>
    <w:p w14:paraId="7A06ED7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weight_t tmp_weight = 0.0;</w:t>
      </w:r>
    </w:p>
    <w:p w14:paraId="76D176B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cost_t   tmp_cost   = 0.0;</w:t>
      </w:r>
    </w:p>
    <w:p w14:paraId="5CC49EE7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memset (tmp_wcs, 0, sizeof(tmp_wcs));</w:t>
      </w:r>
    </w:p>
    <w:p w14:paraId="7E10DBF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tui_draw_popup_date (</w:t>
      </w:r>
    </w:p>
    <w:p w14:paraId="67D3304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L"</w:t>
      </w:r>
      <w:r>
        <w:t>Ввод</w:t>
      </w:r>
      <w:r w:rsidRPr="00640A6B">
        <w:rPr>
          <w:lang w:val="en-US"/>
        </w:rPr>
        <w:t xml:space="preserve"> </w:t>
      </w:r>
      <w:r>
        <w:t>даты</w:t>
      </w:r>
      <w:r w:rsidRPr="00640A6B">
        <w:rPr>
          <w:lang w:val="en-US"/>
        </w:rPr>
        <w:t>",</w:t>
      </w:r>
    </w:p>
    <w:p w14:paraId="2BEEF6F8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</w:t>
      </w:r>
      <w:r>
        <w:t>L"Введите раннюю дату.",</w:t>
      </w:r>
    </w:p>
    <w:p w14:paraId="09855B45" w14:textId="77777777" w:rsidR="00640A6B" w:rsidRPr="0031099D" w:rsidRDefault="00640A6B" w:rsidP="00A85196">
      <w:pPr>
        <w:pStyle w:val="a3"/>
      </w:pPr>
      <w:r>
        <w:t xml:space="preserve">                                        </w:t>
      </w:r>
      <w:r w:rsidRPr="0031099D">
        <w:t>&amp;</w:t>
      </w:r>
      <w:r w:rsidRPr="004D5131">
        <w:rPr>
          <w:lang w:val="en-US"/>
        </w:rPr>
        <w:t>d</w:t>
      </w:r>
      <w:r w:rsidRPr="0031099D">
        <w:t>_1</w:t>
      </w:r>
    </w:p>
    <w:p w14:paraId="5C0B0B01" w14:textId="77777777" w:rsidR="00D71B2D" w:rsidRDefault="00640A6B" w:rsidP="00A85196">
      <w:pPr>
        <w:pStyle w:val="a3"/>
        <w:rPr>
          <w:lang w:val="en-US"/>
        </w:rPr>
      </w:pPr>
      <w:r w:rsidRPr="0031099D">
        <w:t xml:space="preserve">                                    </w:t>
      </w:r>
      <w:r w:rsidRPr="00640A6B">
        <w:rPr>
          <w:lang w:val="en-US"/>
        </w:rPr>
        <w:t>);</w:t>
      </w:r>
    </w:p>
    <w:p w14:paraId="2EB2144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tui_draw_popup_date (</w:t>
      </w:r>
    </w:p>
    <w:p w14:paraId="00BFFB3A" w14:textId="77777777" w:rsidR="00640A6B" w:rsidRPr="0031099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L</w:t>
      </w:r>
      <w:r w:rsidRPr="0031099D">
        <w:rPr>
          <w:lang w:val="en-US"/>
        </w:rPr>
        <w:t>"</w:t>
      </w:r>
      <w:r>
        <w:t>Ввод</w:t>
      </w:r>
      <w:r w:rsidRPr="0031099D">
        <w:rPr>
          <w:lang w:val="en-US"/>
        </w:rPr>
        <w:t xml:space="preserve"> </w:t>
      </w:r>
      <w:r>
        <w:t>даты</w:t>
      </w:r>
      <w:r w:rsidRPr="0031099D">
        <w:rPr>
          <w:lang w:val="en-US"/>
        </w:rPr>
        <w:t>",</w:t>
      </w:r>
    </w:p>
    <w:p w14:paraId="60158BFA" w14:textId="77777777" w:rsidR="00640A6B" w:rsidRDefault="00640A6B" w:rsidP="00A85196">
      <w:pPr>
        <w:pStyle w:val="a3"/>
      </w:pPr>
      <w:r w:rsidRPr="0031099D">
        <w:rPr>
          <w:lang w:val="en-US"/>
        </w:rPr>
        <w:t xml:space="preserve">                                        </w:t>
      </w:r>
      <w:r>
        <w:t>L"Введите позднюю дату.",</w:t>
      </w:r>
    </w:p>
    <w:p w14:paraId="35A7E098" w14:textId="77777777" w:rsidR="00640A6B" w:rsidRPr="0031099D" w:rsidRDefault="00640A6B" w:rsidP="00A85196">
      <w:pPr>
        <w:pStyle w:val="a3"/>
      </w:pPr>
      <w:r>
        <w:t xml:space="preserve">                                        </w:t>
      </w:r>
      <w:r w:rsidRPr="0031099D">
        <w:t>&amp;</w:t>
      </w:r>
      <w:r w:rsidRPr="004D5131">
        <w:rPr>
          <w:lang w:val="en-US"/>
        </w:rPr>
        <w:t>d</w:t>
      </w:r>
      <w:r w:rsidRPr="0031099D">
        <w:t>_2</w:t>
      </w:r>
    </w:p>
    <w:p w14:paraId="0460064F" w14:textId="77777777" w:rsidR="00D71B2D" w:rsidRDefault="00640A6B" w:rsidP="00A85196">
      <w:pPr>
        <w:pStyle w:val="a3"/>
        <w:rPr>
          <w:lang w:val="en-US"/>
        </w:rPr>
      </w:pPr>
      <w:r w:rsidRPr="0031099D">
        <w:t xml:space="preserve">                                    </w:t>
      </w:r>
      <w:r w:rsidRPr="00640A6B">
        <w:rPr>
          <w:lang w:val="en-US"/>
        </w:rPr>
        <w:t>);</w:t>
      </w:r>
    </w:p>
    <w:p w14:paraId="72DEA51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tmp_weight = lists_GetWeightForPeriod (selected_table_list, &amp;d_1, &amp;d_2);</w:t>
      </w:r>
    </w:p>
    <w:p w14:paraId="626F68F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tmp_cost   = lists_GetCostForPeriod</w:t>
      </w:r>
      <w:proofErr w:type="gramStart"/>
      <w:r w:rsidRPr="00640A6B">
        <w:rPr>
          <w:lang w:val="en-US"/>
        </w:rPr>
        <w:t xml:space="preserve">   (</w:t>
      </w:r>
      <w:proofErr w:type="gramEnd"/>
      <w:r w:rsidRPr="00640A6B">
        <w:rPr>
          <w:lang w:val="en-US"/>
        </w:rPr>
        <w:t>selected_table_list, &amp;d_1, &amp;d_2);</w:t>
      </w:r>
    </w:p>
    <w:p w14:paraId="671BE729" w14:textId="77777777" w:rsidR="00D71B2D" w:rsidRDefault="00640A6B" w:rsidP="00A85196">
      <w:pPr>
        <w:pStyle w:val="a3"/>
      </w:pPr>
      <w:r w:rsidRPr="00640A6B">
        <w:rPr>
          <w:lang w:val="en-US"/>
        </w:rPr>
        <w:t xml:space="preserve">                                    </w:t>
      </w:r>
      <w:r>
        <w:t>swprintf (tmp_wcs, sizeof(tmp_wcs), L"Общая масса за указанный период: %Lf г.\nОбщая стоимость продуктов за указанный период: %Lf Р.", tmp_weight, tmp_cost);</w:t>
      </w:r>
    </w:p>
    <w:p w14:paraId="347FF8A5" w14:textId="77777777" w:rsidR="00640A6B" w:rsidRPr="00640A6B" w:rsidRDefault="00640A6B" w:rsidP="00A85196">
      <w:pPr>
        <w:pStyle w:val="a3"/>
        <w:rPr>
          <w:lang w:val="en-US"/>
        </w:rPr>
      </w:pPr>
      <w:r>
        <w:lastRenderedPageBreak/>
        <w:t xml:space="preserve">                                    </w:t>
      </w:r>
      <w:r w:rsidRPr="00640A6B">
        <w:rPr>
          <w:lang w:val="en-US"/>
        </w:rPr>
        <w:t>tui_draw_popup_text_message (L"</w:t>
      </w:r>
      <w:r>
        <w:t>Результаты</w:t>
      </w:r>
      <w:r w:rsidRPr="00640A6B">
        <w:rPr>
          <w:lang w:val="en-US"/>
        </w:rPr>
        <w:t>", tmp_wcs);</w:t>
      </w:r>
    </w:p>
    <w:p w14:paraId="2C72A93C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</w:t>
      </w:r>
      <w:r>
        <w:t>}</w:t>
      </w:r>
    </w:p>
    <w:p w14:paraId="45D32DBA" w14:textId="77777777" w:rsidR="00640A6B" w:rsidRDefault="00640A6B" w:rsidP="00A85196">
      <w:pPr>
        <w:pStyle w:val="a3"/>
      </w:pPr>
      <w:r>
        <w:t xml:space="preserve">                                break;</w:t>
      </w:r>
    </w:p>
    <w:p w14:paraId="518E049F" w14:textId="77777777" w:rsidR="00D71B2D" w:rsidRDefault="00640A6B" w:rsidP="00A85196">
      <w:pPr>
        <w:pStyle w:val="a3"/>
      </w:pPr>
      <w:r>
        <w:t xml:space="preserve">                            </w:t>
      </w:r>
    </w:p>
    <w:p w14:paraId="50542F9D" w14:textId="77777777" w:rsidR="00640A6B" w:rsidRDefault="00640A6B" w:rsidP="00A85196">
      <w:pPr>
        <w:pStyle w:val="a3"/>
      </w:pPr>
      <w:r>
        <w:t xml:space="preserve">                            // Изменение выбранной строки</w:t>
      </w:r>
    </w:p>
    <w:p w14:paraId="48B36A6F" w14:textId="77777777" w:rsidR="00640A6B" w:rsidRDefault="00640A6B" w:rsidP="00A85196">
      <w:pPr>
        <w:pStyle w:val="a3"/>
      </w:pPr>
      <w:r>
        <w:t xml:space="preserve">                            case MKEY_ARROW_DOWN:</w:t>
      </w:r>
    </w:p>
    <w:p w14:paraId="2606FA58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</w:t>
      </w:r>
      <w:r w:rsidRPr="00640A6B">
        <w:rPr>
          <w:lang w:val="en-US"/>
        </w:rPr>
        <w:t>if (curr_selected_table_row &lt; drawed_rows)</w:t>
      </w:r>
    </w:p>
    <w:p w14:paraId="74BEC98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curr_selected_table_row++;</w:t>
      </w:r>
    </w:p>
    <w:p w14:paraId="5646056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break;</w:t>
      </w:r>
    </w:p>
    <w:p w14:paraId="574B083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case MKEY_ARROW_UP:</w:t>
      </w:r>
    </w:p>
    <w:p w14:paraId="74878CE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if (curr_selected_table_row &gt; 1)</w:t>
      </w:r>
    </w:p>
    <w:p w14:paraId="0F35997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curr_selected_table_row--;</w:t>
      </w:r>
    </w:p>
    <w:p w14:paraId="164C52F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break;</w:t>
      </w:r>
    </w:p>
    <w:p w14:paraId="09171863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</w:t>
      </w:r>
    </w:p>
    <w:p w14:paraId="560F34DA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</w:t>
      </w:r>
      <w:r>
        <w:t>// Изменение текущей страницы</w:t>
      </w:r>
    </w:p>
    <w:p w14:paraId="206B7374" w14:textId="77777777" w:rsidR="00640A6B" w:rsidRDefault="00640A6B" w:rsidP="00A85196">
      <w:pPr>
        <w:pStyle w:val="a3"/>
      </w:pPr>
      <w:r>
        <w:t xml:space="preserve">                            case MKEY_ARROW_LEFT:</w:t>
      </w:r>
    </w:p>
    <w:p w14:paraId="5538DDF7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</w:t>
      </w:r>
      <w:r w:rsidRPr="00640A6B">
        <w:rPr>
          <w:lang w:val="en-US"/>
        </w:rPr>
        <w:t>if (curr_selected_page &gt; 1)</w:t>
      </w:r>
    </w:p>
    <w:p w14:paraId="01A828B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{</w:t>
      </w:r>
    </w:p>
    <w:p w14:paraId="2B2FDCF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curr_selected_page--;</w:t>
      </w:r>
    </w:p>
    <w:p w14:paraId="663C9E5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curr_selected_table_row = 1;</w:t>
      </w:r>
    </w:p>
    <w:p w14:paraId="3E932DD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}</w:t>
      </w:r>
    </w:p>
    <w:p w14:paraId="2F522BC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break;</w:t>
      </w:r>
    </w:p>
    <w:p w14:paraId="7E66649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case MKEY_ARROW_RIGHT:</w:t>
      </w:r>
    </w:p>
    <w:p w14:paraId="392E7D0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if (curr_selected_page &lt; selected_table_list-&gt;_length_ / (getmaxy(win_table) - 5) + !!(selected_table_list-&gt;_length_ % (getmaxy(win_table) - 5)))</w:t>
      </w:r>
    </w:p>
    <w:p w14:paraId="4780478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{</w:t>
      </w:r>
    </w:p>
    <w:p w14:paraId="1F4587F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curr_selected_page++;</w:t>
      </w:r>
    </w:p>
    <w:p w14:paraId="497D30B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curr_selected_table_row = 1;</w:t>
      </w:r>
    </w:p>
    <w:p w14:paraId="62C1F81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}</w:t>
      </w:r>
    </w:p>
    <w:p w14:paraId="4656E1D2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break;</w:t>
      </w:r>
    </w:p>
    <w:p w14:paraId="0E2204D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// </w:t>
      </w:r>
      <w:r>
        <w:t>Изменение</w:t>
      </w:r>
      <w:r w:rsidRPr="00640A6B">
        <w:rPr>
          <w:lang w:val="en-US"/>
        </w:rPr>
        <w:t xml:space="preserve"> </w:t>
      </w:r>
      <w:r>
        <w:t>выбранной</w:t>
      </w:r>
      <w:r w:rsidRPr="00640A6B">
        <w:rPr>
          <w:lang w:val="en-US"/>
        </w:rPr>
        <w:t xml:space="preserve"> </w:t>
      </w:r>
      <w:r>
        <w:t>таблицы</w:t>
      </w:r>
    </w:p>
    <w:p w14:paraId="4A21686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case L'N': case L'n': case L'</w:t>
      </w:r>
      <w:r>
        <w:t>Т</w:t>
      </w:r>
      <w:r w:rsidRPr="00640A6B">
        <w:rPr>
          <w:lang w:val="en-US"/>
        </w:rPr>
        <w:t>': case L'</w:t>
      </w:r>
      <w:r>
        <w:t>т</w:t>
      </w:r>
      <w:r w:rsidRPr="00640A6B">
        <w:rPr>
          <w:lang w:val="en-US"/>
        </w:rPr>
        <w:t>':</w:t>
      </w:r>
    </w:p>
    <w:p w14:paraId="7EAE1FC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if (selected_table_list == search_results_list)</w:t>
      </w:r>
    </w:p>
    <w:p w14:paraId="7905637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selected_table_list = main_list;</w:t>
      </w:r>
    </w:p>
    <w:p w14:paraId="5EC5AE2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else</w:t>
      </w:r>
    </w:p>
    <w:p w14:paraId="60B7445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selected_table_list = search_results_list;</w:t>
      </w:r>
    </w:p>
    <w:p w14:paraId="71C4C71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curr_selected_table_row = 1;</w:t>
      </w:r>
    </w:p>
    <w:p w14:paraId="2515C9B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curr_selected_page = 1;</w:t>
      </w:r>
    </w:p>
    <w:p w14:paraId="4FE94D86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</w:t>
      </w:r>
      <w:r>
        <w:t>break;</w:t>
      </w:r>
    </w:p>
    <w:p w14:paraId="444FDCCE" w14:textId="77777777" w:rsidR="00D71B2D" w:rsidRDefault="00640A6B" w:rsidP="00A85196">
      <w:pPr>
        <w:pStyle w:val="a3"/>
      </w:pPr>
      <w:r>
        <w:t xml:space="preserve">                            </w:t>
      </w:r>
    </w:p>
    <w:p w14:paraId="46D69D7B" w14:textId="77777777" w:rsidR="00640A6B" w:rsidRDefault="00640A6B" w:rsidP="00A85196">
      <w:pPr>
        <w:pStyle w:val="a3"/>
      </w:pPr>
      <w:r>
        <w:t xml:space="preserve">                            // Действие "Работа с файлами"</w:t>
      </w:r>
    </w:p>
    <w:p w14:paraId="32645EF0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</w:t>
      </w:r>
      <w:r w:rsidRPr="00640A6B">
        <w:rPr>
          <w:lang w:val="en-US"/>
        </w:rPr>
        <w:t>case L'W': case L'w': case L'</w:t>
      </w:r>
      <w:r>
        <w:t>Ц</w:t>
      </w:r>
      <w:r w:rsidRPr="00640A6B">
        <w:rPr>
          <w:lang w:val="en-US"/>
        </w:rPr>
        <w:t>': case L'</w:t>
      </w:r>
      <w:r>
        <w:t>ц</w:t>
      </w:r>
      <w:r w:rsidRPr="00640A6B">
        <w:rPr>
          <w:lang w:val="en-US"/>
        </w:rPr>
        <w:t>':</w:t>
      </w:r>
    </w:p>
    <w:p w14:paraId="4F9ADC3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// </w:t>
      </w:r>
      <w:r>
        <w:t>Выбор</w:t>
      </w:r>
      <w:r w:rsidRPr="00640A6B">
        <w:rPr>
          <w:lang w:val="en-US"/>
        </w:rPr>
        <w:t xml:space="preserve"> </w:t>
      </w:r>
      <w:r>
        <w:t>действия</w:t>
      </w:r>
      <w:r w:rsidRPr="00640A6B">
        <w:rPr>
          <w:lang w:val="en-US"/>
        </w:rPr>
        <w:t xml:space="preserve"> </w:t>
      </w:r>
      <w:r>
        <w:t>на</w:t>
      </w:r>
      <w:r w:rsidRPr="00640A6B">
        <w:rPr>
          <w:lang w:val="en-US"/>
        </w:rPr>
        <w:t xml:space="preserve"> </w:t>
      </w:r>
      <w:r>
        <w:t>файлами</w:t>
      </w:r>
    </w:p>
    <w:p w14:paraId="02FE878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selected_key = tui_draw_popup_select (</w:t>
      </w:r>
    </w:p>
    <w:p w14:paraId="79A19782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        </w:t>
      </w:r>
      <w:r>
        <w:t>L"Сохранить/Загрузить",</w:t>
      </w:r>
    </w:p>
    <w:p w14:paraId="473E5E26" w14:textId="77777777" w:rsidR="00640A6B" w:rsidRDefault="00640A6B" w:rsidP="00A85196">
      <w:pPr>
        <w:pStyle w:val="a3"/>
      </w:pPr>
      <w:r>
        <w:t xml:space="preserve">                                                    L"Вы хотите ЗАГРУЗИТЬ данные из файла или СОХРАНИТЬ данные в файл?",</w:t>
      </w:r>
    </w:p>
    <w:p w14:paraId="3EAEB564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            </w:t>
      </w:r>
      <w:r w:rsidRPr="00640A6B">
        <w:rPr>
          <w:lang w:val="en-US"/>
        </w:rPr>
        <w:t>SAVE_OR_LOAD_MENU</w:t>
      </w:r>
    </w:p>
    <w:p w14:paraId="4F719225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);</w:t>
      </w:r>
    </w:p>
    <w:p w14:paraId="530086F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switch (selected_key)</w:t>
      </w:r>
    </w:p>
    <w:p w14:paraId="564645F6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</w:t>
      </w:r>
      <w:r>
        <w:t>{</w:t>
      </w:r>
    </w:p>
    <w:p w14:paraId="60F6C9DA" w14:textId="77777777" w:rsidR="00640A6B" w:rsidRDefault="00640A6B" w:rsidP="00A85196">
      <w:pPr>
        <w:pStyle w:val="a3"/>
      </w:pPr>
      <w:r>
        <w:t xml:space="preserve">                                    // Загрузить данные</w:t>
      </w:r>
    </w:p>
    <w:p w14:paraId="76AAA814" w14:textId="77777777" w:rsidR="00640A6B" w:rsidRDefault="00640A6B" w:rsidP="00A85196">
      <w:pPr>
        <w:pStyle w:val="a3"/>
      </w:pPr>
      <w:r>
        <w:t xml:space="preserve">                                    case 1:</w:t>
      </w:r>
    </w:p>
    <w:p w14:paraId="0BFEF916" w14:textId="77777777" w:rsidR="00640A6B" w:rsidRDefault="00640A6B" w:rsidP="00A85196">
      <w:pPr>
        <w:pStyle w:val="a3"/>
      </w:pPr>
      <w:r>
        <w:t xml:space="preserve">                                        /* Выбрать тип загружаемого файла */</w:t>
      </w:r>
    </w:p>
    <w:p w14:paraId="4FA6712C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</w:t>
      </w:r>
      <w:r w:rsidRPr="00640A6B">
        <w:rPr>
          <w:lang w:val="en-US"/>
        </w:rPr>
        <w:t>selected_key = tui_draw_popup_select (</w:t>
      </w:r>
    </w:p>
    <w:p w14:paraId="3F5076F5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        </w:t>
      </w:r>
      <w:r>
        <w:t>L"Загрузить данные",</w:t>
      </w:r>
    </w:p>
    <w:p w14:paraId="0CF063E8" w14:textId="77777777" w:rsidR="00640A6B" w:rsidRDefault="00640A6B" w:rsidP="00A85196">
      <w:pPr>
        <w:pStyle w:val="a3"/>
      </w:pPr>
      <w:r>
        <w:t xml:space="preserve">                                                    L"Выберите тип файла, в котором хранятся </w:t>
      </w:r>
      <w:proofErr w:type="gramStart"/>
      <w:r>
        <w:t>данные:\</w:t>
      </w:r>
      <w:proofErr w:type="gramEnd"/>
      <w:r>
        <w:t>n* .bin -&gt; Специальный формат для хранения данных в бинарном формате. Только эта и никакая другая программа может расшифровать сохранённые данные.\n</w:t>
      </w:r>
      <w:proofErr w:type="gramStart"/>
      <w:r>
        <w:t>*  .</w:t>
      </w:r>
      <w:proofErr w:type="gramEnd"/>
      <w:r>
        <w:t>csv -&gt; Текстовый формат хранения данных. Таким образом вы можете внести данные как из Текстового редактора, так и импортировать из других программ, например, MS Excel.",</w:t>
      </w:r>
    </w:p>
    <w:p w14:paraId="7D357905" w14:textId="77777777" w:rsidR="00640A6B" w:rsidRPr="00640A6B" w:rsidRDefault="00640A6B" w:rsidP="00A85196">
      <w:pPr>
        <w:pStyle w:val="a3"/>
        <w:rPr>
          <w:lang w:val="en-US"/>
        </w:rPr>
      </w:pPr>
      <w:r>
        <w:lastRenderedPageBreak/>
        <w:t xml:space="preserve">                                                    </w:t>
      </w:r>
      <w:r w:rsidRPr="00640A6B">
        <w:rPr>
          <w:lang w:val="en-US"/>
        </w:rPr>
        <w:t>FILE_FORMATS_MENU</w:t>
      </w:r>
    </w:p>
    <w:p w14:paraId="0770A86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);</w:t>
      </w:r>
    </w:p>
    <w:p w14:paraId="07FA684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</w:t>
      </w:r>
    </w:p>
    <w:p w14:paraId="2C7FC10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if (selected_key == 3)</w:t>
      </w:r>
    </w:p>
    <w:p w14:paraId="3C1D748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{</w:t>
      </w:r>
    </w:p>
    <w:p w14:paraId="510C14F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tui_draw_popup_text_message (</w:t>
      </w:r>
    </w:p>
    <w:p w14:paraId="578E25B8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    </w:t>
      </w:r>
      <w:r>
        <w:t>L"Предупреждение",</w:t>
      </w:r>
    </w:p>
    <w:p w14:paraId="0349EEB2" w14:textId="77777777" w:rsidR="00640A6B" w:rsidRDefault="00640A6B" w:rsidP="00A85196">
      <w:pPr>
        <w:pStyle w:val="a3"/>
      </w:pPr>
      <w:r>
        <w:t xml:space="preserve">                                                L"Загрузка данных из файла отменена пользователем."</w:t>
      </w:r>
    </w:p>
    <w:p w14:paraId="4656D6E4" w14:textId="77777777" w:rsidR="00640A6B" w:rsidRDefault="00640A6B" w:rsidP="00A85196">
      <w:pPr>
        <w:pStyle w:val="a3"/>
      </w:pPr>
      <w:r>
        <w:t xml:space="preserve">                                            );</w:t>
      </w:r>
    </w:p>
    <w:p w14:paraId="0C7EB376" w14:textId="77777777" w:rsidR="00640A6B" w:rsidRDefault="00640A6B" w:rsidP="00A85196">
      <w:pPr>
        <w:pStyle w:val="a3"/>
      </w:pPr>
      <w:r>
        <w:t xml:space="preserve">                                            break;</w:t>
      </w:r>
    </w:p>
    <w:p w14:paraId="73B77D0C" w14:textId="77777777" w:rsidR="00640A6B" w:rsidRDefault="00640A6B" w:rsidP="00A85196">
      <w:pPr>
        <w:pStyle w:val="a3"/>
      </w:pPr>
      <w:r>
        <w:t xml:space="preserve">                                        }</w:t>
      </w:r>
    </w:p>
    <w:p w14:paraId="614524A0" w14:textId="77777777" w:rsidR="00640A6B" w:rsidRDefault="00640A6B" w:rsidP="00A85196">
      <w:pPr>
        <w:pStyle w:val="a3"/>
      </w:pPr>
      <w:r>
        <w:t xml:space="preserve">                                        </w:t>
      </w:r>
    </w:p>
    <w:p w14:paraId="349B044A" w14:textId="77777777" w:rsidR="00640A6B" w:rsidRDefault="00640A6B" w:rsidP="00A85196">
      <w:pPr>
        <w:pStyle w:val="a3"/>
      </w:pPr>
      <w:r>
        <w:t xml:space="preserve">                                        /* Обнулить значение tmp_wcs </w:t>
      </w:r>
      <w:proofErr w:type="gramStart"/>
      <w:r>
        <w:t>и Запросить</w:t>
      </w:r>
      <w:proofErr w:type="gramEnd"/>
      <w:r>
        <w:t xml:space="preserve"> имя загружаемого файла файла */</w:t>
      </w:r>
    </w:p>
    <w:p w14:paraId="3A004F85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</w:t>
      </w:r>
      <w:r w:rsidRPr="00640A6B">
        <w:rPr>
          <w:lang w:val="en-US"/>
        </w:rPr>
        <w:t>memset (tmp_wcs, 0, sizeof(tmp_wcs));</w:t>
      </w:r>
    </w:p>
    <w:p w14:paraId="38F7637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tui_draw_popup_form (</w:t>
      </w:r>
    </w:p>
    <w:p w14:paraId="05B0281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L"</w:t>
      </w:r>
      <w:r>
        <w:t>Имя</w:t>
      </w:r>
      <w:r w:rsidRPr="00640A6B">
        <w:rPr>
          <w:lang w:val="en-US"/>
        </w:rPr>
        <w:t xml:space="preserve"> </w:t>
      </w:r>
      <w:r>
        <w:t>файла</w:t>
      </w:r>
      <w:r w:rsidRPr="00640A6B">
        <w:rPr>
          <w:lang w:val="en-US"/>
        </w:rPr>
        <w:t>",</w:t>
      </w:r>
    </w:p>
    <w:p w14:paraId="51FE11D4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</w:t>
      </w:r>
      <w:r>
        <w:t>L"Осталось ввести имя файла.",</w:t>
      </w:r>
    </w:p>
    <w:p w14:paraId="1AFEE34F" w14:textId="77777777" w:rsidR="00640A6B" w:rsidRDefault="00640A6B" w:rsidP="00A85196">
      <w:pPr>
        <w:pStyle w:val="a3"/>
      </w:pPr>
      <w:r>
        <w:t xml:space="preserve">                                            L" Введите имя файла",</w:t>
      </w:r>
    </w:p>
    <w:p w14:paraId="3F6319C0" w14:textId="77777777" w:rsidR="00640A6B" w:rsidRDefault="00640A6B" w:rsidP="00A85196">
      <w:pPr>
        <w:pStyle w:val="a3"/>
      </w:pPr>
      <w:r>
        <w:t xml:space="preserve">                                            tmp_wcs,</w:t>
      </w:r>
    </w:p>
    <w:p w14:paraId="57DFC299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    </w:t>
      </w:r>
      <w:r w:rsidRPr="00640A6B">
        <w:rPr>
          <w:lang w:val="en-US"/>
        </w:rPr>
        <w:t>FILENAME_MAX_LENGTH,</w:t>
      </w:r>
    </w:p>
    <w:p w14:paraId="3E395E5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VMASK_ANY_CHAR | VMASK_DIGITS | VMASK_SPACES | VMASK_PUNCTS | VMASK_ADD_FS_CHARS</w:t>
      </w:r>
    </w:p>
    <w:p w14:paraId="39E52BFD" w14:textId="77777777" w:rsidR="00D71B2D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</w:t>
      </w:r>
      <w:r>
        <w:t>);</w:t>
      </w:r>
    </w:p>
    <w:p w14:paraId="27D55078" w14:textId="77777777" w:rsidR="00640A6B" w:rsidRDefault="00640A6B" w:rsidP="00A85196">
      <w:pPr>
        <w:pStyle w:val="a3"/>
      </w:pPr>
      <w:r>
        <w:t xml:space="preserve">                                        /* Проверить на существование файл */</w:t>
      </w:r>
    </w:p>
    <w:p w14:paraId="3D7CD0FA" w14:textId="77777777" w:rsidR="00640A6B" w:rsidRDefault="00640A6B" w:rsidP="00A85196">
      <w:pPr>
        <w:pStyle w:val="a3"/>
      </w:pPr>
      <w:r>
        <w:t xml:space="preserve">                                        if (is_exist_wcs (tmp_wcs))</w:t>
      </w:r>
    </w:p>
    <w:p w14:paraId="7869E84D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</w:t>
      </w:r>
      <w:r w:rsidRPr="00640A6B">
        <w:rPr>
          <w:lang w:val="en-US"/>
        </w:rPr>
        <w:t>{</w:t>
      </w:r>
    </w:p>
    <w:p w14:paraId="1201B7E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tui_draw_popup_text_message (</w:t>
      </w:r>
    </w:p>
    <w:p w14:paraId="66F7E769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    </w:t>
      </w:r>
      <w:r>
        <w:t>L"ОШИБКА!",</w:t>
      </w:r>
    </w:p>
    <w:p w14:paraId="4F759B95" w14:textId="77777777" w:rsidR="00640A6B" w:rsidRDefault="00640A6B" w:rsidP="00A85196">
      <w:pPr>
        <w:pStyle w:val="a3"/>
      </w:pPr>
      <w:r>
        <w:t xml:space="preserve">                                                L"Невозможно получить доступ к файлу.\nВозможно файл не существует или его нельзя прочитать.\nВ следующий раз введите достижимый файл."</w:t>
      </w:r>
    </w:p>
    <w:p w14:paraId="6DDE874E" w14:textId="77777777" w:rsidR="00640A6B" w:rsidRDefault="00640A6B" w:rsidP="00A85196">
      <w:pPr>
        <w:pStyle w:val="a3"/>
      </w:pPr>
      <w:r>
        <w:t xml:space="preserve">                                            );</w:t>
      </w:r>
    </w:p>
    <w:p w14:paraId="0CF9B5EC" w14:textId="77777777" w:rsidR="00640A6B" w:rsidRDefault="00640A6B" w:rsidP="00A85196">
      <w:pPr>
        <w:pStyle w:val="a3"/>
      </w:pPr>
      <w:r>
        <w:t xml:space="preserve">                                            break;</w:t>
      </w:r>
    </w:p>
    <w:p w14:paraId="62C4D881" w14:textId="77777777" w:rsidR="00D71B2D" w:rsidRDefault="00640A6B" w:rsidP="00A85196">
      <w:pPr>
        <w:pStyle w:val="a3"/>
      </w:pPr>
      <w:r>
        <w:t xml:space="preserve">                                        }</w:t>
      </w:r>
    </w:p>
    <w:p w14:paraId="34B2A86D" w14:textId="77777777" w:rsidR="00640A6B" w:rsidRDefault="00640A6B" w:rsidP="00A85196">
      <w:pPr>
        <w:pStyle w:val="a3"/>
      </w:pPr>
      <w:r>
        <w:t xml:space="preserve">                                        /* Всё ок. Очистить данные в старых списках и загрузить новые данные */</w:t>
      </w:r>
    </w:p>
    <w:p w14:paraId="44F43617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</w:t>
      </w:r>
      <w:r w:rsidRPr="00640A6B">
        <w:rPr>
          <w:lang w:val="en-US"/>
        </w:rPr>
        <w:t>lists_CleanListObject (main_list);</w:t>
      </w:r>
    </w:p>
    <w:p w14:paraId="67CBD7A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lists_CleanListObject (search_results_list);</w:t>
      </w:r>
    </w:p>
    <w:p w14:paraId="121E51C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switch (selected_key)</w:t>
      </w:r>
    </w:p>
    <w:p w14:paraId="30342D2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{</w:t>
      </w:r>
    </w:p>
    <w:p w14:paraId="5CB47C7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case 1:</w:t>
      </w:r>
    </w:p>
    <w:p w14:paraId="1318D36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read_from_bin (main_list, tmp_wcs);</w:t>
      </w:r>
    </w:p>
    <w:p w14:paraId="3A71EF6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break;</w:t>
      </w:r>
    </w:p>
    <w:p w14:paraId="3FFA20F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</w:t>
      </w:r>
    </w:p>
    <w:p w14:paraId="79CFF97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case 2:</w:t>
      </w:r>
    </w:p>
    <w:p w14:paraId="3AA385C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read_from_csv (main_list, tmp_wcs);</w:t>
      </w:r>
    </w:p>
    <w:p w14:paraId="2E5115A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break;</w:t>
      </w:r>
    </w:p>
    <w:p w14:paraId="77B8EED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}</w:t>
      </w:r>
    </w:p>
    <w:p w14:paraId="0CAF0D3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selected_table_list = main_list;</w:t>
      </w:r>
    </w:p>
    <w:p w14:paraId="329AB47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curr_selected_table_row = 1;</w:t>
      </w:r>
    </w:p>
    <w:p w14:paraId="740B4AD8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curr_selected_page = 1;</w:t>
      </w:r>
    </w:p>
    <w:p w14:paraId="7043311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tui_draw_popup_text_message (</w:t>
      </w:r>
    </w:p>
    <w:p w14:paraId="5CBEF321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</w:t>
      </w:r>
      <w:r>
        <w:t>L"УСПЕХ!",</w:t>
      </w:r>
    </w:p>
    <w:p w14:paraId="2482269C" w14:textId="77777777" w:rsidR="00640A6B" w:rsidRDefault="00640A6B" w:rsidP="00A85196">
      <w:pPr>
        <w:pStyle w:val="a3"/>
      </w:pPr>
      <w:r>
        <w:t xml:space="preserve">                                            L"Все данные были считаны."</w:t>
      </w:r>
    </w:p>
    <w:p w14:paraId="300FFE8C" w14:textId="77777777" w:rsidR="00D71B2D" w:rsidRDefault="00640A6B" w:rsidP="00A85196">
      <w:pPr>
        <w:pStyle w:val="a3"/>
      </w:pPr>
      <w:r>
        <w:t xml:space="preserve">                                        );                                        </w:t>
      </w:r>
    </w:p>
    <w:p w14:paraId="70A50C76" w14:textId="77777777" w:rsidR="00640A6B" w:rsidRDefault="00640A6B" w:rsidP="00A85196">
      <w:pPr>
        <w:pStyle w:val="a3"/>
      </w:pPr>
      <w:r>
        <w:t xml:space="preserve">                                        break;</w:t>
      </w:r>
    </w:p>
    <w:p w14:paraId="06DBEF46" w14:textId="77777777" w:rsidR="00640A6B" w:rsidRDefault="00640A6B" w:rsidP="00A85196">
      <w:pPr>
        <w:pStyle w:val="a3"/>
      </w:pPr>
      <w:r>
        <w:t xml:space="preserve">                                    </w:t>
      </w:r>
    </w:p>
    <w:p w14:paraId="3E771331" w14:textId="77777777" w:rsidR="00640A6B" w:rsidRDefault="00640A6B" w:rsidP="00A85196">
      <w:pPr>
        <w:pStyle w:val="a3"/>
      </w:pPr>
      <w:r>
        <w:t xml:space="preserve">                                    // Сохранить данные</w:t>
      </w:r>
    </w:p>
    <w:p w14:paraId="79281291" w14:textId="77777777" w:rsidR="00640A6B" w:rsidRDefault="00640A6B" w:rsidP="00A85196">
      <w:pPr>
        <w:pStyle w:val="a3"/>
      </w:pPr>
      <w:r>
        <w:t xml:space="preserve">                                    case 2:</w:t>
      </w:r>
    </w:p>
    <w:p w14:paraId="115D47BB" w14:textId="77777777" w:rsidR="00640A6B" w:rsidRDefault="00640A6B" w:rsidP="00A85196">
      <w:pPr>
        <w:pStyle w:val="a3"/>
      </w:pPr>
      <w:r>
        <w:t xml:space="preserve">                                        /* Какие данные нужно сохранить */</w:t>
      </w:r>
    </w:p>
    <w:p w14:paraId="42957892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</w:t>
      </w:r>
      <w:r w:rsidRPr="00640A6B">
        <w:rPr>
          <w:lang w:val="en-US"/>
        </w:rPr>
        <w:t>selected_key = tui_draw_popup_select (</w:t>
      </w:r>
    </w:p>
    <w:p w14:paraId="7B3F563F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                </w:t>
      </w:r>
      <w:r>
        <w:t>L"Сохранить ...",</w:t>
      </w:r>
    </w:p>
    <w:p w14:paraId="47DCAD97" w14:textId="77777777" w:rsidR="00640A6B" w:rsidRDefault="00640A6B" w:rsidP="00A85196">
      <w:pPr>
        <w:pStyle w:val="a3"/>
      </w:pPr>
      <w:r>
        <w:lastRenderedPageBreak/>
        <w:t xml:space="preserve">                                                            L"Выберите список, который хотите сохранить.",</w:t>
      </w:r>
    </w:p>
    <w:p w14:paraId="77FC59B0" w14:textId="77777777" w:rsidR="00640A6B" w:rsidRDefault="00640A6B" w:rsidP="00A85196">
      <w:pPr>
        <w:pStyle w:val="a3"/>
      </w:pPr>
      <w:r>
        <w:t xml:space="preserve">                                                            LIST_TYPES_MENU</w:t>
      </w:r>
    </w:p>
    <w:p w14:paraId="27099AFE" w14:textId="77777777" w:rsidR="00640A6B" w:rsidRDefault="00640A6B" w:rsidP="00A85196">
      <w:pPr>
        <w:pStyle w:val="a3"/>
      </w:pPr>
      <w:r>
        <w:t xml:space="preserve">                                                        );</w:t>
      </w:r>
    </w:p>
    <w:p w14:paraId="368BC509" w14:textId="77777777" w:rsidR="00640A6B" w:rsidRDefault="00640A6B" w:rsidP="00A85196">
      <w:pPr>
        <w:pStyle w:val="a3"/>
      </w:pPr>
      <w:r>
        <w:t xml:space="preserve">                                        /* Выбрать список для сохранения и проверить список на наличие данных */</w:t>
      </w:r>
    </w:p>
    <w:p w14:paraId="2B12BE0A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</w:t>
      </w:r>
      <w:r w:rsidRPr="00640A6B">
        <w:rPr>
          <w:lang w:val="en-US"/>
        </w:rPr>
        <w:t>save_list = (selected_key == 1</w:t>
      </w:r>
      <w:proofErr w:type="gramStart"/>
      <w:r w:rsidRPr="00640A6B">
        <w:rPr>
          <w:lang w:val="en-US"/>
        </w:rPr>
        <w:t>) ?</w:t>
      </w:r>
      <w:proofErr w:type="gramEnd"/>
      <w:r w:rsidRPr="00640A6B">
        <w:rPr>
          <w:lang w:val="en-US"/>
        </w:rPr>
        <w:t xml:space="preserve"> (main_list</w:t>
      </w:r>
      <w:proofErr w:type="gramStart"/>
      <w:r w:rsidRPr="00640A6B">
        <w:rPr>
          <w:lang w:val="en-US"/>
        </w:rPr>
        <w:t>) :</w:t>
      </w:r>
      <w:proofErr w:type="gramEnd"/>
      <w:r w:rsidRPr="00640A6B">
        <w:rPr>
          <w:lang w:val="en-US"/>
        </w:rPr>
        <w:t xml:space="preserve"> (search_results_list);</w:t>
      </w:r>
    </w:p>
    <w:p w14:paraId="0911625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if (save_list-&gt;_length_ &lt; 1)</w:t>
      </w:r>
    </w:p>
    <w:p w14:paraId="7AF5B1B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{</w:t>
      </w:r>
    </w:p>
    <w:p w14:paraId="3EAF8FB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tui_draw_popup_text_message (</w:t>
      </w:r>
    </w:p>
    <w:p w14:paraId="702988BE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    </w:t>
      </w:r>
      <w:r>
        <w:t>L"ОШИБКА!",</w:t>
      </w:r>
    </w:p>
    <w:p w14:paraId="046FC761" w14:textId="77777777" w:rsidR="00640A6B" w:rsidRDefault="00640A6B" w:rsidP="00A85196">
      <w:pPr>
        <w:pStyle w:val="a3"/>
      </w:pPr>
      <w:r>
        <w:t xml:space="preserve">                                                L"Похоже, что данные отсутствуют, а значит нечего сохранять.\nДля начала добавьте какие-то данные или смените сохраняемую таблицу."</w:t>
      </w:r>
    </w:p>
    <w:p w14:paraId="4F408C82" w14:textId="77777777" w:rsidR="00640A6B" w:rsidRDefault="00640A6B" w:rsidP="00A85196">
      <w:pPr>
        <w:pStyle w:val="a3"/>
      </w:pPr>
      <w:r>
        <w:t xml:space="preserve">                                            );</w:t>
      </w:r>
    </w:p>
    <w:p w14:paraId="7A5B40DF" w14:textId="77777777" w:rsidR="00640A6B" w:rsidRDefault="00640A6B" w:rsidP="00A85196">
      <w:pPr>
        <w:pStyle w:val="a3"/>
      </w:pPr>
      <w:r>
        <w:t xml:space="preserve">                                            break;</w:t>
      </w:r>
    </w:p>
    <w:p w14:paraId="19D4AF90" w14:textId="77777777" w:rsidR="00640A6B" w:rsidRDefault="00640A6B" w:rsidP="00A85196">
      <w:pPr>
        <w:pStyle w:val="a3"/>
      </w:pPr>
      <w:r>
        <w:t xml:space="preserve">                                        }</w:t>
      </w:r>
    </w:p>
    <w:p w14:paraId="0F5FE73B" w14:textId="77777777" w:rsidR="00640A6B" w:rsidRDefault="00640A6B" w:rsidP="00A85196">
      <w:pPr>
        <w:pStyle w:val="a3"/>
      </w:pPr>
      <w:r>
        <w:t xml:space="preserve">                                        </w:t>
      </w:r>
    </w:p>
    <w:p w14:paraId="6D367396" w14:textId="77777777" w:rsidR="00640A6B" w:rsidRDefault="00640A6B" w:rsidP="00A85196">
      <w:pPr>
        <w:pStyle w:val="a3"/>
      </w:pPr>
      <w:r>
        <w:t xml:space="preserve">                                        /*Всё ок. Выбрать тип сохраняемого файла */</w:t>
      </w:r>
    </w:p>
    <w:p w14:paraId="5CFD2153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</w:t>
      </w:r>
      <w:r w:rsidRPr="00640A6B">
        <w:rPr>
          <w:lang w:val="en-US"/>
        </w:rPr>
        <w:t>selected_key = tui_draw_popup_select (</w:t>
      </w:r>
    </w:p>
    <w:p w14:paraId="75F45347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        </w:t>
      </w:r>
      <w:r>
        <w:t>(save_list == main_list</w:t>
      </w:r>
      <w:proofErr w:type="gramStart"/>
      <w:r>
        <w:t>) ?</w:t>
      </w:r>
      <w:proofErr w:type="gramEnd"/>
      <w:r>
        <w:t xml:space="preserve"> L"Сохранить все данные как ...</w:t>
      </w:r>
      <w:proofErr w:type="gramStart"/>
      <w:r>
        <w:t>" :</w:t>
      </w:r>
      <w:proofErr w:type="gramEnd"/>
      <w:r>
        <w:t xml:space="preserve"> L"Сохранить результаты поиска как ...",</w:t>
      </w:r>
    </w:p>
    <w:p w14:paraId="392BBABD" w14:textId="77777777" w:rsidR="00640A6B" w:rsidRDefault="00640A6B" w:rsidP="00A85196">
      <w:pPr>
        <w:pStyle w:val="a3"/>
      </w:pPr>
      <w:r>
        <w:t xml:space="preserve">                                                    L"Выберите тип файла для </w:t>
      </w:r>
      <w:proofErr w:type="gramStart"/>
      <w:r>
        <w:t>сохранения:\</w:t>
      </w:r>
      <w:proofErr w:type="gramEnd"/>
      <w:r>
        <w:t>n* .bin -&gt; Специальный формат для хранения данных в бинарном формате. Злоумышленнику не сможет скомпрометировать данные.\n</w:t>
      </w:r>
      <w:proofErr w:type="gramStart"/>
      <w:r>
        <w:t>*  .</w:t>
      </w:r>
      <w:proofErr w:type="gramEnd"/>
      <w:r>
        <w:t>csv -&gt; Текстовый формат хранения данных. Возможность как редактирования Текстовыми редакторами, так и экспорта в другие программы, например, MS Excel.",</w:t>
      </w:r>
    </w:p>
    <w:p w14:paraId="5DA7A685" w14:textId="77777777" w:rsidR="00640A6B" w:rsidRDefault="00640A6B" w:rsidP="00A85196">
      <w:pPr>
        <w:pStyle w:val="a3"/>
      </w:pPr>
      <w:r>
        <w:t xml:space="preserve">                                                    FILE_FORMATS_MENU</w:t>
      </w:r>
    </w:p>
    <w:p w14:paraId="03AC2F8F" w14:textId="77777777" w:rsidR="00640A6B" w:rsidRDefault="00640A6B" w:rsidP="00A85196">
      <w:pPr>
        <w:pStyle w:val="a3"/>
      </w:pPr>
      <w:r>
        <w:t xml:space="preserve">                                                );</w:t>
      </w:r>
    </w:p>
    <w:p w14:paraId="7FA9425C" w14:textId="77777777" w:rsidR="00640A6B" w:rsidRDefault="00640A6B" w:rsidP="00A85196">
      <w:pPr>
        <w:pStyle w:val="a3"/>
      </w:pPr>
      <w:r>
        <w:t xml:space="preserve">                                        /* Выйти, если пользователь запросил отмену */</w:t>
      </w:r>
    </w:p>
    <w:p w14:paraId="1B63B338" w14:textId="77777777" w:rsidR="00640A6B" w:rsidRDefault="00640A6B" w:rsidP="00A85196">
      <w:pPr>
        <w:pStyle w:val="a3"/>
      </w:pPr>
      <w:r>
        <w:t xml:space="preserve">                                        if (selected_key == 3)</w:t>
      </w:r>
    </w:p>
    <w:p w14:paraId="5ADF1F1E" w14:textId="77777777" w:rsidR="00640A6B" w:rsidRDefault="00640A6B" w:rsidP="00A85196">
      <w:pPr>
        <w:pStyle w:val="a3"/>
      </w:pPr>
      <w:r>
        <w:t xml:space="preserve">                                        {</w:t>
      </w:r>
    </w:p>
    <w:p w14:paraId="3CB9AF72" w14:textId="77777777" w:rsidR="00640A6B" w:rsidRDefault="00640A6B" w:rsidP="00A85196">
      <w:pPr>
        <w:pStyle w:val="a3"/>
      </w:pPr>
      <w:r>
        <w:t xml:space="preserve">                                            tui_draw_popup_text_message (L"Предупреждение", L"Отмена сохранения данных в файл.");</w:t>
      </w:r>
    </w:p>
    <w:p w14:paraId="3A8C7152" w14:textId="77777777" w:rsidR="00640A6B" w:rsidRDefault="00640A6B" w:rsidP="00A85196">
      <w:pPr>
        <w:pStyle w:val="a3"/>
      </w:pPr>
      <w:r>
        <w:t xml:space="preserve">                                            break;</w:t>
      </w:r>
    </w:p>
    <w:p w14:paraId="38E42683" w14:textId="77777777" w:rsidR="00640A6B" w:rsidRDefault="00640A6B" w:rsidP="00A85196">
      <w:pPr>
        <w:pStyle w:val="a3"/>
      </w:pPr>
      <w:r>
        <w:t xml:space="preserve">                                        }</w:t>
      </w:r>
    </w:p>
    <w:p w14:paraId="23A6539F" w14:textId="77777777" w:rsidR="00640A6B" w:rsidRDefault="00640A6B" w:rsidP="00A85196">
      <w:pPr>
        <w:pStyle w:val="a3"/>
      </w:pPr>
      <w:r>
        <w:t xml:space="preserve">                                        </w:t>
      </w:r>
    </w:p>
    <w:p w14:paraId="3EE2C10B" w14:textId="77777777" w:rsidR="00640A6B" w:rsidRDefault="00640A6B" w:rsidP="00A85196">
      <w:pPr>
        <w:pStyle w:val="a3"/>
      </w:pPr>
      <w:r>
        <w:t xml:space="preserve">                                        /* Обнулить значение tmp_wcs </w:t>
      </w:r>
      <w:proofErr w:type="gramStart"/>
      <w:r>
        <w:t>и Запросить</w:t>
      </w:r>
      <w:proofErr w:type="gramEnd"/>
      <w:r>
        <w:t xml:space="preserve"> имя файла для сохранения */</w:t>
      </w:r>
    </w:p>
    <w:p w14:paraId="1C14AB60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</w:t>
      </w:r>
      <w:r w:rsidRPr="00640A6B">
        <w:rPr>
          <w:lang w:val="en-US"/>
        </w:rPr>
        <w:t>memset (tmp_wcs, 0, sizeof(tmp_wcs));</w:t>
      </w:r>
    </w:p>
    <w:p w14:paraId="5FFF365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tui_draw_popup_form (</w:t>
      </w:r>
    </w:p>
    <w:p w14:paraId="5CD3EDA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L"</w:t>
      </w:r>
      <w:r>
        <w:t>Имя</w:t>
      </w:r>
      <w:r w:rsidRPr="00640A6B">
        <w:rPr>
          <w:lang w:val="en-US"/>
        </w:rPr>
        <w:t xml:space="preserve"> </w:t>
      </w:r>
      <w:r>
        <w:t>файла</w:t>
      </w:r>
      <w:r w:rsidRPr="00640A6B">
        <w:rPr>
          <w:lang w:val="en-US"/>
        </w:rPr>
        <w:t>",</w:t>
      </w:r>
    </w:p>
    <w:p w14:paraId="4952431E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</w:t>
      </w:r>
      <w:r>
        <w:t>L"Осталось ввести имя файла.",</w:t>
      </w:r>
    </w:p>
    <w:p w14:paraId="73E5A8FE" w14:textId="77777777" w:rsidR="00640A6B" w:rsidRDefault="00640A6B" w:rsidP="00A85196">
      <w:pPr>
        <w:pStyle w:val="a3"/>
      </w:pPr>
      <w:r>
        <w:t xml:space="preserve">                                            L" Введите имя файла",</w:t>
      </w:r>
    </w:p>
    <w:p w14:paraId="4C9102F9" w14:textId="77777777" w:rsidR="00640A6B" w:rsidRDefault="00640A6B" w:rsidP="00A85196">
      <w:pPr>
        <w:pStyle w:val="a3"/>
      </w:pPr>
      <w:r>
        <w:t xml:space="preserve">                                            tmp_wcs,</w:t>
      </w:r>
    </w:p>
    <w:p w14:paraId="722BD71B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    </w:t>
      </w:r>
      <w:r w:rsidRPr="00640A6B">
        <w:rPr>
          <w:lang w:val="en-US"/>
        </w:rPr>
        <w:t>FILENAME_MAX_LENGTH,</w:t>
      </w:r>
    </w:p>
    <w:p w14:paraId="16E8200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VMASK_ANY_CHAR | VMASK_DIGITS | VMASK_SPACES | VMASK_PUNCTS | VMASK_ADD_FS_CHARS</w:t>
      </w:r>
    </w:p>
    <w:p w14:paraId="62221BF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);</w:t>
      </w:r>
    </w:p>
    <w:p w14:paraId="5196AD2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if </w:t>
      </w:r>
      <w:proofErr w:type="gramStart"/>
      <w:r w:rsidRPr="00640A6B">
        <w:rPr>
          <w:lang w:val="en-US"/>
        </w:rPr>
        <w:t>(!wcslen</w:t>
      </w:r>
      <w:proofErr w:type="gramEnd"/>
      <w:r w:rsidRPr="00640A6B">
        <w:rPr>
          <w:lang w:val="en-US"/>
        </w:rPr>
        <w:t xml:space="preserve"> (tmp_wcs))</w:t>
      </w:r>
    </w:p>
    <w:p w14:paraId="1C7D079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{</w:t>
      </w:r>
    </w:p>
    <w:p w14:paraId="0398C03D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tui_draw_popup_text_message (L"</w:t>
      </w:r>
      <w:r>
        <w:t>Предупреждение</w:t>
      </w:r>
      <w:r w:rsidRPr="00640A6B">
        <w:rPr>
          <w:lang w:val="en-US"/>
        </w:rPr>
        <w:t>", L"</w:t>
      </w:r>
      <w:r>
        <w:t>Данные</w:t>
      </w:r>
      <w:r w:rsidRPr="00640A6B">
        <w:rPr>
          <w:lang w:val="en-US"/>
        </w:rPr>
        <w:t xml:space="preserve"> </w:t>
      </w:r>
      <w:r>
        <w:t>не</w:t>
      </w:r>
      <w:r w:rsidRPr="00640A6B">
        <w:rPr>
          <w:lang w:val="en-US"/>
        </w:rPr>
        <w:t xml:space="preserve"> </w:t>
      </w:r>
      <w:r>
        <w:t>были</w:t>
      </w:r>
      <w:r w:rsidRPr="00640A6B">
        <w:rPr>
          <w:lang w:val="en-US"/>
        </w:rPr>
        <w:t xml:space="preserve"> </w:t>
      </w:r>
      <w:r>
        <w:t>введены</w:t>
      </w:r>
      <w:r w:rsidRPr="00640A6B">
        <w:rPr>
          <w:lang w:val="en-US"/>
        </w:rPr>
        <w:t xml:space="preserve">. </w:t>
      </w:r>
      <w:r>
        <w:t>Отмена сохранения.");</w:t>
      </w:r>
    </w:p>
    <w:p w14:paraId="1613A739" w14:textId="77777777" w:rsidR="00640A6B" w:rsidRDefault="00640A6B" w:rsidP="00A85196">
      <w:pPr>
        <w:pStyle w:val="a3"/>
      </w:pPr>
      <w:r>
        <w:t xml:space="preserve">                                            break;</w:t>
      </w:r>
    </w:p>
    <w:p w14:paraId="0B02FEFE" w14:textId="77777777" w:rsidR="00640A6B" w:rsidRDefault="00640A6B" w:rsidP="00A85196">
      <w:pPr>
        <w:pStyle w:val="a3"/>
      </w:pPr>
      <w:r>
        <w:t xml:space="preserve">                                        }</w:t>
      </w:r>
    </w:p>
    <w:p w14:paraId="0CFCFC1E" w14:textId="77777777" w:rsidR="00640A6B" w:rsidRDefault="00640A6B" w:rsidP="00A85196">
      <w:pPr>
        <w:pStyle w:val="a3"/>
      </w:pPr>
      <w:r>
        <w:t xml:space="preserve">                                        </w:t>
      </w:r>
    </w:p>
    <w:p w14:paraId="6060B3F5" w14:textId="77777777" w:rsidR="00640A6B" w:rsidRDefault="00640A6B" w:rsidP="00A85196">
      <w:pPr>
        <w:pStyle w:val="a3"/>
      </w:pPr>
      <w:r>
        <w:t xml:space="preserve">                                        switch (selected_key)</w:t>
      </w:r>
    </w:p>
    <w:p w14:paraId="78E4AC85" w14:textId="77777777" w:rsidR="00640A6B" w:rsidRDefault="00640A6B" w:rsidP="00A85196">
      <w:pPr>
        <w:pStyle w:val="a3"/>
      </w:pPr>
      <w:r>
        <w:t xml:space="preserve">                                        {</w:t>
      </w:r>
    </w:p>
    <w:p w14:paraId="77BB6772" w14:textId="77777777" w:rsidR="00640A6B" w:rsidRDefault="00640A6B" w:rsidP="00A85196">
      <w:pPr>
        <w:pStyle w:val="a3"/>
      </w:pPr>
      <w:r>
        <w:t xml:space="preserve">                                            // Сохранить как бинарный файл</w:t>
      </w:r>
    </w:p>
    <w:p w14:paraId="6B7C6770" w14:textId="77777777" w:rsidR="00640A6B" w:rsidRDefault="00640A6B" w:rsidP="00A85196">
      <w:pPr>
        <w:pStyle w:val="a3"/>
      </w:pPr>
      <w:r>
        <w:t xml:space="preserve">                                            case 1:</w:t>
      </w:r>
    </w:p>
    <w:p w14:paraId="1E992A9A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        </w:t>
      </w:r>
      <w:r w:rsidRPr="00640A6B">
        <w:rPr>
          <w:lang w:val="en-US"/>
        </w:rPr>
        <w:t>save_as_bin (save_list, tmp_wcs);</w:t>
      </w:r>
    </w:p>
    <w:p w14:paraId="7504139C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    </w:t>
      </w:r>
      <w:r>
        <w:t>break;</w:t>
      </w:r>
    </w:p>
    <w:p w14:paraId="38713452" w14:textId="77777777" w:rsidR="00640A6B" w:rsidRDefault="00640A6B" w:rsidP="00A85196">
      <w:pPr>
        <w:pStyle w:val="a3"/>
      </w:pPr>
      <w:r>
        <w:lastRenderedPageBreak/>
        <w:t xml:space="preserve">                                            // Сохранить как текстовый файл</w:t>
      </w:r>
    </w:p>
    <w:p w14:paraId="69F0EFF3" w14:textId="77777777" w:rsidR="00640A6B" w:rsidRDefault="00640A6B" w:rsidP="00A85196">
      <w:pPr>
        <w:pStyle w:val="a3"/>
      </w:pPr>
      <w:r>
        <w:t xml:space="preserve">                                            case 2:</w:t>
      </w:r>
    </w:p>
    <w:p w14:paraId="5B322607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        </w:t>
      </w:r>
      <w:r w:rsidRPr="00640A6B">
        <w:rPr>
          <w:lang w:val="en-US"/>
        </w:rPr>
        <w:t>save_as_csv (save_list, tmp_wcs);</w:t>
      </w:r>
    </w:p>
    <w:p w14:paraId="2DE9B1D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    break;</w:t>
      </w:r>
    </w:p>
    <w:p w14:paraId="795829A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}</w:t>
      </w:r>
    </w:p>
    <w:p w14:paraId="4643778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if </w:t>
      </w:r>
      <w:proofErr w:type="gramStart"/>
      <w:r w:rsidRPr="00640A6B">
        <w:rPr>
          <w:lang w:val="en-US"/>
        </w:rPr>
        <w:t>(!is</w:t>
      </w:r>
      <w:proofErr w:type="gramEnd"/>
      <w:r w:rsidRPr="00640A6B">
        <w:rPr>
          <w:lang w:val="en-US"/>
        </w:rPr>
        <w:t>_exist_wcs (tmp_wcs))</w:t>
      </w:r>
    </w:p>
    <w:p w14:paraId="254DAAB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tui_draw_popup_text_message (</w:t>
      </w:r>
    </w:p>
    <w:p w14:paraId="2F9A4608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    </w:t>
      </w:r>
      <w:r>
        <w:t>L"УСПЕХ!",</w:t>
      </w:r>
    </w:p>
    <w:p w14:paraId="4C7D72CD" w14:textId="77777777" w:rsidR="00640A6B" w:rsidRDefault="00640A6B" w:rsidP="00A85196">
      <w:pPr>
        <w:pStyle w:val="a3"/>
      </w:pPr>
      <w:r>
        <w:t xml:space="preserve">                                                L"Все данные были сохранены."</w:t>
      </w:r>
    </w:p>
    <w:p w14:paraId="03AA10C5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    </w:t>
      </w:r>
      <w:r w:rsidRPr="00640A6B">
        <w:rPr>
          <w:lang w:val="en-US"/>
        </w:rPr>
        <w:t>);</w:t>
      </w:r>
    </w:p>
    <w:p w14:paraId="2E52176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else</w:t>
      </w:r>
    </w:p>
    <w:p w14:paraId="1E59A3D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tui_draw_popup_text_message (</w:t>
      </w:r>
    </w:p>
    <w:p w14:paraId="6FEF3084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                            </w:t>
      </w:r>
      <w:r>
        <w:t>L"НЕУДАЧА!",</w:t>
      </w:r>
    </w:p>
    <w:p w14:paraId="462527BF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                                L"Данные не были сохранены. Пожалуйста</w:t>
      </w:r>
      <w:r w:rsidRPr="00640A6B">
        <w:rPr>
          <w:lang w:val="en-US"/>
        </w:rPr>
        <w:t xml:space="preserve">, </w:t>
      </w:r>
      <w:r>
        <w:t>выберите</w:t>
      </w:r>
      <w:r w:rsidRPr="00640A6B">
        <w:rPr>
          <w:lang w:val="en-US"/>
        </w:rPr>
        <w:t xml:space="preserve"> </w:t>
      </w:r>
      <w:r>
        <w:t>другой</w:t>
      </w:r>
      <w:r w:rsidRPr="00640A6B">
        <w:rPr>
          <w:lang w:val="en-US"/>
        </w:rPr>
        <w:t xml:space="preserve"> </w:t>
      </w:r>
      <w:r>
        <w:t>путь</w:t>
      </w:r>
      <w:r w:rsidRPr="00640A6B">
        <w:rPr>
          <w:lang w:val="en-US"/>
        </w:rPr>
        <w:t>."</w:t>
      </w:r>
    </w:p>
    <w:p w14:paraId="1A72A487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    );</w:t>
      </w:r>
    </w:p>
    <w:p w14:paraId="3B1E963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        break;</w:t>
      </w:r>
    </w:p>
    <w:p w14:paraId="1F75F7FA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}</w:t>
      </w:r>
    </w:p>
    <w:p w14:paraId="0BB7018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    break;</w:t>
      </w:r>
    </w:p>
    <w:p w14:paraId="06C31587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}</w:t>
      </w:r>
    </w:p>
    <w:p w14:paraId="051DA25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wclear (win_table);</w:t>
      </w:r>
    </w:p>
    <w:p w14:paraId="5CE93287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drawed_rows = tui_draw_table_in_window (win_table, *selected_table_list, curr_selected_page, curr_selected_table_row);</w:t>
      </w:r>
    </w:p>
    <w:p w14:paraId="79443FD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if (selected_table_</w:t>
      </w:r>
      <w:proofErr w:type="gramStart"/>
      <w:r w:rsidRPr="00640A6B">
        <w:rPr>
          <w:lang w:val="en-US"/>
        </w:rPr>
        <w:t>list !</w:t>
      </w:r>
      <w:proofErr w:type="gramEnd"/>
      <w:r w:rsidRPr="00640A6B">
        <w:rPr>
          <w:lang w:val="en-US"/>
        </w:rPr>
        <w:t>= search_results_list)</w:t>
      </w:r>
    </w:p>
    <w:p w14:paraId="4A52941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</w:t>
      </w:r>
      <w:r>
        <w:t xml:space="preserve">mvwprintw (win_main, getmaxy(win_main) - 10, 1, </w:t>
      </w:r>
      <w:proofErr w:type="gramStart"/>
      <w:r>
        <w:t>"  (</w:t>
      </w:r>
      <w:proofErr w:type="gramEnd"/>
      <w:r>
        <w:t xml:space="preserve">N) Показать прошлые результаты поиска.                         </w:t>
      </w:r>
      <w:r w:rsidRPr="00640A6B">
        <w:rPr>
          <w:lang w:val="en-US"/>
        </w:rPr>
        <w:t>");</w:t>
      </w:r>
    </w:p>
    <w:p w14:paraId="5D0826F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else</w:t>
      </w:r>
    </w:p>
    <w:p w14:paraId="1CCBF886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    mvwprintw (win_main, getmaxy(win_main) - 10, 1, </w:t>
      </w:r>
      <w:proofErr w:type="gramStart"/>
      <w:r w:rsidRPr="00640A6B">
        <w:rPr>
          <w:lang w:val="en-US"/>
        </w:rPr>
        <w:t>"  (</w:t>
      </w:r>
      <w:proofErr w:type="gramEnd"/>
      <w:r w:rsidRPr="00640A6B">
        <w:rPr>
          <w:lang w:val="en-US"/>
        </w:rPr>
        <w:t xml:space="preserve">N) </w:t>
      </w:r>
      <w:r>
        <w:t>Показать</w:t>
      </w:r>
      <w:r w:rsidRPr="00640A6B">
        <w:rPr>
          <w:lang w:val="en-US"/>
        </w:rPr>
        <w:t xml:space="preserve"> </w:t>
      </w:r>
      <w:r>
        <w:t>все</w:t>
      </w:r>
      <w:r w:rsidRPr="00640A6B">
        <w:rPr>
          <w:lang w:val="en-US"/>
        </w:rPr>
        <w:t xml:space="preserve"> </w:t>
      </w:r>
      <w:r>
        <w:t>данные</w:t>
      </w:r>
      <w:r w:rsidRPr="00640A6B">
        <w:rPr>
          <w:lang w:val="en-US"/>
        </w:rPr>
        <w:t>.                                        ");</w:t>
      </w:r>
    </w:p>
    <w:p w14:paraId="5809ECE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update_panels ();</w:t>
      </w:r>
    </w:p>
    <w:p w14:paraId="0FD1DA3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    doupdate ();</w:t>
      </w:r>
    </w:p>
    <w:p w14:paraId="00AD65B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}</w:t>
      </w:r>
    </w:p>
    <w:p w14:paraId="17231ED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while ((selected_key = </w:t>
      </w:r>
      <w:proofErr w:type="gramStart"/>
      <w:r w:rsidRPr="00640A6B">
        <w:rPr>
          <w:lang w:val="en-US"/>
        </w:rPr>
        <w:t>getwchar(</w:t>
      </w:r>
      <w:proofErr w:type="gramEnd"/>
      <w:r w:rsidRPr="00640A6B">
        <w:rPr>
          <w:lang w:val="en-US"/>
        </w:rPr>
        <w:t>)) != L'E' &amp;&amp; selected_key != L'e');</w:t>
      </w:r>
    </w:p>
    <w:p w14:paraId="39636C1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</w:t>
      </w:r>
    </w:p>
    <w:p w14:paraId="363653A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/* </w:t>
      </w:r>
      <w:r>
        <w:t>Удалить</w:t>
      </w:r>
      <w:r w:rsidRPr="00640A6B">
        <w:rPr>
          <w:lang w:val="en-US"/>
        </w:rPr>
        <w:t xml:space="preserve"> </w:t>
      </w:r>
      <w:r>
        <w:t>панели</w:t>
      </w:r>
      <w:r w:rsidRPr="00640A6B">
        <w:rPr>
          <w:lang w:val="en-US"/>
        </w:rPr>
        <w:t xml:space="preserve"> </w:t>
      </w:r>
      <w:r>
        <w:t>и</w:t>
      </w:r>
      <w:r w:rsidRPr="00640A6B">
        <w:rPr>
          <w:lang w:val="en-US"/>
        </w:rPr>
        <w:t xml:space="preserve"> </w:t>
      </w:r>
      <w:r>
        <w:t>окна</w:t>
      </w:r>
      <w:r w:rsidRPr="00640A6B">
        <w:rPr>
          <w:lang w:val="en-US"/>
        </w:rPr>
        <w:t xml:space="preserve"> */</w:t>
      </w:r>
    </w:p>
    <w:p w14:paraId="5D33428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del_panel (panel_table);</w:t>
      </w:r>
    </w:p>
    <w:p w14:paraId="128BCBE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del_panel (panel_main);</w:t>
      </w:r>
    </w:p>
    <w:p w14:paraId="1819F96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delwin (win_table);</w:t>
      </w:r>
    </w:p>
    <w:p w14:paraId="37814C1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    delwin (win_main);</w:t>
      </w:r>
    </w:p>
    <w:p w14:paraId="765000BD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</w:t>
      </w:r>
      <w:r>
        <w:t>}</w:t>
      </w:r>
    </w:p>
    <w:p w14:paraId="76394752" w14:textId="77777777" w:rsidR="00640A6B" w:rsidRDefault="00640A6B" w:rsidP="00A85196">
      <w:pPr>
        <w:pStyle w:val="a3"/>
      </w:pPr>
      <w:r>
        <w:t xml:space="preserve">                break;</w:t>
      </w:r>
    </w:p>
    <w:p w14:paraId="0E720DF4" w14:textId="77777777" w:rsidR="00640A6B" w:rsidRDefault="00640A6B" w:rsidP="00A85196">
      <w:pPr>
        <w:pStyle w:val="a3"/>
      </w:pPr>
      <w:r>
        <w:t xml:space="preserve">            </w:t>
      </w:r>
    </w:p>
    <w:p w14:paraId="488DF22D" w14:textId="77777777" w:rsidR="00640A6B" w:rsidRDefault="00640A6B" w:rsidP="00A85196">
      <w:pPr>
        <w:pStyle w:val="a3"/>
      </w:pPr>
      <w:r>
        <w:t xml:space="preserve">            // Выбрано "О программе"</w:t>
      </w:r>
    </w:p>
    <w:p w14:paraId="08908C75" w14:textId="77777777" w:rsidR="00640A6B" w:rsidRDefault="00640A6B" w:rsidP="00A85196">
      <w:pPr>
        <w:pStyle w:val="a3"/>
      </w:pPr>
      <w:r>
        <w:t xml:space="preserve">            case 2:</w:t>
      </w:r>
    </w:p>
    <w:p w14:paraId="2C690B65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</w:t>
      </w:r>
      <w:r w:rsidRPr="00640A6B">
        <w:rPr>
          <w:lang w:val="en-US"/>
        </w:rPr>
        <w:t>tui_draw_popup_text_message (</w:t>
      </w:r>
    </w:p>
    <w:p w14:paraId="54E6DF95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        </w:t>
      </w:r>
      <w:r>
        <w:t>L"О программе",</w:t>
      </w:r>
    </w:p>
    <w:p w14:paraId="381C3251" w14:textId="77777777" w:rsidR="00640A6B" w:rsidRDefault="00640A6B" w:rsidP="00A85196">
      <w:pPr>
        <w:pStyle w:val="a3"/>
      </w:pPr>
      <w:r>
        <w:t xml:space="preserve">                    L"Программа была написана для курсового проекта для предмета \"АиП\" (3 семестр).\n* Создатель: Филозоп Алексей.\n* Исходный код: github.com/Cory7666/3semester_AaP_Coursework_new.git"</w:t>
      </w:r>
    </w:p>
    <w:p w14:paraId="2CC32970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    </w:t>
      </w:r>
      <w:r w:rsidRPr="00640A6B">
        <w:rPr>
          <w:lang w:val="en-US"/>
        </w:rPr>
        <w:t>);</w:t>
      </w:r>
    </w:p>
    <w:p w14:paraId="561989A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break;</w:t>
      </w:r>
    </w:p>
    <w:p w14:paraId="2CC1941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}</w:t>
      </w:r>
    </w:p>
    <w:p w14:paraId="195B35D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}</w:t>
      </w:r>
    </w:p>
    <w:p w14:paraId="5B2C1EE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/* </w:t>
      </w:r>
      <w:r>
        <w:t>Завершить</w:t>
      </w:r>
      <w:r w:rsidRPr="00640A6B">
        <w:rPr>
          <w:lang w:val="en-US"/>
        </w:rPr>
        <w:t xml:space="preserve"> </w:t>
      </w:r>
      <w:r>
        <w:t>выполнение</w:t>
      </w:r>
      <w:r w:rsidRPr="00640A6B">
        <w:rPr>
          <w:lang w:val="en-US"/>
        </w:rPr>
        <w:t xml:space="preserve"> </w:t>
      </w:r>
      <w:r>
        <w:t>программы</w:t>
      </w:r>
      <w:r w:rsidRPr="00640A6B">
        <w:rPr>
          <w:lang w:val="en-US"/>
        </w:rPr>
        <w:t xml:space="preserve"> */</w:t>
      </w:r>
    </w:p>
    <w:p w14:paraId="46AAD33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lists_DeleteListObject (&amp;main_list);</w:t>
      </w:r>
    </w:p>
    <w:p w14:paraId="2276E25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curs_set (LAST_CURS_STATE);</w:t>
      </w:r>
    </w:p>
    <w:p w14:paraId="45D6F8C1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proofErr w:type="gramStart"/>
      <w:r>
        <w:t>endwin(</w:t>
      </w:r>
      <w:proofErr w:type="gramEnd"/>
      <w:r>
        <w:t>);</w:t>
      </w:r>
    </w:p>
    <w:p w14:paraId="6311DE53" w14:textId="77777777" w:rsidR="00640A6B" w:rsidRDefault="00640A6B" w:rsidP="00A85196">
      <w:pPr>
        <w:pStyle w:val="a3"/>
      </w:pPr>
      <w:r>
        <w:t xml:space="preserve">    return 0;</w:t>
      </w:r>
    </w:p>
    <w:p w14:paraId="3F8B0AAB" w14:textId="77777777" w:rsidR="00D71B2D" w:rsidRDefault="00640A6B" w:rsidP="00A85196">
      <w:pPr>
        <w:pStyle w:val="a3"/>
      </w:pPr>
      <w:r>
        <w:t>}</w:t>
      </w:r>
    </w:p>
    <w:p w14:paraId="542506E8" w14:textId="77777777" w:rsidR="00640A6B" w:rsidRDefault="00640A6B" w:rsidP="00A85196">
      <w:pPr>
        <w:pStyle w:val="a3"/>
      </w:pPr>
      <w:r>
        <w:t>/********************************</w:t>
      </w:r>
    </w:p>
    <w:p w14:paraId="2B86C262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* Блок дополнительных функций. </w:t>
      </w:r>
      <w:r w:rsidRPr="00640A6B">
        <w:rPr>
          <w:lang w:val="en-US"/>
        </w:rPr>
        <w:t>*</w:t>
      </w:r>
    </w:p>
    <w:p w14:paraId="6BDBE3BE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********************************/</w:t>
      </w:r>
    </w:p>
    <w:p w14:paraId="6DBCEE6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draw_win_background (WINDOW * win)</w:t>
      </w:r>
    </w:p>
    <w:p w14:paraId="0413B5E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>{</w:t>
      </w:r>
    </w:p>
    <w:p w14:paraId="0336EEF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wmove (win, 0, 0);</w:t>
      </w:r>
    </w:p>
    <w:p w14:paraId="6D7B01A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for (size_t i = 0; i &lt; (int) (getmaxx(win) * getmaxy(win) / 6); i++)</w:t>
      </w:r>
    </w:p>
    <w:p w14:paraId="22FA4D4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{</w:t>
      </w:r>
    </w:p>
    <w:p w14:paraId="7773EB8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wprintw (win, "*@|@*-");</w:t>
      </w:r>
    </w:p>
    <w:p w14:paraId="351F2CC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}</w:t>
      </w:r>
    </w:p>
    <w:p w14:paraId="080591A8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58B198D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tui_confirm_action ()</w:t>
      </w:r>
    </w:p>
    <w:p w14:paraId="3040925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383C176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int control_code = 0;</w:t>
      </w:r>
    </w:p>
    <w:p w14:paraId="745BDDC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wchar_t tmp_</w:t>
      </w:r>
      <w:proofErr w:type="gramStart"/>
      <w:r w:rsidRPr="00640A6B">
        <w:rPr>
          <w:lang w:val="en-US"/>
        </w:rPr>
        <w:t>message[</w:t>
      </w:r>
      <w:proofErr w:type="gramEnd"/>
      <w:r w:rsidRPr="00640A6B">
        <w:rPr>
          <w:lang w:val="en-US"/>
        </w:rPr>
        <w:t>100],</w:t>
      </w:r>
    </w:p>
    <w:p w14:paraId="03572C8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tmp_</w:t>
      </w:r>
      <w:proofErr w:type="gramStart"/>
      <w:r w:rsidRPr="00640A6B">
        <w:rPr>
          <w:lang w:val="en-US"/>
        </w:rPr>
        <w:t>answer[</w:t>
      </w:r>
      <w:proofErr w:type="gramEnd"/>
      <w:r w:rsidRPr="00640A6B">
        <w:rPr>
          <w:lang w:val="en-US"/>
        </w:rPr>
        <w:t>10];</w:t>
      </w:r>
    </w:p>
    <w:p w14:paraId="4254E56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</w:p>
    <w:p w14:paraId="4DF0910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while (1)</w:t>
      </w:r>
    </w:p>
    <w:p w14:paraId="20F7BA3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{</w:t>
      </w:r>
    </w:p>
    <w:p w14:paraId="5AB09F0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memset (tmp_message, 0, sizeof(tmp_message));</w:t>
      </w:r>
    </w:p>
    <w:p w14:paraId="44D2E7AD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memset (tmp_answer, 0, sizeof(tmp_answer));</w:t>
      </w:r>
    </w:p>
    <w:p w14:paraId="6A0EC0E5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control_code = </w:t>
      </w:r>
      <w:proofErr w:type="gramStart"/>
      <w:r w:rsidRPr="00640A6B">
        <w:rPr>
          <w:lang w:val="en-US"/>
        </w:rPr>
        <w:t>rand(</w:t>
      </w:r>
      <w:proofErr w:type="gramEnd"/>
      <w:r w:rsidRPr="00640A6B">
        <w:rPr>
          <w:lang w:val="en-US"/>
        </w:rPr>
        <w:t>) % 8999 + 1000;</w:t>
      </w:r>
    </w:p>
    <w:p w14:paraId="530B045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swprintf (tmp_message, sizeof(tmp_message), L"</w:t>
      </w:r>
      <w:r>
        <w:t>Для</w:t>
      </w:r>
      <w:r w:rsidRPr="00640A6B">
        <w:rPr>
          <w:lang w:val="en-US"/>
        </w:rPr>
        <w:t xml:space="preserve"> </w:t>
      </w:r>
      <w:r>
        <w:t>продолжения</w:t>
      </w:r>
      <w:r w:rsidRPr="00640A6B">
        <w:rPr>
          <w:lang w:val="en-US"/>
        </w:rPr>
        <w:t xml:space="preserve"> </w:t>
      </w:r>
      <w:r>
        <w:t>введите</w:t>
      </w:r>
      <w:r w:rsidRPr="00640A6B">
        <w:rPr>
          <w:lang w:val="en-US"/>
        </w:rPr>
        <w:t xml:space="preserve"> </w:t>
      </w:r>
      <w:r>
        <w:t>код</w:t>
      </w:r>
      <w:r w:rsidRPr="00640A6B">
        <w:rPr>
          <w:lang w:val="en-US"/>
        </w:rPr>
        <w:t xml:space="preserve"> </w:t>
      </w:r>
      <w:proofErr w:type="gramStart"/>
      <w:r>
        <w:t>ниже</w:t>
      </w:r>
      <w:r w:rsidRPr="00640A6B">
        <w:rPr>
          <w:lang w:val="en-US"/>
        </w:rPr>
        <w:t>:\</w:t>
      </w:r>
      <w:proofErr w:type="gramEnd"/>
      <w:r w:rsidRPr="00640A6B">
        <w:rPr>
          <w:lang w:val="en-US"/>
        </w:rPr>
        <w:t>n    %4d\n</w:t>
      </w:r>
      <w:r>
        <w:t>Для</w:t>
      </w:r>
      <w:r w:rsidRPr="00640A6B">
        <w:rPr>
          <w:lang w:val="en-US"/>
        </w:rPr>
        <w:t xml:space="preserve"> </w:t>
      </w:r>
      <w:r>
        <w:t>отмены</w:t>
      </w:r>
      <w:r w:rsidRPr="00640A6B">
        <w:rPr>
          <w:lang w:val="en-US"/>
        </w:rPr>
        <w:t xml:space="preserve"> </w:t>
      </w:r>
      <w:r>
        <w:t>просто</w:t>
      </w:r>
      <w:r w:rsidRPr="00640A6B">
        <w:rPr>
          <w:lang w:val="en-US"/>
        </w:rPr>
        <w:t xml:space="preserve"> </w:t>
      </w:r>
      <w:r>
        <w:t>введите</w:t>
      </w:r>
      <w:r w:rsidRPr="00640A6B">
        <w:rPr>
          <w:lang w:val="en-US"/>
        </w:rPr>
        <w:t>:\n    0.", control_code);</w:t>
      </w:r>
    </w:p>
    <w:p w14:paraId="68B2F7DD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tui_draw_popup_form (L"", tmp_message, L"</w:t>
      </w:r>
      <w:r>
        <w:t>код</w:t>
      </w:r>
      <w:r w:rsidRPr="00640A6B">
        <w:rPr>
          <w:lang w:val="en-US"/>
        </w:rPr>
        <w:t>", tmp_answer, 4, VMASK_DIGITS);</w:t>
      </w:r>
    </w:p>
    <w:p w14:paraId="34DBCD3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if (wcs2int (tmp_answer) == 0)</w:t>
      </w:r>
    </w:p>
    <w:p w14:paraId="6F5BF74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return 1;</w:t>
      </w:r>
    </w:p>
    <w:p w14:paraId="362AC2F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else if (wcs2int (tmp_answer) == control_code)</w:t>
      </w:r>
    </w:p>
    <w:p w14:paraId="2185C1DD" w14:textId="77777777" w:rsidR="00640A6B" w:rsidRPr="005F4E77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</w:t>
      </w:r>
      <w:r w:rsidRPr="005F4E77">
        <w:rPr>
          <w:lang w:val="en-US"/>
        </w:rPr>
        <w:t>return 0;</w:t>
      </w:r>
    </w:p>
    <w:p w14:paraId="236B101B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 xml:space="preserve">    }</w:t>
      </w:r>
    </w:p>
    <w:p w14:paraId="5D55A6F6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>}</w:t>
      </w:r>
    </w:p>
    <w:p w14:paraId="39F30C53" w14:textId="77777777" w:rsidR="00640A6B" w:rsidRPr="005F4E77" w:rsidRDefault="00640A6B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</w:t>
      </w:r>
      <w:r w:rsidRPr="00640A6B">
        <w:rPr>
          <w:b/>
          <w:lang w:val="en-US"/>
        </w:rPr>
        <w:t>date</w:t>
      </w:r>
      <w:r w:rsidRPr="005F4E77">
        <w:rPr>
          <w:b/>
          <w:lang w:val="en-US"/>
        </w:rPr>
        <w:t>.</w:t>
      </w:r>
      <w:r w:rsidRPr="00640A6B">
        <w:rPr>
          <w:b/>
          <w:lang w:val="en-US"/>
        </w:rPr>
        <w:t>c</w:t>
      </w:r>
      <w:r w:rsidRPr="005F4E77">
        <w:rPr>
          <w:b/>
          <w:lang w:val="en-US"/>
        </w:rPr>
        <w:t>»</w:t>
      </w:r>
    </w:p>
    <w:p w14:paraId="3C2CA7A4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"date.h"</w:t>
      </w:r>
    </w:p>
    <w:p w14:paraId="1828101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date2wcsdp (const udate_t * date, wchar_t * string, const wchar_t delimiter, const wchar_t * pattern)</w:t>
      </w:r>
    </w:p>
    <w:p w14:paraId="53FE80E6" w14:textId="77777777" w:rsidR="00640A6B" w:rsidRDefault="00640A6B" w:rsidP="00A85196">
      <w:pPr>
        <w:pStyle w:val="a3"/>
      </w:pPr>
      <w:r>
        <w:t>{</w:t>
      </w:r>
    </w:p>
    <w:p w14:paraId="65A3CE05" w14:textId="77777777" w:rsidR="00640A6B" w:rsidRDefault="00640A6B" w:rsidP="00A85196">
      <w:pPr>
        <w:pStyle w:val="a3"/>
      </w:pPr>
      <w:r>
        <w:t xml:space="preserve">    /* Выйти, если дата не была передана */</w:t>
      </w:r>
    </w:p>
    <w:p w14:paraId="5823872F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if </w:t>
      </w:r>
      <w:proofErr w:type="gramStart"/>
      <w:r w:rsidRPr="00640A6B">
        <w:rPr>
          <w:lang w:val="en-US"/>
        </w:rPr>
        <w:t>(!date</w:t>
      </w:r>
      <w:proofErr w:type="gramEnd"/>
      <w:r w:rsidRPr="00640A6B">
        <w:rPr>
          <w:lang w:val="en-US"/>
        </w:rPr>
        <w:t>) return;</w:t>
      </w:r>
    </w:p>
    <w:p w14:paraId="6605E91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  <w:proofErr w:type="gramStart"/>
      <w:r w:rsidRPr="00640A6B">
        <w:rPr>
          <w:lang w:val="en-US"/>
        </w:rPr>
        <w:t>swprintf(</w:t>
      </w:r>
      <w:proofErr w:type="gramEnd"/>
      <w:r w:rsidRPr="00640A6B">
        <w:rPr>
          <w:lang w:val="en-US"/>
        </w:rPr>
        <w:t>string, wcslen(pattern) + 1, pattern, date-&gt;D, delimiter, date-&gt;M, delimiter, date-&gt;Y);</w:t>
      </w:r>
    </w:p>
    <w:p w14:paraId="0BCC2174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312C098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wcs2date (udate_t * date, const wchar_t * string)</w:t>
      </w:r>
    </w:p>
    <w:p w14:paraId="017738B9" w14:textId="77777777" w:rsidR="00640A6B" w:rsidRDefault="00640A6B" w:rsidP="00A85196">
      <w:pPr>
        <w:pStyle w:val="a3"/>
      </w:pPr>
      <w:r>
        <w:t>{</w:t>
      </w:r>
    </w:p>
    <w:p w14:paraId="55C7C428" w14:textId="77777777" w:rsidR="00640A6B" w:rsidRDefault="00640A6B" w:rsidP="00A85196">
      <w:pPr>
        <w:pStyle w:val="a3"/>
      </w:pPr>
      <w:r>
        <w:t xml:space="preserve">    /* Выйти, если дата не была передана */</w:t>
      </w:r>
    </w:p>
    <w:p w14:paraId="6BBD2026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if </w:t>
      </w:r>
      <w:proofErr w:type="gramStart"/>
      <w:r w:rsidRPr="00640A6B">
        <w:rPr>
          <w:lang w:val="en-US"/>
        </w:rPr>
        <w:t>(!date</w:t>
      </w:r>
      <w:proofErr w:type="gramEnd"/>
      <w:r w:rsidRPr="00640A6B">
        <w:rPr>
          <w:lang w:val="en-US"/>
        </w:rPr>
        <w:t>) return;</w:t>
      </w:r>
    </w:p>
    <w:p w14:paraId="5187538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size_t offset = 0;</w:t>
      </w:r>
    </w:p>
    <w:p w14:paraId="4F9B65E3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for (; iswspace(string[offset]); offset++);</w:t>
      </w:r>
    </w:p>
    <w:p w14:paraId="17A0902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date-&gt;D = wcs2</w:t>
      </w:r>
      <w:proofErr w:type="gramStart"/>
      <w:r w:rsidRPr="00640A6B">
        <w:rPr>
          <w:lang w:val="en-US"/>
        </w:rPr>
        <w:t>int(</w:t>
      </w:r>
      <w:proofErr w:type="gramEnd"/>
      <w:r w:rsidRPr="00640A6B">
        <w:rPr>
          <w:lang w:val="en-US"/>
        </w:rPr>
        <w:t>string + offset);</w:t>
      </w:r>
    </w:p>
    <w:p w14:paraId="05C6139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date-&gt;M = wcs2</w:t>
      </w:r>
      <w:proofErr w:type="gramStart"/>
      <w:r w:rsidRPr="00640A6B">
        <w:rPr>
          <w:lang w:val="en-US"/>
        </w:rPr>
        <w:t>int(</w:t>
      </w:r>
      <w:proofErr w:type="gramEnd"/>
      <w:r w:rsidRPr="00640A6B">
        <w:rPr>
          <w:lang w:val="en-US"/>
        </w:rPr>
        <w:t>string + offset + 3);</w:t>
      </w:r>
    </w:p>
    <w:p w14:paraId="1AEA33E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date-&gt;Y = wcs2</w:t>
      </w:r>
      <w:proofErr w:type="gramStart"/>
      <w:r w:rsidRPr="00640A6B">
        <w:rPr>
          <w:lang w:val="en-US"/>
        </w:rPr>
        <w:t>int(</w:t>
      </w:r>
      <w:proofErr w:type="gramEnd"/>
      <w:r w:rsidRPr="00640A6B">
        <w:rPr>
          <w:lang w:val="en-US"/>
        </w:rPr>
        <w:t>string + offset + 6);</w:t>
      </w:r>
    </w:p>
    <w:p w14:paraId="25D66A5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2DBAF07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datecmp (const udate_t * d1, const udate_t * d2)</w:t>
      </w:r>
    </w:p>
    <w:p w14:paraId="77A6C82F" w14:textId="77777777" w:rsidR="00640A6B" w:rsidRDefault="00640A6B" w:rsidP="00A85196">
      <w:pPr>
        <w:pStyle w:val="a3"/>
      </w:pPr>
      <w:r>
        <w:t>{</w:t>
      </w:r>
    </w:p>
    <w:p w14:paraId="545AA890" w14:textId="77777777" w:rsidR="00640A6B" w:rsidRDefault="00640A6B" w:rsidP="00A85196">
      <w:pPr>
        <w:pStyle w:val="a3"/>
      </w:pPr>
      <w:r>
        <w:t xml:space="preserve">    /* Выйти, если одна из дат не была передана */</w:t>
      </w:r>
    </w:p>
    <w:p w14:paraId="35016EF6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if </w:t>
      </w:r>
      <w:proofErr w:type="gramStart"/>
      <w:r w:rsidRPr="00640A6B">
        <w:rPr>
          <w:lang w:val="en-US"/>
        </w:rPr>
        <w:t>(!(</w:t>
      </w:r>
      <w:proofErr w:type="gramEnd"/>
      <w:r w:rsidRPr="00640A6B">
        <w:rPr>
          <w:lang w:val="en-US"/>
        </w:rPr>
        <w:t>d1 &amp;&amp; d2)) return 0;</w:t>
      </w:r>
    </w:p>
    <w:p w14:paraId="130A944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int result = 0;</w:t>
      </w:r>
    </w:p>
    <w:p w14:paraId="17E666FE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// Сначала сравнить по полю Год</w:t>
      </w:r>
    </w:p>
    <w:p w14:paraId="7D09EEE5" w14:textId="77777777" w:rsidR="00640A6B" w:rsidRPr="0031099D" w:rsidRDefault="00640A6B" w:rsidP="00A85196">
      <w:pPr>
        <w:pStyle w:val="a3"/>
      </w:pPr>
      <w:r>
        <w:t xml:space="preserve">    </w:t>
      </w:r>
      <w:r w:rsidRPr="005F4E77">
        <w:rPr>
          <w:lang w:val="en-US"/>
        </w:rPr>
        <w:t>if</w:t>
      </w:r>
      <w:r w:rsidRPr="0031099D">
        <w:t xml:space="preserve"> (</w:t>
      </w:r>
      <w:r w:rsidRPr="005F4E77">
        <w:rPr>
          <w:lang w:val="en-US"/>
        </w:rPr>
        <w:t>result</w:t>
      </w:r>
      <w:r w:rsidRPr="0031099D">
        <w:t xml:space="preserve"> = </w:t>
      </w:r>
      <w:r w:rsidRPr="005F4E77">
        <w:rPr>
          <w:lang w:val="en-US"/>
        </w:rPr>
        <w:t>cmp</w:t>
      </w:r>
      <w:r w:rsidRPr="0031099D">
        <w:t>_</w:t>
      </w:r>
      <w:r w:rsidRPr="005F4E77">
        <w:rPr>
          <w:lang w:val="en-US"/>
        </w:rPr>
        <w:t>nums</w:t>
      </w:r>
      <w:r w:rsidRPr="0031099D">
        <w:t>(</w:t>
      </w:r>
      <w:r w:rsidRPr="005F4E77">
        <w:rPr>
          <w:lang w:val="en-US"/>
        </w:rPr>
        <w:t>d</w:t>
      </w:r>
      <w:r w:rsidRPr="0031099D">
        <w:t>1-&gt;</w:t>
      </w:r>
      <w:r w:rsidRPr="005F4E77">
        <w:rPr>
          <w:lang w:val="en-US"/>
        </w:rPr>
        <w:t>Y</w:t>
      </w:r>
      <w:r w:rsidRPr="0031099D">
        <w:t xml:space="preserve">, </w:t>
      </w:r>
      <w:r w:rsidRPr="005F4E77">
        <w:rPr>
          <w:lang w:val="en-US"/>
        </w:rPr>
        <w:t>d</w:t>
      </w:r>
      <w:r w:rsidRPr="0031099D">
        <w:t>2-&gt;</w:t>
      </w:r>
      <w:r w:rsidRPr="005F4E77">
        <w:rPr>
          <w:lang w:val="en-US"/>
        </w:rPr>
        <w:t>Y</w:t>
      </w:r>
      <w:r w:rsidRPr="0031099D">
        <w:t>))</w:t>
      </w:r>
    </w:p>
    <w:p w14:paraId="011EB21E" w14:textId="77777777" w:rsidR="00640A6B" w:rsidRDefault="00640A6B" w:rsidP="00A85196">
      <w:pPr>
        <w:pStyle w:val="a3"/>
      </w:pPr>
      <w:r w:rsidRPr="0031099D">
        <w:t xml:space="preserve">        </w:t>
      </w:r>
      <w:r>
        <w:t>return result;</w:t>
      </w:r>
    </w:p>
    <w:p w14:paraId="11A3E42B" w14:textId="77777777" w:rsidR="00640A6B" w:rsidRDefault="00640A6B" w:rsidP="00A85196">
      <w:pPr>
        <w:pStyle w:val="a3"/>
      </w:pPr>
      <w:r>
        <w:t xml:space="preserve">    else</w:t>
      </w:r>
    </w:p>
    <w:p w14:paraId="57751319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// Если равны, то сравнить по полю Месяц</w:t>
      </w:r>
    </w:p>
    <w:p w14:paraId="416A846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if (result = cmp_nums(d1-&gt;M, d2-&gt;M))</w:t>
      </w:r>
    </w:p>
    <w:p w14:paraId="2E655AC0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</w:t>
      </w:r>
      <w:r>
        <w:t>return result;</w:t>
      </w:r>
    </w:p>
    <w:p w14:paraId="0157459B" w14:textId="77777777" w:rsidR="00640A6B" w:rsidRDefault="00640A6B" w:rsidP="00A85196">
      <w:pPr>
        <w:pStyle w:val="a3"/>
      </w:pPr>
      <w:r>
        <w:t xml:space="preserve">        else</w:t>
      </w:r>
    </w:p>
    <w:p w14:paraId="0C15F439" w14:textId="77777777" w:rsidR="00640A6B" w:rsidRDefault="00640A6B" w:rsidP="00A85196">
      <w:pPr>
        <w:pStyle w:val="a3"/>
      </w:pPr>
      <w:r>
        <w:t xml:space="preserve">        // Если предыдущие поля равны, сравнить по полю день и незамедлительно вернуть результат</w:t>
      </w:r>
    </w:p>
    <w:p w14:paraId="4146E8EE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    </w:t>
      </w:r>
      <w:r w:rsidRPr="00640A6B">
        <w:rPr>
          <w:lang w:val="en-US"/>
        </w:rPr>
        <w:t>return cmp_nums(d1-&gt;D, d2-&gt;D);</w:t>
      </w:r>
    </w:p>
    <w:p w14:paraId="5862B69B" w14:textId="77777777" w:rsidR="00640A6B" w:rsidRPr="00640A6B" w:rsidRDefault="00640A6B" w:rsidP="00A85196">
      <w:pPr>
        <w:pStyle w:val="a3"/>
      </w:pPr>
      <w:r>
        <w:lastRenderedPageBreak/>
        <w:t>}</w:t>
      </w:r>
    </w:p>
    <w:p w14:paraId="5E044D0C" w14:textId="77777777" w:rsidR="00640A6B" w:rsidRDefault="00640A6B" w:rsidP="00A85196">
      <w:pPr>
        <w:ind w:firstLine="0"/>
        <w:jc w:val="center"/>
        <w:rPr>
          <w:b/>
        </w:rPr>
      </w:pPr>
      <w:r w:rsidRPr="00640A6B">
        <w:rPr>
          <w:b/>
        </w:rPr>
        <w:t>Исходный код файла «</w:t>
      </w:r>
      <w:r w:rsidRPr="00640A6B">
        <w:rPr>
          <w:b/>
          <w:lang w:val="en-US"/>
        </w:rPr>
        <w:t>bin</w:t>
      </w:r>
      <w:r w:rsidRPr="00640A6B">
        <w:rPr>
          <w:b/>
        </w:rPr>
        <w:t>_</w:t>
      </w:r>
      <w:r w:rsidRPr="00640A6B">
        <w:rPr>
          <w:b/>
          <w:lang w:val="en-US"/>
        </w:rPr>
        <w:t>files</w:t>
      </w:r>
      <w:r w:rsidRPr="00640A6B">
        <w:rPr>
          <w:b/>
        </w:rPr>
        <w:t>.</w:t>
      </w:r>
      <w:r w:rsidRPr="00640A6B">
        <w:rPr>
          <w:b/>
          <w:lang w:val="en-US"/>
        </w:rPr>
        <w:t>c</w:t>
      </w:r>
      <w:r w:rsidRPr="00640A6B">
        <w:rPr>
          <w:b/>
        </w:rPr>
        <w:t>»</w:t>
      </w:r>
    </w:p>
    <w:p w14:paraId="660C9F0C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"files.h"</w:t>
      </w:r>
    </w:p>
    <w:p w14:paraId="0D3E797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save_as_bin (const list_obj_t * list, const wchar_t * file_name_wcs)</w:t>
      </w:r>
    </w:p>
    <w:p w14:paraId="30C65F23" w14:textId="77777777" w:rsidR="00640A6B" w:rsidRDefault="00640A6B" w:rsidP="00A85196">
      <w:pPr>
        <w:pStyle w:val="a3"/>
      </w:pPr>
      <w:r>
        <w:t>{</w:t>
      </w:r>
    </w:p>
    <w:p w14:paraId="453C8F31" w14:textId="77777777" w:rsidR="00640A6B" w:rsidRDefault="00640A6B" w:rsidP="00A85196">
      <w:pPr>
        <w:pStyle w:val="a3"/>
      </w:pPr>
      <w:r>
        <w:t xml:space="preserve">    /* Мгновенный выход из подпрограммы, если передан пустой указатель на объект списка */</w:t>
      </w:r>
    </w:p>
    <w:p w14:paraId="3F4E1D99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if </w:t>
      </w:r>
      <w:proofErr w:type="gramStart"/>
      <w:r w:rsidRPr="00640A6B">
        <w:rPr>
          <w:lang w:val="en-US"/>
        </w:rPr>
        <w:t>(!list</w:t>
      </w:r>
      <w:proofErr w:type="gramEnd"/>
      <w:r w:rsidRPr="00640A6B">
        <w:rPr>
          <w:lang w:val="en-US"/>
        </w:rPr>
        <w:t>) return FS_NO_LIST_PTR;</w:t>
      </w:r>
    </w:p>
    <w:p w14:paraId="32D24568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Мгновенный выход из подпрограммы, если передан объект списка без данных */</w:t>
      </w:r>
    </w:p>
    <w:p w14:paraId="47BD83EB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if (1 &gt; list-&gt;_length_) return FS_NO_LIST_DATA;</w:t>
      </w:r>
    </w:p>
    <w:p w14:paraId="4C7A9FBE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Перевести имя файла из WCS в MBS */</w:t>
      </w:r>
    </w:p>
    <w:p w14:paraId="174F1FE8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char file_name_mbs[(wcslen(file_name_wcs) + 1) * sizeof(wchar_t)];</w:t>
      </w:r>
    </w:p>
    <w:p w14:paraId="5187BFA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  <w:proofErr w:type="gramStart"/>
      <w:r w:rsidRPr="00640A6B">
        <w:rPr>
          <w:lang w:val="en-US"/>
        </w:rPr>
        <w:t>wcstombs(</w:t>
      </w:r>
      <w:proofErr w:type="gramEnd"/>
      <w:r w:rsidRPr="00640A6B">
        <w:rPr>
          <w:lang w:val="en-US"/>
        </w:rPr>
        <w:t>file_name_mbs, file_name_wcs, wcslen(file_name_wcs) * sizeof(wchar_t));</w:t>
      </w:r>
    </w:p>
    <w:p w14:paraId="5FCF4DB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FILE * f = </w:t>
      </w:r>
      <w:proofErr w:type="gramStart"/>
      <w:r w:rsidRPr="00640A6B">
        <w:rPr>
          <w:lang w:val="en-US"/>
        </w:rPr>
        <w:t>fopen(</w:t>
      </w:r>
      <w:proofErr w:type="gramEnd"/>
      <w:r w:rsidRPr="00640A6B">
        <w:rPr>
          <w:lang w:val="en-US"/>
        </w:rPr>
        <w:t>file_name_mbs, "w");</w:t>
      </w:r>
    </w:p>
    <w:p w14:paraId="2EE64C17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Мгновенно выйти из подпрограммы, если невозможно создать файл */</w:t>
      </w:r>
    </w:p>
    <w:p w14:paraId="5401CE91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if </w:t>
      </w:r>
      <w:proofErr w:type="gramStart"/>
      <w:r w:rsidRPr="00640A6B">
        <w:rPr>
          <w:lang w:val="en-US"/>
        </w:rPr>
        <w:t>(!f</w:t>
      </w:r>
      <w:proofErr w:type="gramEnd"/>
      <w:r w:rsidRPr="00640A6B">
        <w:rPr>
          <w:lang w:val="en-US"/>
        </w:rPr>
        <w:t>) return FS_FILE_NO_WRITE_ACCESS;</w:t>
      </w:r>
    </w:p>
    <w:p w14:paraId="645E8410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Перебор элементов и запись каждого в файл */</w:t>
      </w:r>
    </w:p>
    <w:p w14:paraId="18FD4F87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for (list_elem_t * e = list-&gt;head; e; e = e-&gt;next)</w:t>
      </w:r>
    </w:p>
    <w:p w14:paraId="48E0AF3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fwrite(&amp;(e-&gt;data), sizeof(list_data_t), 1, f);</w:t>
      </w:r>
    </w:p>
    <w:p w14:paraId="6EAF4552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Закрыть файл и выйти */</w:t>
      </w:r>
    </w:p>
    <w:p w14:paraId="5503414A" w14:textId="77777777" w:rsidR="00640A6B" w:rsidRDefault="00640A6B" w:rsidP="00A85196">
      <w:pPr>
        <w:pStyle w:val="a3"/>
      </w:pPr>
      <w:r>
        <w:t xml:space="preserve">    fclose(f);</w:t>
      </w:r>
    </w:p>
    <w:p w14:paraId="78ECA04D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return FS_SUCCESS;</w:t>
      </w:r>
    </w:p>
    <w:p w14:paraId="28CEA3C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1A6EFD2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read_from_bin (list_obj_t * list, const wchar_t * file_name_wcs)</w:t>
      </w:r>
    </w:p>
    <w:p w14:paraId="2EF2FA3E" w14:textId="77777777" w:rsidR="00640A6B" w:rsidRDefault="00640A6B" w:rsidP="00A85196">
      <w:pPr>
        <w:pStyle w:val="a3"/>
      </w:pPr>
      <w:r>
        <w:t>{</w:t>
      </w:r>
    </w:p>
    <w:p w14:paraId="3A76E907" w14:textId="77777777" w:rsidR="00640A6B" w:rsidRDefault="00640A6B" w:rsidP="00A85196">
      <w:pPr>
        <w:pStyle w:val="a3"/>
      </w:pPr>
      <w:r>
        <w:t xml:space="preserve">    /* Выйти, если файл не существует или к нему нет доступа */</w:t>
      </w:r>
    </w:p>
    <w:p w14:paraId="7ED67679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if (is_exist_wcs(file_name_wcs</w:t>
      </w:r>
      <w:proofErr w:type="gramStart"/>
      <w:r w:rsidRPr="00640A6B">
        <w:rPr>
          <w:lang w:val="en-US"/>
        </w:rPr>
        <w:t>) !</w:t>
      </w:r>
      <w:proofErr w:type="gramEnd"/>
      <w:r w:rsidRPr="00640A6B">
        <w:rPr>
          <w:lang w:val="en-US"/>
        </w:rPr>
        <w:t>= FS_SUCCESS) return FS_FILE_NO_READ_ACCESS;</w:t>
      </w:r>
    </w:p>
    <w:p w14:paraId="048C045C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Перевод имени файла в MBS и открытие файла */</w:t>
      </w:r>
    </w:p>
    <w:p w14:paraId="0A8FEF67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char file_name_mbs[(wcslen(file_name_wcs) + 1) * sizeof(wchar_t)];</w:t>
      </w:r>
    </w:p>
    <w:p w14:paraId="4EDFFBD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  <w:proofErr w:type="gramStart"/>
      <w:r w:rsidRPr="00640A6B">
        <w:rPr>
          <w:lang w:val="en-US"/>
        </w:rPr>
        <w:t>wcstombs(</w:t>
      </w:r>
      <w:proofErr w:type="gramEnd"/>
      <w:r w:rsidRPr="00640A6B">
        <w:rPr>
          <w:lang w:val="en-US"/>
        </w:rPr>
        <w:t>file_name_mbs, file_name_wcs, wcslen(file_name_wcs) * sizeof(wchar_t));</w:t>
      </w:r>
    </w:p>
    <w:p w14:paraId="01CC39A7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FILE * f = </w:t>
      </w:r>
      <w:proofErr w:type="gramStart"/>
      <w:r w:rsidRPr="00640A6B">
        <w:rPr>
          <w:lang w:val="en-US"/>
        </w:rPr>
        <w:t>fopen(</w:t>
      </w:r>
      <w:proofErr w:type="gramEnd"/>
      <w:r w:rsidRPr="00640A6B">
        <w:rPr>
          <w:lang w:val="en-US"/>
        </w:rPr>
        <w:t>file_name_mbs, "r");</w:t>
      </w:r>
    </w:p>
    <w:p w14:paraId="12CC5C0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/* </w:t>
      </w:r>
      <w:r>
        <w:t>Проверка</w:t>
      </w:r>
      <w:r w:rsidRPr="00640A6B">
        <w:rPr>
          <w:lang w:val="en-US"/>
        </w:rPr>
        <w:t xml:space="preserve"> </w:t>
      </w:r>
      <w:r>
        <w:t>целостности</w:t>
      </w:r>
      <w:r w:rsidRPr="00640A6B">
        <w:rPr>
          <w:lang w:val="en-US"/>
        </w:rPr>
        <w:t xml:space="preserve"> </w:t>
      </w:r>
      <w:r>
        <w:t>содержащихся</w:t>
      </w:r>
      <w:r w:rsidRPr="00640A6B">
        <w:rPr>
          <w:lang w:val="en-US"/>
        </w:rPr>
        <w:t xml:space="preserve"> </w:t>
      </w:r>
      <w:r>
        <w:t>данных</w:t>
      </w:r>
      <w:r w:rsidRPr="00640A6B">
        <w:rPr>
          <w:lang w:val="en-US"/>
        </w:rPr>
        <w:t xml:space="preserve"> */</w:t>
      </w:r>
    </w:p>
    <w:p w14:paraId="44F3B11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size_t currpos = ftell(f); </w:t>
      </w:r>
      <w:proofErr w:type="gramStart"/>
      <w:r w:rsidRPr="00640A6B">
        <w:rPr>
          <w:lang w:val="en-US"/>
        </w:rPr>
        <w:t>fseek(</w:t>
      </w:r>
      <w:proofErr w:type="gramEnd"/>
      <w:r w:rsidRPr="00640A6B">
        <w:rPr>
          <w:lang w:val="en-US"/>
        </w:rPr>
        <w:t>f, 0, SEEK_END);</w:t>
      </w:r>
    </w:p>
    <w:p w14:paraId="53DDBEC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</w:t>
      </w:r>
      <w:proofErr w:type="gramStart"/>
      <w:r w:rsidRPr="00640A6B">
        <w:rPr>
          <w:lang w:val="en-US"/>
        </w:rPr>
        <w:t>( (</w:t>
      </w:r>
      <w:proofErr w:type="gramEnd"/>
      <w:r w:rsidRPr="00640A6B">
        <w:rPr>
          <w:lang w:val="en-US"/>
        </w:rPr>
        <w:t>(ftell(f) - currpos) % sizeof(list_data_t)) != 0 ) { fclose(f); return FS_BROKEN_DATA; }</w:t>
      </w:r>
    </w:p>
    <w:p w14:paraId="7CEDE3E9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  <w:proofErr w:type="gramStart"/>
      <w:r w:rsidRPr="00640A6B">
        <w:rPr>
          <w:lang w:val="en-US"/>
        </w:rPr>
        <w:t>fseek(</w:t>
      </w:r>
      <w:proofErr w:type="gramEnd"/>
      <w:r w:rsidRPr="00640A6B">
        <w:rPr>
          <w:lang w:val="en-US"/>
        </w:rPr>
        <w:t>f, currpos, SEEK_SET);</w:t>
      </w:r>
    </w:p>
    <w:p w14:paraId="4D4D643E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Всё ок, значит можно удалить данные в списке */</w:t>
      </w:r>
    </w:p>
    <w:p w14:paraId="2D0B8F71" w14:textId="77777777" w:rsidR="00D71B2D" w:rsidRDefault="00640A6B" w:rsidP="00A85196">
      <w:pPr>
        <w:pStyle w:val="a3"/>
      </w:pPr>
      <w:r>
        <w:t xml:space="preserve">    lists_CleanListObject (list);</w:t>
      </w:r>
    </w:p>
    <w:p w14:paraId="2F8AB1A0" w14:textId="77777777" w:rsidR="00640A6B" w:rsidRDefault="00640A6B" w:rsidP="00A85196">
      <w:pPr>
        <w:pStyle w:val="a3"/>
      </w:pPr>
      <w:r>
        <w:t xml:space="preserve">    /* Поэлементное считывание данных из файла и добавление в объект списка */</w:t>
      </w:r>
    </w:p>
    <w:p w14:paraId="76CD1D37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list_data_t d;</w:t>
      </w:r>
    </w:p>
    <w:p w14:paraId="35E6BBD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  <w:proofErr w:type="gramStart"/>
      <w:r w:rsidRPr="00640A6B">
        <w:rPr>
          <w:lang w:val="en-US"/>
        </w:rPr>
        <w:t>while(</w:t>
      </w:r>
      <w:proofErr w:type="gramEnd"/>
      <w:r w:rsidRPr="00640A6B">
        <w:rPr>
          <w:lang w:val="en-US"/>
        </w:rPr>
        <w:t>fread(&amp;d, sizeof(list_data_t), 1, f)) lists_InsertAsListsTail(list, lists_CreateNewElement(&amp;d));</w:t>
      </w:r>
    </w:p>
    <w:p w14:paraId="6FC21B46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Закрыть файл и выйти из подпрограммы */</w:t>
      </w:r>
    </w:p>
    <w:p w14:paraId="049D2E4A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fclose(f);</w:t>
      </w:r>
    </w:p>
    <w:p w14:paraId="1D05890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 FS_SUCCESS;</w:t>
      </w:r>
    </w:p>
    <w:p w14:paraId="78678C17" w14:textId="77777777" w:rsidR="00640A6B" w:rsidRPr="00640A6B" w:rsidRDefault="00640A6B" w:rsidP="00A85196">
      <w:pPr>
        <w:pStyle w:val="a3"/>
      </w:pPr>
      <w:r>
        <w:t>}</w:t>
      </w:r>
    </w:p>
    <w:p w14:paraId="37763C6D" w14:textId="77777777" w:rsidR="00640A6B" w:rsidRDefault="00640A6B" w:rsidP="00A85196">
      <w:pPr>
        <w:ind w:firstLine="0"/>
        <w:jc w:val="center"/>
        <w:rPr>
          <w:b/>
        </w:rPr>
      </w:pPr>
      <w:r w:rsidRPr="00640A6B">
        <w:rPr>
          <w:b/>
        </w:rPr>
        <w:t>Исходный код файла «</w:t>
      </w:r>
      <w:r w:rsidRPr="00640A6B">
        <w:rPr>
          <w:b/>
          <w:lang w:val="en-US"/>
        </w:rPr>
        <w:t>csv</w:t>
      </w:r>
      <w:r w:rsidRPr="00640A6B">
        <w:rPr>
          <w:b/>
        </w:rPr>
        <w:t>_</w:t>
      </w:r>
      <w:r w:rsidRPr="00640A6B">
        <w:rPr>
          <w:b/>
          <w:lang w:val="en-US"/>
        </w:rPr>
        <w:t>files</w:t>
      </w:r>
      <w:r w:rsidRPr="00640A6B">
        <w:rPr>
          <w:b/>
        </w:rPr>
        <w:t>.</w:t>
      </w:r>
      <w:r w:rsidRPr="00640A6B">
        <w:rPr>
          <w:b/>
          <w:lang w:val="en-US"/>
        </w:rPr>
        <w:t>c</w:t>
      </w:r>
      <w:r w:rsidRPr="00640A6B">
        <w:rPr>
          <w:b/>
        </w:rPr>
        <w:t>»</w:t>
      </w:r>
    </w:p>
    <w:p w14:paraId="4DF8F4FE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"files.h"</w:t>
      </w:r>
    </w:p>
    <w:p w14:paraId="62DB947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save_as_csv (const list_obj_t * list, const wchar_t * file_name_wcs)</w:t>
      </w:r>
    </w:p>
    <w:p w14:paraId="1CDC1537" w14:textId="77777777" w:rsidR="00640A6B" w:rsidRDefault="00640A6B" w:rsidP="00A85196">
      <w:pPr>
        <w:pStyle w:val="a3"/>
      </w:pPr>
      <w:r>
        <w:t>{</w:t>
      </w:r>
    </w:p>
    <w:p w14:paraId="4226B35A" w14:textId="77777777" w:rsidR="00640A6B" w:rsidRDefault="00640A6B" w:rsidP="00A85196">
      <w:pPr>
        <w:pStyle w:val="a3"/>
      </w:pPr>
      <w:r>
        <w:t xml:space="preserve">    /* Мгновенный выход из подпрограммы, если передан пустой указатель на объект списка */</w:t>
      </w:r>
    </w:p>
    <w:p w14:paraId="61BB4B66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if </w:t>
      </w:r>
      <w:proofErr w:type="gramStart"/>
      <w:r w:rsidRPr="00640A6B">
        <w:rPr>
          <w:lang w:val="en-US"/>
        </w:rPr>
        <w:t>(!list</w:t>
      </w:r>
      <w:proofErr w:type="gramEnd"/>
      <w:r w:rsidRPr="00640A6B">
        <w:rPr>
          <w:lang w:val="en-US"/>
        </w:rPr>
        <w:t>) return FS_NO_LIST_PTR;</w:t>
      </w:r>
    </w:p>
    <w:p w14:paraId="694881BC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Мгновенный выход из подпрограммы, если передан объект списка без данных */</w:t>
      </w:r>
    </w:p>
    <w:p w14:paraId="1DA608E7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if (1 &gt; list-&gt;_length_) return FS_NO_LIST_DATA;</w:t>
      </w:r>
    </w:p>
    <w:p w14:paraId="05B0463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</w:p>
    <w:p w14:paraId="5682333F" w14:textId="77777777" w:rsidR="00D71B2D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Всё хорошо, продолжить выполнение */</w:t>
      </w:r>
    </w:p>
    <w:p w14:paraId="5BF4E97A" w14:textId="77777777" w:rsidR="00640A6B" w:rsidRDefault="00640A6B" w:rsidP="00A85196">
      <w:pPr>
        <w:pStyle w:val="a3"/>
      </w:pPr>
      <w:r>
        <w:t xml:space="preserve">    /* Ввести дополнительные переменные */</w:t>
      </w:r>
    </w:p>
    <w:p w14:paraId="5DADD53F" w14:textId="77777777" w:rsidR="00640A6B" w:rsidRDefault="00640A6B" w:rsidP="00A85196">
      <w:pPr>
        <w:pStyle w:val="a3"/>
      </w:pPr>
      <w:r>
        <w:t xml:space="preserve">    length_t position = </w:t>
      </w:r>
      <w:proofErr w:type="gramStart"/>
      <w:r>
        <w:t>1;  /</w:t>
      </w:r>
      <w:proofErr w:type="gramEnd"/>
      <w:r>
        <w:t>/ Порядковый номер элемента в списке</w:t>
      </w:r>
    </w:p>
    <w:p w14:paraId="70DAA940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char file_name_mbs[(wcslen(file_name_wcs) + 1) * sizeof(wchar_t)</w:t>
      </w:r>
      <w:proofErr w:type="gramStart"/>
      <w:r w:rsidRPr="00640A6B">
        <w:rPr>
          <w:lang w:val="en-US"/>
        </w:rPr>
        <w:t>];  /</w:t>
      </w:r>
      <w:proofErr w:type="gramEnd"/>
      <w:r w:rsidRPr="00640A6B">
        <w:rPr>
          <w:lang w:val="en-US"/>
        </w:rPr>
        <w:t xml:space="preserve">/ </w:t>
      </w:r>
      <w:r>
        <w:t>Имя</w:t>
      </w:r>
      <w:r w:rsidRPr="00640A6B">
        <w:rPr>
          <w:lang w:val="en-US"/>
        </w:rPr>
        <w:t xml:space="preserve"> </w:t>
      </w:r>
      <w:r>
        <w:t>файла</w:t>
      </w:r>
      <w:r w:rsidRPr="00640A6B">
        <w:rPr>
          <w:lang w:val="en-US"/>
        </w:rPr>
        <w:t xml:space="preserve"> </w:t>
      </w:r>
      <w:r>
        <w:t>как</w:t>
      </w:r>
      <w:r w:rsidRPr="00640A6B">
        <w:rPr>
          <w:lang w:val="en-US"/>
        </w:rPr>
        <w:t xml:space="preserve"> MBS</w:t>
      </w:r>
    </w:p>
    <w:p w14:paraId="0F9BF483" w14:textId="77777777" w:rsidR="00D71B2D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wchar_t date_</w:t>
      </w:r>
      <w:proofErr w:type="gramStart"/>
      <w:r>
        <w:t>wcs[</w:t>
      </w:r>
      <w:proofErr w:type="gramEnd"/>
      <w:r>
        <w:t>20];  // MBS для хранения даты</w:t>
      </w:r>
    </w:p>
    <w:p w14:paraId="6D000D98" w14:textId="77777777" w:rsidR="00640A6B" w:rsidRPr="006472C7" w:rsidRDefault="00640A6B" w:rsidP="00A85196">
      <w:pPr>
        <w:pStyle w:val="a3"/>
      </w:pPr>
      <w:r>
        <w:lastRenderedPageBreak/>
        <w:t xml:space="preserve">    /* Перевести из WCS в MBS */</w:t>
      </w:r>
    </w:p>
    <w:p w14:paraId="36166F6A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proofErr w:type="gramStart"/>
      <w:r w:rsidRPr="00640A6B">
        <w:rPr>
          <w:lang w:val="en-US"/>
        </w:rPr>
        <w:t>wcstombs(</w:t>
      </w:r>
      <w:proofErr w:type="gramEnd"/>
      <w:r w:rsidRPr="00640A6B">
        <w:rPr>
          <w:lang w:val="en-US"/>
        </w:rPr>
        <w:t>file_name_mbs, file_name_wcs, sizeof(file_name_mbs));</w:t>
      </w:r>
    </w:p>
    <w:p w14:paraId="15BCFE4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/* </w:t>
      </w:r>
      <w:r>
        <w:t>Открыть</w:t>
      </w:r>
      <w:r w:rsidRPr="00640A6B">
        <w:rPr>
          <w:lang w:val="en-US"/>
        </w:rPr>
        <w:t xml:space="preserve"> </w:t>
      </w:r>
      <w:r>
        <w:t>файл</w:t>
      </w:r>
      <w:r w:rsidRPr="00640A6B">
        <w:rPr>
          <w:lang w:val="en-US"/>
        </w:rPr>
        <w:t xml:space="preserve"> </w:t>
      </w:r>
      <w:r>
        <w:t>для</w:t>
      </w:r>
      <w:r w:rsidRPr="00640A6B">
        <w:rPr>
          <w:lang w:val="en-US"/>
        </w:rPr>
        <w:t xml:space="preserve"> </w:t>
      </w:r>
      <w:r>
        <w:t>записи</w:t>
      </w:r>
      <w:r w:rsidRPr="00640A6B">
        <w:rPr>
          <w:lang w:val="en-US"/>
        </w:rPr>
        <w:t xml:space="preserve"> */</w:t>
      </w:r>
    </w:p>
    <w:p w14:paraId="0E73387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FILE * f = </w:t>
      </w:r>
      <w:proofErr w:type="gramStart"/>
      <w:r w:rsidRPr="00640A6B">
        <w:rPr>
          <w:lang w:val="en-US"/>
        </w:rPr>
        <w:t>fopen(</w:t>
      </w:r>
      <w:proofErr w:type="gramEnd"/>
      <w:r w:rsidRPr="00640A6B">
        <w:rPr>
          <w:lang w:val="en-US"/>
        </w:rPr>
        <w:t>file_name_mbs, "w");</w:t>
      </w:r>
    </w:p>
    <w:p w14:paraId="754AFFA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</w:p>
    <w:p w14:paraId="593FA21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/* </w:t>
      </w:r>
      <w:r>
        <w:t>Разместить</w:t>
      </w:r>
      <w:r w:rsidRPr="00640A6B">
        <w:rPr>
          <w:lang w:val="en-US"/>
        </w:rPr>
        <w:t xml:space="preserve"> </w:t>
      </w:r>
      <w:r>
        <w:t>заголовок</w:t>
      </w:r>
      <w:r w:rsidRPr="00640A6B">
        <w:rPr>
          <w:lang w:val="en-US"/>
        </w:rPr>
        <w:t xml:space="preserve"> </w:t>
      </w:r>
      <w:r>
        <w:t>таблицы</w:t>
      </w:r>
      <w:r w:rsidRPr="00640A6B">
        <w:rPr>
          <w:lang w:val="en-US"/>
        </w:rPr>
        <w:t xml:space="preserve"> */</w:t>
      </w:r>
    </w:p>
    <w:p w14:paraId="793AD539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//</w:t>
      </w:r>
      <w:proofErr w:type="gramStart"/>
      <w:r w:rsidRPr="00640A6B">
        <w:rPr>
          <w:lang w:val="en-US"/>
        </w:rPr>
        <w:t>fprintf(</w:t>
      </w:r>
      <w:proofErr w:type="gramEnd"/>
      <w:r w:rsidRPr="00640A6B">
        <w:rPr>
          <w:lang w:val="en-US"/>
        </w:rPr>
        <w:t>f, "</w:t>
      </w:r>
      <w:r>
        <w:t>Порядковый</w:t>
      </w:r>
      <w:r w:rsidRPr="00640A6B">
        <w:rPr>
          <w:lang w:val="en-US"/>
        </w:rPr>
        <w:t xml:space="preserve"> </w:t>
      </w:r>
      <w:r>
        <w:t>номер</w:t>
      </w:r>
      <w:r w:rsidRPr="00640A6B">
        <w:rPr>
          <w:lang w:val="en-US"/>
        </w:rPr>
        <w:t>%c</w:t>
      </w:r>
      <w:r>
        <w:t>Номер</w:t>
      </w:r>
      <w:r w:rsidRPr="00640A6B">
        <w:rPr>
          <w:lang w:val="en-US"/>
        </w:rPr>
        <w:t xml:space="preserve"> </w:t>
      </w:r>
      <w:r>
        <w:t>клетки</w:t>
      </w:r>
      <w:r w:rsidRPr="00640A6B">
        <w:rPr>
          <w:lang w:val="en-US"/>
        </w:rPr>
        <w:t>%c</w:t>
      </w:r>
      <w:r>
        <w:t>Имя</w:t>
      </w:r>
      <w:r w:rsidRPr="00640A6B">
        <w:rPr>
          <w:lang w:val="en-US"/>
        </w:rPr>
        <w:t xml:space="preserve"> </w:t>
      </w:r>
      <w:r>
        <w:t>животного</w:t>
      </w:r>
      <w:r w:rsidRPr="00640A6B">
        <w:rPr>
          <w:lang w:val="en-US"/>
        </w:rPr>
        <w:t>%c</w:t>
      </w:r>
      <w:r>
        <w:t>Порода</w:t>
      </w:r>
      <w:r w:rsidRPr="00640A6B">
        <w:rPr>
          <w:lang w:val="en-US"/>
        </w:rPr>
        <w:t xml:space="preserve"> </w:t>
      </w:r>
      <w:r>
        <w:t>животного</w:t>
      </w:r>
      <w:r w:rsidRPr="00640A6B">
        <w:rPr>
          <w:lang w:val="en-US"/>
        </w:rPr>
        <w:t>%c</w:t>
      </w:r>
      <w:r>
        <w:t>Ареал</w:t>
      </w:r>
      <w:r w:rsidRPr="00640A6B">
        <w:rPr>
          <w:lang w:val="en-US"/>
        </w:rPr>
        <w:t xml:space="preserve"> </w:t>
      </w:r>
      <w:r>
        <w:t>обитания</w:t>
      </w:r>
      <w:r w:rsidRPr="00640A6B">
        <w:rPr>
          <w:lang w:val="en-US"/>
        </w:rPr>
        <w:t xml:space="preserve"> </w:t>
      </w:r>
      <w:r>
        <w:t>животного</w:t>
      </w:r>
      <w:r w:rsidRPr="00640A6B">
        <w:rPr>
          <w:lang w:val="en-US"/>
        </w:rPr>
        <w:t>%c</w:t>
      </w:r>
      <w:r>
        <w:t>Тип</w:t>
      </w:r>
      <w:r w:rsidRPr="00640A6B">
        <w:rPr>
          <w:lang w:val="en-US"/>
        </w:rPr>
        <w:t xml:space="preserve"> </w:t>
      </w:r>
      <w:r>
        <w:t>продуктов</w:t>
      </w:r>
      <w:r w:rsidRPr="00640A6B">
        <w:rPr>
          <w:lang w:val="en-US"/>
        </w:rPr>
        <w:t>%c</w:t>
      </w:r>
      <w:r>
        <w:t>Вес</w:t>
      </w:r>
      <w:r w:rsidRPr="00640A6B">
        <w:rPr>
          <w:lang w:val="en-US"/>
        </w:rPr>
        <w:t xml:space="preserve"> </w:t>
      </w:r>
      <w:r>
        <w:t>продуктов</w:t>
      </w:r>
      <w:r w:rsidRPr="00640A6B">
        <w:rPr>
          <w:lang w:val="en-US"/>
        </w:rPr>
        <w:t>%c</w:t>
      </w:r>
      <w:r>
        <w:t>Стоимость</w:t>
      </w:r>
      <w:r w:rsidRPr="00640A6B">
        <w:rPr>
          <w:lang w:val="en-US"/>
        </w:rPr>
        <w:t xml:space="preserve"> </w:t>
      </w:r>
      <w:r>
        <w:t>продуктов</w:t>
      </w:r>
      <w:r w:rsidRPr="00640A6B">
        <w:rPr>
          <w:lang w:val="en-US"/>
        </w:rPr>
        <w:t>%c</w:t>
      </w:r>
      <w:r>
        <w:t>Дата</w:t>
      </w:r>
      <w:r w:rsidRPr="00640A6B">
        <w:rPr>
          <w:lang w:val="en-US"/>
        </w:rPr>
        <w:t>\n", CSV_DELIMITER, CSV_DELIMITER, CSV_DELIMITER, CSV_DELIMITER, CSV_DELIMITER, CSV_DELIMITER, CSV_DELIMITER, CSV_DELIMITER);</w:t>
      </w:r>
    </w:p>
    <w:p w14:paraId="6112EFB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/* </w:t>
      </w:r>
      <w:r>
        <w:t>Сохранение</w:t>
      </w:r>
      <w:r w:rsidRPr="00640A6B">
        <w:rPr>
          <w:lang w:val="en-US"/>
        </w:rPr>
        <w:t xml:space="preserve"> </w:t>
      </w:r>
      <w:r>
        <w:t>данных</w:t>
      </w:r>
      <w:r w:rsidRPr="00640A6B">
        <w:rPr>
          <w:lang w:val="en-US"/>
        </w:rPr>
        <w:t xml:space="preserve"> </w:t>
      </w:r>
      <w:r>
        <w:t>в</w:t>
      </w:r>
      <w:r w:rsidRPr="00640A6B">
        <w:rPr>
          <w:lang w:val="en-US"/>
        </w:rPr>
        <w:t xml:space="preserve"> </w:t>
      </w:r>
      <w:r>
        <w:t>файл</w:t>
      </w:r>
      <w:r w:rsidRPr="00640A6B">
        <w:rPr>
          <w:lang w:val="en-US"/>
        </w:rPr>
        <w:t xml:space="preserve"> */</w:t>
      </w:r>
    </w:p>
    <w:p w14:paraId="2E83B4D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for (list_elem_t * e = list-&gt;head; e; e = e-&gt;next, position++)</w:t>
      </w:r>
    </w:p>
    <w:p w14:paraId="0DBEA3F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{</w:t>
      </w:r>
    </w:p>
    <w:p w14:paraId="65A5AD4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/* </w:t>
      </w:r>
      <w:r>
        <w:t>Перевод</w:t>
      </w:r>
      <w:r w:rsidRPr="00640A6B">
        <w:rPr>
          <w:lang w:val="en-US"/>
        </w:rPr>
        <w:t xml:space="preserve"> </w:t>
      </w:r>
      <w:r>
        <w:t>даты</w:t>
      </w:r>
      <w:r w:rsidRPr="00640A6B">
        <w:rPr>
          <w:lang w:val="en-US"/>
        </w:rPr>
        <w:t xml:space="preserve"> </w:t>
      </w:r>
      <w:r>
        <w:t>в</w:t>
      </w:r>
      <w:r w:rsidRPr="00640A6B">
        <w:rPr>
          <w:lang w:val="en-US"/>
        </w:rPr>
        <w:t xml:space="preserve"> MBS */</w:t>
      </w:r>
    </w:p>
    <w:p w14:paraId="1FF52F26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date2wcs(&amp;e-&gt;</w:t>
      </w:r>
      <w:proofErr w:type="gramStart"/>
      <w:r w:rsidRPr="00640A6B">
        <w:rPr>
          <w:lang w:val="en-US"/>
        </w:rPr>
        <w:t>data.date</w:t>
      </w:r>
      <w:proofErr w:type="gramEnd"/>
      <w:r w:rsidRPr="00640A6B">
        <w:rPr>
          <w:lang w:val="en-US"/>
        </w:rPr>
        <w:t>, date_wcs);</w:t>
      </w:r>
    </w:p>
    <w:p w14:paraId="1C1E7AA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/* </w:t>
      </w:r>
      <w:r>
        <w:t>Записать</w:t>
      </w:r>
      <w:r w:rsidRPr="00640A6B">
        <w:rPr>
          <w:lang w:val="en-US"/>
        </w:rPr>
        <w:t xml:space="preserve"> </w:t>
      </w:r>
      <w:r>
        <w:t>данные</w:t>
      </w:r>
      <w:r w:rsidRPr="00640A6B">
        <w:rPr>
          <w:lang w:val="en-US"/>
        </w:rPr>
        <w:t xml:space="preserve"> </w:t>
      </w:r>
      <w:r>
        <w:t>в</w:t>
      </w:r>
      <w:r w:rsidRPr="00640A6B">
        <w:rPr>
          <w:lang w:val="en-US"/>
        </w:rPr>
        <w:t xml:space="preserve"> </w:t>
      </w:r>
      <w:r>
        <w:t>файл</w:t>
      </w:r>
      <w:r w:rsidRPr="00640A6B">
        <w:rPr>
          <w:lang w:val="en-US"/>
        </w:rPr>
        <w:t xml:space="preserve"> */</w:t>
      </w:r>
    </w:p>
    <w:p w14:paraId="58552FB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  <w:proofErr w:type="gramStart"/>
      <w:r w:rsidRPr="00640A6B">
        <w:rPr>
          <w:lang w:val="en-US"/>
        </w:rPr>
        <w:t>fprintf(</w:t>
      </w:r>
      <w:proofErr w:type="gramEnd"/>
      <w:r w:rsidRPr="00640A6B">
        <w:rPr>
          <w:lang w:val="en-US"/>
        </w:rPr>
        <w:t>f, "%lu%c%lu%c%ls%c%ls%c%ls%c%ls%c%.3Lf%c%.2Lf%c%ls\n",</w:t>
      </w:r>
    </w:p>
    <w:p w14:paraId="571361E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position, CSV_DELIMITER,</w:t>
      </w:r>
    </w:p>
    <w:p w14:paraId="1D9FDB7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e-&gt;</w:t>
      </w:r>
      <w:proofErr w:type="gramStart"/>
      <w:r w:rsidRPr="00640A6B">
        <w:rPr>
          <w:lang w:val="en-US"/>
        </w:rPr>
        <w:t>data.cage</w:t>
      </w:r>
      <w:proofErr w:type="gramEnd"/>
      <w:r w:rsidRPr="00640A6B">
        <w:rPr>
          <w:lang w:val="en-US"/>
        </w:rPr>
        <w:t>_num, CSV_DELIMITER,</w:t>
      </w:r>
    </w:p>
    <w:p w14:paraId="18B4654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e-&gt;data.animal.name, CSV_DELIMITER,</w:t>
      </w:r>
    </w:p>
    <w:p w14:paraId="5B9E8CA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e-&gt;</w:t>
      </w:r>
      <w:proofErr w:type="gramStart"/>
      <w:r w:rsidRPr="00640A6B">
        <w:rPr>
          <w:lang w:val="en-US"/>
        </w:rPr>
        <w:t>data.animal</w:t>
      </w:r>
      <w:proofErr w:type="gramEnd"/>
      <w:r w:rsidRPr="00640A6B">
        <w:rPr>
          <w:lang w:val="en-US"/>
        </w:rPr>
        <w:t>.breed, CSV_DELIMITER,</w:t>
      </w:r>
    </w:p>
    <w:p w14:paraId="6C874C3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e-&gt;</w:t>
      </w:r>
      <w:proofErr w:type="gramStart"/>
      <w:r w:rsidRPr="00640A6B">
        <w:rPr>
          <w:lang w:val="en-US"/>
        </w:rPr>
        <w:t>data.animal</w:t>
      </w:r>
      <w:proofErr w:type="gramEnd"/>
      <w:r w:rsidRPr="00640A6B">
        <w:rPr>
          <w:lang w:val="en-US"/>
        </w:rPr>
        <w:t>.areal, CSV_DELIMITER,</w:t>
      </w:r>
    </w:p>
    <w:p w14:paraId="1D83E0D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e-&gt;</w:t>
      </w:r>
      <w:proofErr w:type="gramStart"/>
      <w:r w:rsidRPr="00640A6B">
        <w:rPr>
          <w:lang w:val="en-US"/>
        </w:rPr>
        <w:t>data.products</w:t>
      </w:r>
      <w:proofErr w:type="gramEnd"/>
      <w:r w:rsidRPr="00640A6B">
        <w:rPr>
          <w:lang w:val="en-US"/>
        </w:rPr>
        <w:t>.type, CSV_DELIMITER,</w:t>
      </w:r>
    </w:p>
    <w:p w14:paraId="6755E33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e-&gt;</w:t>
      </w:r>
      <w:proofErr w:type="gramStart"/>
      <w:r w:rsidRPr="00640A6B">
        <w:rPr>
          <w:lang w:val="en-US"/>
        </w:rPr>
        <w:t>data.products</w:t>
      </w:r>
      <w:proofErr w:type="gramEnd"/>
      <w:r w:rsidRPr="00640A6B">
        <w:rPr>
          <w:lang w:val="en-US"/>
        </w:rPr>
        <w:t>.weight, CSV_DELIMITER,</w:t>
      </w:r>
    </w:p>
    <w:p w14:paraId="64FB5F0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e-&gt;</w:t>
      </w:r>
      <w:proofErr w:type="gramStart"/>
      <w:r w:rsidRPr="00640A6B">
        <w:rPr>
          <w:lang w:val="en-US"/>
        </w:rPr>
        <w:t>data.products</w:t>
      </w:r>
      <w:proofErr w:type="gramEnd"/>
      <w:r w:rsidRPr="00640A6B">
        <w:rPr>
          <w:lang w:val="en-US"/>
        </w:rPr>
        <w:t>.cost, CSV_DELIMITER,</w:t>
      </w:r>
    </w:p>
    <w:p w14:paraId="1A7A1891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   </w:t>
      </w:r>
      <w:r>
        <w:t>date_wcs</w:t>
      </w:r>
    </w:p>
    <w:p w14:paraId="590D37E9" w14:textId="77777777" w:rsidR="00D71B2D" w:rsidRDefault="00640A6B" w:rsidP="00A85196">
      <w:pPr>
        <w:pStyle w:val="a3"/>
      </w:pPr>
      <w:r>
        <w:t xml:space="preserve">        );</w:t>
      </w:r>
    </w:p>
    <w:p w14:paraId="6B26B930" w14:textId="77777777" w:rsidR="00640A6B" w:rsidRDefault="00640A6B" w:rsidP="00A85196">
      <w:pPr>
        <w:pStyle w:val="a3"/>
      </w:pPr>
      <w:r>
        <w:t xml:space="preserve">        /* Обновить данные в файле */</w:t>
      </w:r>
    </w:p>
    <w:p w14:paraId="479B5495" w14:textId="77777777" w:rsidR="00640A6B" w:rsidRDefault="00640A6B" w:rsidP="00A85196">
      <w:pPr>
        <w:pStyle w:val="a3"/>
      </w:pPr>
      <w:r>
        <w:t xml:space="preserve">        fflush(f);</w:t>
      </w:r>
    </w:p>
    <w:p w14:paraId="2D08B292" w14:textId="77777777" w:rsidR="00D71B2D" w:rsidRDefault="00640A6B" w:rsidP="00A85196">
      <w:pPr>
        <w:pStyle w:val="a3"/>
      </w:pPr>
      <w:r>
        <w:t xml:space="preserve">    }</w:t>
      </w:r>
    </w:p>
    <w:p w14:paraId="41B747BB" w14:textId="77777777" w:rsidR="00640A6B" w:rsidRDefault="00640A6B" w:rsidP="00A85196">
      <w:pPr>
        <w:pStyle w:val="a3"/>
      </w:pPr>
      <w:r>
        <w:t xml:space="preserve">    /* Закрыть файл и выйти из подпрограммы */</w:t>
      </w:r>
    </w:p>
    <w:p w14:paraId="2F47AFB8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fclose(f);</w:t>
      </w:r>
    </w:p>
    <w:p w14:paraId="6C2CF71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 FS_SUCCESS;</w:t>
      </w:r>
    </w:p>
    <w:p w14:paraId="140F1D1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22DCEEE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read_from_csv (list_obj_t * list, const wchar_t * fileName)</w:t>
      </w:r>
    </w:p>
    <w:p w14:paraId="10C6CA9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35562007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(is_exist_wcs(fileName</w:t>
      </w:r>
      <w:proofErr w:type="gramStart"/>
      <w:r w:rsidRPr="00640A6B">
        <w:rPr>
          <w:lang w:val="en-US"/>
        </w:rPr>
        <w:t>) !</w:t>
      </w:r>
      <w:proofErr w:type="gramEnd"/>
      <w:r w:rsidRPr="00640A6B">
        <w:rPr>
          <w:lang w:val="en-US"/>
        </w:rPr>
        <w:t xml:space="preserve">= FS_SUCCESS) return FS_FILE_NO_READ_ACCESS; // </w:t>
      </w:r>
      <w:r>
        <w:t>Если</w:t>
      </w:r>
      <w:r w:rsidRPr="00640A6B">
        <w:rPr>
          <w:lang w:val="en-US"/>
        </w:rPr>
        <w:t xml:space="preserve"> </w:t>
      </w:r>
      <w:r>
        <w:t>файл</w:t>
      </w:r>
      <w:r w:rsidRPr="00640A6B">
        <w:rPr>
          <w:lang w:val="en-US"/>
        </w:rPr>
        <w:t xml:space="preserve"> </w:t>
      </w:r>
      <w:r>
        <w:t>нельзя</w:t>
      </w:r>
      <w:r w:rsidRPr="00640A6B">
        <w:rPr>
          <w:lang w:val="en-US"/>
        </w:rPr>
        <w:t xml:space="preserve"> </w:t>
      </w:r>
      <w:r>
        <w:t>открыть</w:t>
      </w:r>
      <w:r w:rsidRPr="00640A6B">
        <w:rPr>
          <w:lang w:val="en-US"/>
        </w:rPr>
        <w:t>.</w:t>
      </w:r>
    </w:p>
    <w:p w14:paraId="44176FFA" w14:textId="77777777" w:rsidR="00D71B2D" w:rsidRDefault="00640A6B" w:rsidP="00A85196">
      <w:pPr>
        <w:pStyle w:val="a3"/>
      </w:pPr>
      <w:r w:rsidRPr="00640A6B">
        <w:rPr>
          <w:lang w:val="en-US"/>
        </w:rPr>
        <w:t xml:space="preserve">    </w:t>
      </w:r>
      <w:proofErr w:type="gramStart"/>
      <w:r>
        <w:t>setlocale(</w:t>
      </w:r>
      <w:proofErr w:type="gramEnd"/>
      <w:r>
        <w:t>LC_ALL, "");</w:t>
      </w:r>
    </w:p>
    <w:p w14:paraId="522FB5F1" w14:textId="77777777" w:rsidR="00640A6B" w:rsidRDefault="00640A6B" w:rsidP="00A85196">
      <w:pPr>
        <w:pStyle w:val="a3"/>
      </w:pPr>
      <w:r>
        <w:t xml:space="preserve">    // Открытие файла для чтения.</w:t>
      </w:r>
    </w:p>
    <w:p w14:paraId="0B63BC84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char fileName_char[(wcslen(fileName) + 1) * sizeof(wchar_t)];</w:t>
      </w:r>
    </w:p>
    <w:p w14:paraId="0C43BEE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  <w:proofErr w:type="gramStart"/>
      <w:r w:rsidRPr="00640A6B">
        <w:rPr>
          <w:lang w:val="en-US"/>
        </w:rPr>
        <w:t>wcstombs(</w:t>
      </w:r>
      <w:proofErr w:type="gramEnd"/>
      <w:r w:rsidRPr="00640A6B">
        <w:rPr>
          <w:lang w:val="en-US"/>
        </w:rPr>
        <w:t>fileName_char, fileName, wcslen(fileName) * sizeof(wchar_t));</w:t>
      </w:r>
    </w:p>
    <w:p w14:paraId="1DFEE76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FILE * f = </w:t>
      </w:r>
      <w:proofErr w:type="gramStart"/>
      <w:r w:rsidRPr="00640A6B">
        <w:rPr>
          <w:lang w:val="en-US"/>
        </w:rPr>
        <w:t>fopen(</w:t>
      </w:r>
      <w:proofErr w:type="gramEnd"/>
      <w:r w:rsidRPr="00640A6B">
        <w:rPr>
          <w:lang w:val="en-US"/>
        </w:rPr>
        <w:t>fileName_char, "r");</w:t>
      </w:r>
    </w:p>
    <w:p w14:paraId="56FF30B4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// Очистка списка, если в нём были какие-то данные</w:t>
      </w:r>
    </w:p>
    <w:p w14:paraId="16FC59A3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if (list-&gt;head) </w:t>
      </w:r>
      <w:proofErr w:type="gramStart"/>
      <w:r w:rsidRPr="00640A6B">
        <w:rPr>
          <w:lang w:val="en-US"/>
        </w:rPr>
        <w:t>{ lists</w:t>
      </w:r>
      <w:proofErr w:type="gramEnd"/>
      <w:r w:rsidRPr="00640A6B">
        <w:rPr>
          <w:lang w:val="en-US"/>
        </w:rPr>
        <w:t>_DeleteListObject(&amp;list); list = lists_CreateNewListObject(); }</w:t>
      </w:r>
    </w:p>
    <w:p w14:paraId="6A07796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</w:p>
    <w:p w14:paraId="3BCA928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size_t tmp_line_size = 10;</w:t>
      </w:r>
    </w:p>
    <w:p w14:paraId="6563506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char *tmp_line = </w:t>
      </w:r>
      <w:proofErr w:type="gramStart"/>
      <w:r w:rsidRPr="00640A6B">
        <w:rPr>
          <w:lang w:val="en-US"/>
        </w:rPr>
        <w:t>calloc(</w:t>
      </w:r>
      <w:proofErr w:type="gramEnd"/>
      <w:r w:rsidRPr="00640A6B">
        <w:rPr>
          <w:lang w:val="en-US"/>
        </w:rPr>
        <w:t xml:space="preserve">tmp_line_size, sizeof(char)),  // </w:t>
      </w:r>
      <w:r>
        <w:t>Содержит</w:t>
      </w:r>
      <w:r w:rsidRPr="00640A6B">
        <w:rPr>
          <w:lang w:val="en-US"/>
        </w:rPr>
        <w:t xml:space="preserve"> </w:t>
      </w:r>
      <w:r>
        <w:t>строку</w:t>
      </w:r>
      <w:r w:rsidRPr="00640A6B">
        <w:rPr>
          <w:lang w:val="en-US"/>
        </w:rPr>
        <w:t xml:space="preserve"> </w:t>
      </w:r>
      <w:r>
        <w:t>из</w:t>
      </w:r>
      <w:r w:rsidRPr="00640A6B">
        <w:rPr>
          <w:lang w:val="en-US"/>
        </w:rPr>
        <w:t xml:space="preserve"> </w:t>
      </w:r>
      <w:r>
        <w:t>файла</w:t>
      </w:r>
    </w:p>
    <w:p w14:paraId="2E0F7A32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 </w:t>
      </w:r>
      <w:r>
        <w:t>tmp_</w:t>
      </w:r>
      <w:proofErr w:type="gramStart"/>
      <w:r>
        <w:t>str[</w:t>
      </w:r>
      <w:proofErr w:type="gramEnd"/>
      <w:r>
        <w:t>2048],                                    // Содержит обрабатываемое слово</w:t>
      </w:r>
    </w:p>
    <w:p w14:paraId="22CFABA7" w14:textId="77777777" w:rsidR="00640A6B" w:rsidRDefault="00640A6B" w:rsidP="00A85196">
      <w:pPr>
        <w:pStyle w:val="a3"/>
      </w:pPr>
      <w:r>
        <w:t xml:space="preserve">         *pos1 = NULL, *pos2 = </w:t>
      </w:r>
      <w:proofErr w:type="gramStart"/>
      <w:r>
        <w:t xml:space="preserve">NULL;   </w:t>
      </w:r>
      <w:proofErr w:type="gramEnd"/>
      <w:r>
        <w:t xml:space="preserve">                    // Позиции при обработке строки</w:t>
      </w:r>
    </w:p>
    <w:p w14:paraId="13F8F731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wchar_t tmp_</w:t>
      </w:r>
      <w:proofErr w:type="gramStart"/>
      <w:r w:rsidRPr="00640A6B">
        <w:rPr>
          <w:lang w:val="en-US"/>
        </w:rPr>
        <w:t>wstr[</w:t>
      </w:r>
      <w:proofErr w:type="gramEnd"/>
      <w:r w:rsidRPr="00640A6B">
        <w:rPr>
          <w:lang w:val="en-US"/>
        </w:rPr>
        <w:t>2048];</w:t>
      </w:r>
    </w:p>
    <w:p w14:paraId="512FDE4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list_data_t d;</w:t>
      </w:r>
    </w:p>
    <w:p w14:paraId="346E3A1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</w:p>
    <w:p w14:paraId="03B702A3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 xml:space="preserve">while </w:t>
      </w:r>
      <w:proofErr w:type="gramStart"/>
      <w:r>
        <w:t>(!feof</w:t>
      </w:r>
      <w:proofErr w:type="gramEnd"/>
      <w:r>
        <w:t>(f))</w:t>
      </w:r>
    </w:p>
    <w:p w14:paraId="1EECD3E0" w14:textId="77777777" w:rsidR="00640A6B" w:rsidRDefault="00640A6B" w:rsidP="00A85196">
      <w:pPr>
        <w:pStyle w:val="a3"/>
      </w:pPr>
      <w:r>
        <w:t xml:space="preserve">    {  </w:t>
      </w:r>
    </w:p>
    <w:p w14:paraId="7E88F5BD" w14:textId="77777777" w:rsidR="00640A6B" w:rsidRDefault="00640A6B" w:rsidP="00A85196">
      <w:pPr>
        <w:pStyle w:val="a3"/>
      </w:pPr>
      <w:r>
        <w:t xml:space="preserve">        // Считать строку из файла</w:t>
      </w:r>
    </w:p>
    <w:p w14:paraId="67484ACB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</w:t>
      </w:r>
      <w:r w:rsidRPr="00640A6B">
        <w:rPr>
          <w:lang w:val="en-US"/>
        </w:rPr>
        <w:t>if (</w:t>
      </w:r>
      <w:proofErr w:type="gramStart"/>
      <w:r w:rsidRPr="00640A6B">
        <w:rPr>
          <w:lang w:val="en-US"/>
        </w:rPr>
        <w:t>getline(</w:t>
      </w:r>
      <w:proofErr w:type="gramEnd"/>
      <w:r w:rsidRPr="00640A6B">
        <w:rPr>
          <w:lang w:val="en-US"/>
        </w:rPr>
        <w:t>&amp;tmp_line, &amp;tmp_line_size, f) &lt; 4) continue;</w:t>
      </w:r>
    </w:p>
    <w:p w14:paraId="5B6A46C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if (tmp_line[strlen(tmp_line) - 1] == '\n') tmp_line[strlen(tmp_line) - 1] = '\0';</w:t>
      </w:r>
    </w:p>
    <w:p w14:paraId="1729415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&amp;d, 0, sizeof(d));</w:t>
      </w:r>
    </w:p>
    <w:p w14:paraId="24BD722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tmp_str, 0, sizeof(tmp_str));</w:t>
      </w:r>
    </w:p>
    <w:p w14:paraId="12D185E2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tmp_wstr, 0, sizeof(tmp_wstr));</w:t>
      </w:r>
    </w:p>
    <w:p w14:paraId="0B09F3A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// </w:t>
      </w:r>
      <w:r>
        <w:t>Пропуск</w:t>
      </w:r>
      <w:r w:rsidRPr="00640A6B">
        <w:rPr>
          <w:lang w:val="en-US"/>
        </w:rPr>
        <w:t xml:space="preserve"> </w:t>
      </w:r>
      <w:r>
        <w:t>порядкового</w:t>
      </w:r>
      <w:r w:rsidRPr="00640A6B">
        <w:rPr>
          <w:lang w:val="en-US"/>
        </w:rPr>
        <w:t xml:space="preserve"> </w:t>
      </w:r>
      <w:r>
        <w:t>номера</w:t>
      </w:r>
    </w:p>
    <w:p w14:paraId="17D57BF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pos1 = tmp_line; pos2 = </w:t>
      </w:r>
      <w:proofErr w:type="gramStart"/>
      <w:r w:rsidRPr="00640A6B">
        <w:rPr>
          <w:lang w:val="en-US"/>
        </w:rPr>
        <w:t>strchr(</w:t>
      </w:r>
      <w:proofErr w:type="gramEnd"/>
      <w:r w:rsidRPr="00640A6B">
        <w:rPr>
          <w:lang w:val="en-US"/>
        </w:rPr>
        <w:t>pos1, CSV_DELIMITER);</w:t>
      </w:r>
    </w:p>
    <w:p w14:paraId="7401062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pos1 = pos2 + 1;</w:t>
      </w:r>
    </w:p>
    <w:p w14:paraId="6655B6B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</w:p>
    <w:p w14:paraId="014FA5A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// </w:t>
      </w:r>
      <w:r>
        <w:t>Обработка</w:t>
      </w:r>
      <w:r w:rsidRPr="00640A6B">
        <w:rPr>
          <w:lang w:val="en-US"/>
        </w:rPr>
        <w:t xml:space="preserve"> </w:t>
      </w:r>
      <w:r>
        <w:t>номера</w:t>
      </w:r>
      <w:r w:rsidRPr="00640A6B">
        <w:rPr>
          <w:lang w:val="en-US"/>
        </w:rPr>
        <w:t xml:space="preserve"> </w:t>
      </w:r>
      <w:r>
        <w:t>вольера</w:t>
      </w:r>
    </w:p>
    <w:p w14:paraId="6792FEB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pos2 = </w:t>
      </w:r>
      <w:proofErr w:type="gramStart"/>
      <w:r w:rsidRPr="00640A6B">
        <w:rPr>
          <w:lang w:val="en-US"/>
        </w:rPr>
        <w:t>strchr(</w:t>
      </w:r>
      <w:proofErr w:type="gramEnd"/>
      <w:r w:rsidRPr="00640A6B">
        <w:rPr>
          <w:lang w:val="en-US"/>
        </w:rPr>
        <w:t>pos1, CSV_DELIMITER);</w:t>
      </w:r>
    </w:p>
    <w:p w14:paraId="0D418BEB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</w:t>
      </w:r>
      <w:proofErr w:type="gramStart"/>
      <w:r>
        <w:t>strncpy(</w:t>
      </w:r>
      <w:proofErr w:type="gramEnd"/>
      <w:r>
        <w:t>tmp_str, pos1, pos2 - pos1); // Копирование фрагмента строки в другую строку</w:t>
      </w:r>
    </w:p>
    <w:p w14:paraId="26A17D7B" w14:textId="77777777" w:rsidR="00640A6B" w:rsidRDefault="00640A6B" w:rsidP="00A85196">
      <w:pPr>
        <w:pStyle w:val="a3"/>
      </w:pPr>
      <w:r>
        <w:t xml:space="preserve">        d.cage_num = atoi(tmp_str</w:t>
      </w:r>
      <w:proofErr w:type="gramStart"/>
      <w:r>
        <w:t xml:space="preserve">);   </w:t>
      </w:r>
      <w:proofErr w:type="gramEnd"/>
      <w:r>
        <w:t xml:space="preserve">       // Перевод в число и запись в структуру</w:t>
      </w:r>
    </w:p>
    <w:p w14:paraId="1C57999F" w14:textId="77777777" w:rsidR="00640A6B" w:rsidRDefault="00640A6B" w:rsidP="00A85196">
      <w:pPr>
        <w:pStyle w:val="a3"/>
      </w:pPr>
      <w:r>
        <w:t xml:space="preserve">        pos1 = pos2 + </w:t>
      </w:r>
      <w:proofErr w:type="gramStart"/>
      <w:r>
        <w:t xml:space="preserve">1;   </w:t>
      </w:r>
      <w:proofErr w:type="gramEnd"/>
      <w:r>
        <w:t xml:space="preserve">                  // Передвинуть позицию</w:t>
      </w:r>
    </w:p>
    <w:p w14:paraId="67AD3C9B" w14:textId="77777777" w:rsidR="00640A6B" w:rsidRDefault="00640A6B" w:rsidP="00A85196">
      <w:pPr>
        <w:pStyle w:val="a3"/>
      </w:pPr>
      <w:r>
        <w:t xml:space="preserve">        </w:t>
      </w:r>
    </w:p>
    <w:p w14:paraId="7BFAE9F6" w14:textId="77777777" w:rsidR="00640A6B" w:rsidRDefault="00640A6B" w:rsidP="00A85196">
      <w:pPr>
        <w:pStyle w:val="a3"/>
      </w:pPr>
      <w:r>
        <w:t xml:space="preserve">        // Обработка имени животного</w:t>
      </w:r>
    </w:p>
    <w:p w14:paraId="63EE7288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tmp_str, 0, sizeof(tmp_str));</w:t>
      </w:r>
    </w:p>
    <w:p w14:paraId="4DACC87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tmp_wstr, 0, sizeof(tmp_wstr));</w:t>
      </w:r>
    </w:p>
    <w:p w14:paraId="789336C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pos2 = </w:t>
      </w:r>
      <w:proofErr w:type="gramStart"/>
      <w:r w:rsidRPr="00640A6B">
        <w:rPr>
          <w:lang w:val="en-US"/>
        </w:rPr>
        <w:t>strchr(</w:t>
      </w:r>
      <w:proofErr w:type="gramEnd"/>
      <w:r w:rsidRPr="00640A6B">
        <w:rPr>
          <w:lang w:val="en-US"/>
        </w:rPr>
        <w:t>pos1, CSV_DELIMITER);</w:t>
      </w:r>
    </w:p>
    <w:p w14:paraId="42A936F3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</w:t>
      </w:r>
      <w:proofErr w:type="gramStart"/>
      <w:r>
        <w:t>strncpy(</w:t>
      </w:r>
      <w:proofErr w:type="gramEnd"/>
      <w:r>
        <w:t>tmp_str, pos1, pos2 - pos1); // Копирование фрагмента строки в другую строку</w:t>
      </w:r>
    </w:p>
    <w:p w14:paraId="70ADED34" w14:textId="77777777" w:rsidR="00640A6B" w:rsidRDefault="00640A6B" w:rsidP="00A85196">
      <w:pPr>
        <w:pStyle w:val="a3"/>
      </w:pPr>
      <w:r>
        <w:t xml:space="preserve">        </w:t>
      </w:r>
      <w:proofErr w:type="gramStart"/>
      <w:r>
        <w:t>mbstowcs(</w:t>
      </w:r>
      <w:proofErr w:type="gramEnd"/>
      <w:r>
        <w:t>tmp_wstr, tmp_str, sizeof(tmp_str) * sizeof(wchar_t));  // Перевод из MBS в WCS</w:t>
      </w:r>
    </w:p>
    <w:p w14:paraId="5B71D76E" w14:textId="77777777" w:rsidR="00640A6B" w:rsidRDefault="00640A6B" w:rsidP="00A85196">
      <w:pPr>
        <w:pStyle w:val="a3"/>
      </w:pPr>
      <w:r>
        <w:t xml:space="preserve">        </w:t>
      </w:r>
      <w:proofErr w:type="gramStart"/>
      <w:r>
        <w:t>wcscpy(</w:t>
      </w:r>
      <w:proofErr w:type="gramEnd"/>
      <w:r>
        <w:t>d.animal.name, tmp_wstr);     // Копирование в соответствующее поле</w:t>
      </w:r>
    </w:p>
    <w:p w14:paraId="39627466" w14:textId="77777777" w:rsidR="00D71B2D" w:rsidRDefault="00640A6B" w:rsidP="00A85196">
      <w:pPr>
        <w:pStyle w:val="a3"/>
      </w:pPr>
      <w:r>
        <w:t xml:space="preserve">        pos1 = pos2 + </w:t>
      </w:r>
      <w:proofErr w:type="gramStart"/>
      <w:r>
        <w:t xml:space="preserve">1;   </w:t>
      </w:r>
      <w:proofErr w:type="gramEnd"/>
      <w:r>
        <w:t xml:space="preserve">                  // Передвинуть позицию</w:t>
      </w:r>
    </w:p>
    <w:p w14:paraId="111833F1" w14:textId="77777777" w:rsidR="00640A6B" w:rsidRDefault="00640A6B" w:rsidP="00A85196">
      <w:pPr>
        <w:pStyle w:val="a3"/>
      </w:pPr>
      <w:r>
        <w:t xml:space="preserve">        // Обработка породы животного</w:t>
      </w:r>
    </w:p>
    <w:p w14:paraId="688D5195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tmp_str, 0, sizeof(tmp_str));</w:t>
      </w:r>
    </w:p>
    <w:p w14:paraId="107FA15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tmp_wstr, 0, sizeof(tmp_wstr));</w:t>
      </w:r>
    </w:p>
    <w:p w14:paraId="0B5D42C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pos2 = </w:t>
      </w:r>
      <w:proofErr w:type="gramStart"/>
      <w:r w:rsidRPr="00640A6B">
        <w:rPr>
          <w:lang w:val="en-US"/>
        </w:rPr>
        <w:t>strchr(</w:t>
      </w:r>
      <w:proofErr w:type="gramEnd"/>
      <w:r w:rsidRPr="00640A6B">
        <w:rPr>
          <w:lang w:val="en-US"/>
        </w:rPr>
        <w:t>pos1, CSV_DELIMITER);</w:t>
      </w:r>
    </w:p>
    <w:p w14:paraId="13D77A4D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</w:t>
      </w:r>
      <w:proofErr w:type="gramStart"/>
      <w:r>
        <w:t>strncpy(</w:t>
      </w:r>
      <w:proofErr w:type="gramEnd"/>
      <w:r>
        <w:t>tmp_str, pos1, pos2 - pos1); // Копирование фрагмента строки в другую строку</w:t>
      </w:r>
    </w:p>
    <w:p w14:paraId="4C7BA3AE" w14:textId="77777777" w:rsidR="00640A6B" w:rsidRDefault="00640A6B" w:rsidP="00A85196">
      <w:pPr>
        <w:pStyle w:val="a3"/>
      </w:pPr>
      <w:r>
        <w:t xml:space="preserve">        </w:t>
      </w:r>
      <w:proofErr w:type="gramStart"/>
      <w:r>
        <w:t>mbstowcs(</w:t>
      </w:r>
      <w:proofErr w:type="gramEnd"/>
      <w:r>
        <w:t>tmp_wstr, tmp_str, strlen(tmp_str));  // Перевод из MBS в WCS</w:t>
      </w:r>
    </w:p>
    <w:p w14:paraId="3E431D88" w14:textId="77777777" w:rsidR="00640A6B" w:rsidRDefault="00640A6B" w:rsidP="00A85196">
      <w:pPr>
        <w:pStyle w:val="a3"/>
      </w:pPr>
      <w:r>
        <w:t xml:space="preserve">        </w:t>
      </w:r>
      <w:proofErr w:type="gramStart"/>
      <w:r>
        <w:t>wcscpy(</w:t>
      </w:r>
      <w:proofErr w:type="gramEnd"/>
      <w:r>
        <w:t>d.animal.breed, tmp_wstr);     // Копирование в соответствующее поле</w:t>
      </w:r>
    </w:p>
    <w:p w14:paraId="2FD0C3A6" w14:textId="77777777" w:rsidR="00D71B2D" w:rsidRDefault="00640A6B" w:rsidP="00A85196">
      <w:pPr>
        <w:pStyle w:val="a3"/>
      </w:pPr>
      <w:r>
        <w:t xml:space="preserve">        pos1 = pos2 + </w:t>
      </w:r>
      <w:proofErr w:type="gramStart"/>
      <w:r>
        <w:t xml:space="preserve">1;   </w:t>
      </w:r>
      <w:proofErr w:type="gramEnd"/>
      <w:r>
        <w:t xml:space="preserve">                  // Передвинуть позицию</w:t>
      </w:r>
    </w:p>
    <w:p w14:paraId="76EE7797" w14:textId="77777777" w:rsidR="00640A6B" w:rsidRDefault="00640A6B" w:rsidP="00A85196">
      <w:pPr>
        <w:pStyle w:val="a3"/>
      </w:pPr>
      <w:r>
        <w:t xml:space="preserve">        // Обработка ареала обитания животного</w:t>
      </w:r>
    </w:p>
    <w:p w14:paraId="356ED637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tmp_str, 0, sizeof(tmp_str));</w:t>
      </w:r>
    </w:p>
    <w:p w14:paraId="781CC74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tmp_wstr, 0, sizeof(tmp_wstr));</w:t>
      </w:r>
    </w:p>
    <w:p w14:paraId="0316040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pos2 = </w:t>
      </w:r>
      <w:proofErr w:type="gramStart"/>
      <w:r w:rsidRPr="00640A6B">
        <w:rPr>
          <w:lang w:val="en-US"/>
        </w:rPr>
        <w:t>strchr(</w:t>
      </w:r>
      <w:proofErr w:type="gramEnd"/>
      <w:r w:rsidRPr="00640A6B">
        <w:rPr>
          <w:lang w:val="en-US"/>
        </w:rPr>
        <w:t>pos1, CSV_DELIMITER);</w:t>
      </w:r>
    </w:p>
    <w:p w14:paraId="7EA639F7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</w:t>
      </w:r>
      <w:proofErr w:type="gramStart"/>
      <w:r>
        <w:t>strncpy(</w:t>
      </w:r>
      <w:proofErr w:type="gramEnd"/>
      <w:r>
        <w:t>tmp_str, pos1, pos2 - pos1); // Копирование фрагмента строки в другую строку</w:t>
      </w:r>
    </w:p>
    <w:p w14:paraId="4A0AB15E" w14:textId="77777777" w:rsidR="00640A6B" w:rsidRDefault="00640A6B" w:rsidP="00A85196">
      <w:pPr>
        <w:pStyle w:val="a3"/>
      </w:pPr>
      <w:r>
        <w:t xml:space="preserve">        </w:t>
      </w:r>
      <w:proofErr w:type="gramStart"/>
      <w:r>
        <w:t>mbstowcs(</w:t>
      </w:r>
      <w:proofErr w:type="gramEnd"/>
      <w:r>
        <w:t>tmp_wstr, tmp_str, strlen(tmp_str));  // Перевод из MBS в WCS</w:t>
      </w:r>
    </w:p>
    <w:p w14:paraId="17433EA4" w14:textId="77777777" w:rsidR="00640A6B" w:rsidRDefault="00640A6B" w:rsidP="00A85196">
      <w:pPr>
        <w:pStyle w:val="a3"/>
      </w:pPr>
      <w:r>
        <w:t xml:space="preserve">        </w:t>
      </w:r>
      <w:proofErr w:type="gramStart"/>
      <w:r>
        <w:t>wcscpy(</w:t>
      </w:r>
      <w:proofErr w:type="gramEnd"/>
      <w:r>
        <w:t>d.animal.areal, tmp_wstr);     // Копирование в соответствующее поле</w:t>
      </w:r>
    </w:p>
    <w:p w14:paraId="09C6C4BE" w14:textId="77777777" w:rsidR="00D71B2D" w:rsidRDefault="00640A6B" w:rsidP="00A85196">
      <w:pPr>
        <w:pStyle w:val="a3"/>
      </w:pPr>
      <w:r>
        <w:t xml:space="preserve">        pos1 = pos2 + </w:t>
      </w:r>
      <w:proofErr w:type="gramStart"/>
      <w:r>
        <w:t xml:space="preserve">1;   </w:t>
      </w:r>
      <w:proofErr w:type="gramEnd"/>
      <w:r>
        <w:t xml:space="preserve">                  // Передвинуть позицию</w:t>
      </w:r>
    </w:p>
    <w:p w14:paraId="2976521D" w14:textId="77777777" w:rsidR="00640A6B" w:rsidRDefault="00640A6B" w:rsidP="00A85196">
      <w:pPr>
        <w:pStyle w:val="a3"/>
      </w:pPr>
      <w:r>
        <w:t xml:space="preserve">        // Обработка типа продуктов животного</w:t>
      </w:r>
    </w:p>
    <w:p w14:paraId="3B38F901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tmp_str, 0, sizeof(tmp_str));</w:t>
      </w:r>
    </w:p>
    <w:p w14:paraId="13B5665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tmp_wstr, 0, sizeof(tmp_wstr));</w:t>
      </w:r>
    </w:p>
    <w:p w14:paraId="3124F72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pos2 = </w:t>
      </w:r>
      <w:proofErr w:type="gramStart"/>
      <w:r w:rsidRPr="00640A6B">
        <w:rPr>
          <w:lang w:val="en-US"/>
        </w:rPr>
        <w:t>strchr(</w:t>
      </w:r>
      <w:proofErr w:type="gramEnd"/>
      <w:r w:rsidRPr="00640A6B">
        <w:rPr>
          <w:lang w:val="en-US"/>
        </w:rPr>
        <w:t>pos1, CSV_DELIMITER);</w:t>
      </w:r>
    </w:p>
    <w:p w14:paraId="722B1059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</w:t>
      </w:r>
      <w:proofErr w:type="gramStart"/>
      <w:r>
        <w:t>strncpy(</w:t>
      </w:r>
      <w:proofErr w:type="gramEnd"/>
      <w:r>
        <w:t>tmp_str, pos1, pos2 - pos1); // Копирование фрагмента строки в другую строку</w:t>
      </w:r>
    </w:p>
    <w:p w14:paraId="791F1D77" w14:textId="77777777" w:rsidR="00640A6B" w:rsidRDefault="00640A6B" w:rsidP="00A85196">
      <w:pPr>
        <w:pStyle w:val="a3"/>
      </w:pPr>
      <w:r>
        <w:t xml:space="preserve">        </w:t>
      </w:r>
      <w:proofErr w:type="gramStart"/>
      <w:r>
        <w:t>mbstowcs(</w:t>
      </w:r>
      <w:proofErr w:type="gramEnd"/>
      <w:r>
        <w:t>tmp_wstr, tmp_str, strlen(tmp_str));  // Перевод из MBS в WCS</w:t>
      </w:r>
    </w:p>
    <w:p w14:paraId="39BA573E" w14:textId="77777777" w:rsidR="00640A6B" w:rsidRDefault="00640A6B" w:rsidP="00A85196">
      <w:pPr>
        <w:pStyle w:val="a3"/>
      </w:pPr>
      <w:r>
        <w:t xml:space="preserve">        </w:t>
      </w:r>
      <w:proofErr w:type="gramStart"/>
      <w:r>
        <w:t>wcscpy(</w:t>
      </w:r>
      <w:proofErr w:type="gramEnd"/>
      <w:r>
        <w:t>d.products.type, tmp_wstr);     // Копирование в соответствующее поле</w:t>
      </w:r>
    </w:p>
    <w:p w14:paraId="3CB1A67D" w14:textId="77777777" w:rsidR="00D71B2D" w:rsidRDefault="00640A6B" w:rsidP="00A85196">
      <w:pPr>
        <w:pStyle w:val="a3"/>
      </w:pPr>
      <w:r>
        <w:t xml:space="preserve">        pos1 = pos2 + </w:t>
      </w:r>
      <w:proofErr w:type="gramStart"/>
      <w:r>
        <w:t xml:space="preserve">1;   </w:t>
      </w:r>
      <w:proofErr w:type="gramEnd"/>
      <w:r>
        <w:t xml:space="preserve">                  // Передвинуть позицию</w:t>
      </w:r>
    </w:p>
    <w:p w14:paraId="064CCF66" w14:textId="77777777" w:rsidR="00640A6B" w:rsidRDefault="00640A6B" w:rsidP="00A85196">
      <w:pPr>
        <w:pStyle w:val="a3"/>
      </w:pPr>
      <w:r>
        <w:t xml:space="preserve">        // Обработка веса продуктов</w:t>
      </w:r>
    </w:p>
    <w:p w14:paraId="4BBD2231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tmp_str, 0, sizeof(tmp_str));</w:t>
      </w:r>
    </w:p>
    <w:p w14:paraId="31D59D1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tmp_wstr, 0, sizeof(tmp_wstr));</w:t>
      </w:r>
    </w:p>
    <w:p w14:paraId="6AF8A61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pos2 = </w:t>
      </w:r>
      <w:proofErr w:type="gramStart"/>
      <w:r w:rsidRPr="00640A6B">
        <w:rPr>
          <w:lang w:val="en-US"/>
        </w:rPr>
        <w:t>strchr(</w:t>
      </w:r>
      <w:proofErr w:type="gramEnd"/>
      <w:r w:rsidRPr="00640A6B">
        <w:rPr>
          <w:lang w:val="en-US"/>
        </w:rPr>
        <w:t>pos1, CSV_DELIMITER);</w:t>
      </w:r>
    </w:p>
    <w:p w14:paraId="6009A52A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</w:t>
      </w:r>
      <w:proofErr w:type="gramStart"/>
      <w:r>
        <w:t>strncpy(</w:t>
      </w:r>
      <w:proofErr w:type="gramEnd"/>
      <w:r>
        <w:t>tmp_str, pos1, pos2 - pos1); // Копирование фрагмента строки в другую строку</w:t>
      </w:r>
    </w:p>
    <w:p w14:paraId="6D121532" w14:textId="77777777" w:rsidR="00640A6B" w:rsidRDefault="00640A6B" w:rsidP="00A85196">
      <w:pPr>
        <w:pStyle w:val="a3"/>
      </w:pPr>
      <w:r>
        <w:t xml:space="preserve">        d.</w:t>
      </w:r>
      <w:proofErr w:type="gramStart"/>
      <w:r>
        <w:t>products.weight</w:t>
      </w:r>
      <w:proofErr w:type="gramEnd"/>
      <w:r>
        <w:t xml:space="preserve"> = atof(tmp_str);</w:t>
      </w:r>
      <w:r w:rsidR="000D63BA">
        <w:t xml:space="preserve"> </w:t>
      </w:r>
      <w:r>
        <w:t>// Перевод в число и запись в структуру</w:t>
      </w:r>
    </w:p>
    <w:p w14:paraId="69C4104E" w14:textId="77777777" w:rsidR="00D71B2D" w:rsidRDefault="00640A6B" w:rsidP="00A85196">
      <w:pPr>
        <w:pStyle w:val="a3"/>
      </w:pPr>
      <w:r>
        <w:t xml:space="preserve">        pos1 = pos2 + </w:t>
      </w:r>
      <w:proofErr w:type="gramStart"/>
      <w:r>
        <w:t xml:space="preserve">1;   </w:t>
      </w:r>
      <w:proofErr w:type="gramEnd"/>
      <w:r>
        <w:t xml:space="preserve">                  // Передвинуть позицию</w:t>
      </w:r>
    </w:p>
    <w:p w14:paraId="21B264F8" w14:textId="77777777" w:rsidR="00640A6B" w:rsidRDefault="00640A6B" w:rsidP="00A85196">
      <w:pPr>
        <w:pStyle w:val="a3"/>
      </w:pPr>
      <w:r>
        <w:t xml:space="preserve">        // Обработка стоимости продуктов</w:t>
      </w:r>
    </w:p>
    <w:p w14:paraId="53D82F65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tmp_str, 0, sizeof(tmp_str));</w:t>
      </w:r>
    </w:p>
    <w:p w14:paraId="279F237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tmp_wstr, 0, sizeof(tmp_wstr));</w:t>
      </w:r>
    </w:p>
    <w:p w14:paraId="1F2043A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pos2 = </w:t>
      </w:r>
      <w:proofErr w:type="gramStart"/>
      <w:r w:rsidRPr="00640A6B">
        <w:rPr>
          <w:lang w:val="en-US"/>
        </w:rPr>
        <w:t>strchr(</w:t>
      </w:r>
      <w:proofErr w:type="gramEnd"/>
      <w:r w:rsidRPr="00640A6B">
        <w:rPr>
          <w:lang w:val="en-US"/>
        </w:rPr>
        <w:t>pos1, CSV_DELIMITER);</w:t>
      </w:r>
    </w:p>
    <w:p w14:paraId="33D12D93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    </w:t>
      </w:r>
      <w:proofErr w:type="gramStart"/>
      <w:r>
        <w:t>strncpy(</w:t>
      </w:r>
      <w:proofErr w:type="gramEnd"/>
      <w:r>
        <w:t>tmp_str, pos1, pos2 - pos1); // Копирование фрагмента строки в другую строку</w:t>
      </w:r>
    </w:p>
    <w:p w14:paraId="7ACE1F30" w14:textId="77777777" w:rsidR="00640A6B" w:rsidRDefault="00640A6B" w:rsidP="00A85196">
      <w:pPr>
        <w:pStyle w:val="a3"/>
      </w:pPr>
      <w:r>
        <w:lastRenderedPageBreak/>
        <w:t xml:space="preserve">        d.</w:t>
      </w:r>
      <w:proofErr w:type="gramStart"/>
      <w:r>
        <w:t>products.cost</w:t>
      </w:r>
      <w:proofErr w:type="gramEnd"/>
      <w:r>
        <w:t xml:space="preserve"> = atof(tmp_str);</w:t>
      </w:r>
      <w:r w:rsidR="000D63BA">
        <w:t xml:space="preserve"> </w:t>
      </w:r>
      <w:r>
        <w:t>// Перевод в число и запись в структуру</w:t>
      </w:r>
    </w:p>
    <w:p w14:paraId="508F7CE2" w14:textId="77777777" w:rsidR="00D71B2D" w:rsidRDefault="00640A6B" w:rsidP="00A85196">
      <w:pPr>
        <w:pStyle w:val="a3"/>
      </w:pPr>
      <w:r>
        <w:t xml:space="preserve">        pos1 = pos2 + </w:t>
      </w:r>
      <w:proofErr w:type="gramStart"/>
      <w:r>
        <w:t xml:space="preserve">1;   </w:t>
      </w:r>
      <w:proofErr w:type="gramEnd"/>
      <w:r>
        <w:t xml:space="preserve">                  // Передвинуть позицию</w:t>
      </w:r>
    </w:p>
    <w:p w14:paraId="2BB6BB1A" w14:textId="77777777" w:rsidR="00640A6B" w:rsidRDefault="00640A6B" w:rsidP="00A85196">
      <w:pPr>
        <w:pStyle w:val="a3"/>
      </w:pPr>
      <w:r>
        <w:t xml:space="preserve">        // Обработка даты</w:t>
      </w:r>
    </w:p>
    <w:p w14:paraId="1C34957C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tmp_str, 0, sizeof(tmp_str));</w:t>
      </w:r>
    </w:p>
    <w:p w14:paraId="2857830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tmp_wstr, 0, sizeof(tmp_wstr));</w:t>
      </w:r>
    </w:p>
    <w:p w14:paraId="40495F62" w14:textId="77777777" w:rsidR="00640A6B" w:rsidRDefault="00640A6B" w:rsidP="00A85196">
      <w:pPr>
        <w:pStyle w:val="a3"/>
      </w:pPr>
      <w:r w:rsidRPr="00613FE7">
        <w:rPr>
          <w:lang w:val="en-US"/>
        </w:rPr>
        <w:t xml:space="preserve">        </w:t>
      </w:r>
      <w:proofErr w:type="gramStart"/>
      <w:r>
        <w:t>strcpy(</w:t>
      </w:r>
      <w:proofErr w:type="gramEnd"/>
      <w:r>
        <w:t>tmp_str, pos1);// Копирование фрагмента строки в другую строку</w:t>
      </w:r>
    </w:p>
    <w:p w14:paraId="59DCF7E9" w14:textId="77777777" w:rsidR="00640A6B" w:rsidRDefault="00640A6B" w:rsidP="00A85196">
      <w:pPr>
        <w:pStyle w:val="a3"/>
      </w:pPr>
      <w:r>
        <w:t xml:space="preserve">        </w:t>
      </w:r>
      <w:proofErr w:type="gramStart"/>
      <w:r>
        <w:t>mbstowcs(</w:t>
      </w:r>
      <w:proofErr w:type="gramEnd"/>
      <w:r>
        <w:t>tmp_wstr, tmp_str, strlen(tmp_str));  // Перевод из MBS в WCS</w:t>
      </w:r>
    </w:p>
    <w:p w14:paraId="0D1F8029" w14:textId="77777777" w:rsidR="00D71B2D" w:rsidRDefault="00640A6B" w:rsidP="00A85196">
      <w:pPr>
        <w:pStyle w:val="a3"/>
      </w:pPr>
      <w:r>
        <w:t xml:space="preserve">        wcs2</w:t>
      </w:r>
      <w:proofErr w:type="gramStart"/>
      <w:r>
        <w:t>date(</w:t>
      </w:r>
      <w:proofErr w:type="gramEnd"/>
      <w:r>
        <w:t>&amp;d.date, tmp_wstr);         // Перевод строки в дату и запись в структуру</w:t>
      </w:r>
    </w:p>
    <w:p w14:paraId="0C84688F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</w:t>
      </w:r>
      <w:r w:rsidRPr="00640A6B">
        <w:rPr>
          <w:lang w:val="en-US"/>
        </w:rPr>
        <w:t>lists_</w:t>
      </w:r>
      <w:proofErr w:type="gramStart"/>
      <w:r w:rsidRPr="00640A6B">
        <w:rPr>
          <w:lang w:val="en-US"/>
        </w:rPr>
        <w:t>InsertAsListsTail(</w:t>
      </w:r>
      <w:proofErr w:type="gramEnd"/>
      <w:r w:rsidRPr="00640A6B">
        <w:rPr>
          <w:lang w:val="en-US"/>
        </w:rPr>
        <w:t>list, lists_CreateNewElement(&amp;d));</w:t>
      </w:r>
    </w:p>
    <w:p w14:paraId="4EABEA4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}</w:t>
      </w:r>
    </w:p>
    <w:p w14:paraId="34466AD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fclose(f);</w:t>
      </w:r>
    </w:p>
    <w:p w14:paraId="0C7DD94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 FS_SUCCESS;</w:t>
      </w:r>
    </w:p>
    <w:p w14:paraId="530464F5" w14:textId="77777777" w:rsidR="00640A6B" w:rsidRPr="00640A6B" w:rsidRDefault="00640A6B" w:rsidP="00A85196">
      <w:pPr>
        <w:pStyle w:val="a3"/>
      </w:pPr>
      <w:r>
        <w:t>}</w:t>
      </w:r>
    </w:p>
    <w:p w14:paraId="6AA1FCBE" w14:textId="77777777" w:rsidR="00640A6B" w:rsidRDefault="00640A6B" w:rsidP="00A85196">
      <w:pPr>
        <w:ind w:firstLine="0"/>
        <w:jc w:val="center"/>
        <w:rPr>
          <w:b/>
        </w:rPr>
      </w:pPr>
      <w:r w:rsidRPr="00640A6B">
        <w:rPr>
          <w:b/>
        </w:rPr>
        <w:t>Исходный код файла «</w:t>
      </w:r>
      <w:r w:rsidRPr="00640A6B">
        <w:rPr>
          <w:b/>
          <w:lang w:val="en-US"/>
        </w:rPr>
        <w:t>files</w:t>
      </w:r>
      <w:r w:rsidRPr="00640A6B">
        <w:rPr>
          <w:b/>
        </w:rPr>
        <w:t>.</w:t>
      </w:r>
      <w:r w:rsidRPr="00640A6B">
        <w:rPr>
          <w:b/>
          <w:lang w:val="en-US"/>
        </w:rPr>
        <w:t>c</w:t>
      </w:r>
      <w:r w:rsidRPr="00640A6B">
        <w:rPr>
          <w:b/>
        </w:rPr>
        <w:t>»</w:t>
      </w:r>
    </w:p>
    <w:p w14:paraId="6369FAE2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"files.h"</w:t>
      </w:r>
    </w:p>
    <w:p w14:paraId="73CAA59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is_exist (const char * file_name)</w:t>
      </w:r>
    </w:p>
    <w:p w14:paraId="403F648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5AFF69D3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FILE *f = </w:t>
      </w:r>
      <w:proofErr w:type="gramStart"/>
      <w:r w:rsidRPr="00640A6B">
        <w:rPr>
          <w:lang w:val="en-US"/>
        </w:rPr>
        <w:t>fopen(</w:t>
      </w:r>
      <w:proofErr w:type="gramEnd"/>
      <w:r w:rsidRPr="00640A6B">
        <w:rPr>
          <w:lang w:val="en-US"/>
        </w:rPr>
        <w:t>file_name, "r");</w:t>
      </w:r>
    </w:p>
    <w:p w14:paraId="138BB000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Файл не существует или прочитать его невозможно */</w:t>
      </w:r>
    </w:p>
    <w:p w14:paraId="70EBBC80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if </w:t>
      </w:r>
      <w:proofErr w:type="gramStart"/>
      <w:r w:rsidRPr="00640A6B">
        <w:rPr>
          <w:lang w:val="en-US"/>
        </w:rPr>
        <w:t>(!f</w:t>
      </w:r>
      <w:proofErr w:type="gramEnd"/>
      <w:r w:rsidRPr="00640A6B">
        <w:rPr>
          <w:lang w:val="en-US"/>
        </w:rPr>
        <w:t>) return FS_FILE_NO_READ_ACCESS;</w:t>
      </w:r>
    </w:p>
    <w:p w14:paraId="1EAB65CD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Файл существует и доступен для чтения */</w:t>
      </w:r>
    </w:p>
    <w:p w14:paraId="306D2125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fclose(f);</w:t>
      </w:r>
    </w:p>
    <w:p w14:paraId="659D60B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 FS_SUCCESS;</w:t>
      </w:r>
    </w:p>
    <w:p w14:paraId="6193D88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7FE72FB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is_exist_wcs (const wchar_t * file_name_wcs)</w:t>
      </w:r>
    </w:p>
    <w:p w14:paraId="631DD2B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0A2AD8C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char file_name_mbs[(wcslen(file_name_wcs) + 1) * sizeof(wchar_t)];</w:t>
      </w:r>
    </w:p>
    <w:p w14:paraId="28CC347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  <w:proofErr w:type="gramStart"/>
      <w:r w:rsidRPr="00640A6B">
        <w:rPr>
          <w:lang w:val="en-US"/>
        </w:rPr>
        <w:t>wcstombs(</w:t>
      </w:r>
      <w:proofErr w:type="gramEnd"/>
      <w:r w:rsidRPr="00640A6B">
        <w:rPr>
          <w:lang w:val="en-US"/>
        </w:rPr>
        <w:t>file_name_mbs, file_name_wcs, wcslen(file_name_wcs) * sizeof(wchar_t));</w:t>
      </w:r>
    </w:p>
    <w:p w14:paraId="3D06C7E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 is_exist(file_name_mbs);</w:t>
      </w:r>
    </w:p>
    <w:p w14:paraId="48309621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>}</w:t>
      </w:r>
    </w:p>
    <w:p w14:paraId="0AFC5153" w14:textId="77777777" w:rsidR="00640A6B" w:rsidRPr="005F4E77" w:rsidRDefault="00640A6B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</w:t>
      </w:r>
      <w:r w:rsidRPr="00640A6B">
        <w:rPr>
          <w:b/>
          <w:lang w:val="en-US"/>
        </w:rPr>
        <w:t>lists</w:t>
      </w:r>
      <w:r w:rsidRPr="005F4E77">
        <w:rPr>
          <w:b/>
          <w:lang w:val="en-US"/>
        </w:rPr>
        <w:t>_</w:t>
      </w:r>
      <w:r w:rsidRPr="00640A6B">
        <w:rPr>
          <w:b/>
          <w:lang w:val="en-US"/>
        </w:rPr>
        <w:t>cmp</w:t>
      </w:r>
      <w:r w:rsidRPr="005F4E77">
        <w:rPr>
          <w:b/>
          <w:lang w:val="en-US"/>
        </w:rPr>
        <w:t>_</w:t>
      </w:r>
      <w:r w:rsidRPr="00640A6B">
        <w:rPr>
          <w:b/>
          <w:lang w:val="en-US"/>
        </w:rPr>
        <w:t>elems</w:t>
      </w:r>
      <w:r w:rsidRPr="005F4E77">
        <w:rPr>
          <w:b/>
          <w:lang w:val="en-US"/>
        </w:rPr>
        <w:t>.</w:t>
      </w:r>
      <w:r w:rsidRPr="00640A6B">
        <w:rPr>
          <w:b/>
          <w:lang w:val="en-US"/>
        </w:rPr>
        <w:t>c</w:t>
      </w:r>
      <w:r w:rsidRPr="005F4E77">
        <w:rPr>
          <w:b/>
          <w:lang w:val="en-US"/>
        </w:rPr>
        <w:t>»</w:t>
      </w:r>
    </w:p>
    <w:p w14:paraId="0CC88EC2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"lists.h"</w:t>
      </w:r>
    </w:p>
    <w:p w14:paraId="0519656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lists_CompareElementsByOneField (const list_elem_t * e1, const list_elem_t * e2, const field_num_t field)</w:t>
      </w:r>
    </w:p>
    <w:p w14:paraId="3A53A10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355501AD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int result = 0;</w:t>
      </w:r>
    </w:p>
    <w:p w14:paraId="192E20E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switch (field)</w:t>
      </w:r>
    </w:p>
    <w:p w14:paraId="19B18D6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{</w:t>
      </w:r>
    </w:p>
    <w:p w14:paraId="4B8A341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case LIST_ID:</w:t>
      </w:r>
    </w:p>
    <w:p w14:paraId="0FFDD68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result = cmp_nums(e1-&gt;id, e2-&gt;id);</w:t>
      </w:r>
    </w:p>
    <w:p w14:paraId="181C20B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break;</w:t>
      </w:r>
    </w:p>
    <w:p w14:paraId="0A20936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case LIST_CAGE_NUMBER:</w:t>
      </w:r>
    </w:p>
    <w:p w14:paraId="1EC3BEB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result = cmp_nums(e1-&gt;</w:t>
      </w:r>
      <w:proofErr w:type="gramStart"/>
      <w:r w:rsidRPr="00640A6B">
        <w:rPr>
          <w:lang w:val="en-US"/>
        </w:rPr>
        <w:t>data.cage</w:t>
      </w:r>
      <w:proofErr w:type="gramEnd"/>
      <w:r w:rsidRPr="00640A6B">
        <w:rPr>
          <w:lang w:val="en-US"/>
        </w:rPr>
        <w:t>_num,    e2-&gt;data.cage_num);</w:t>
      </w:r>
    </w:p>
    <w:p w14:paraId="56786CB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break;</w:t>
      </w:r>
    </w:p>
    <w:p w14:paraId="64EE7F9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case LIST_ANIMAL_AREAL:</w:t>
      </w:r>
    </w:p>
    <w:p w14:paraId="2CA1B40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result = wcscmp(e1-&gt;</w:t>
      </w:r>
      <w:proofErr w:type="gramStart"/>
      <w:r w:rsidRPr="00640A6B">
        <w:rPr>
          <w:lang w:val="en-US"/>
        </w:rPr>
        <w:t>data.animal</w:t>
      </w:r>
      <w:proofErr w:type="gramEnd"/>
      <w:r w:rsidRPr="00640A6B">
        <w:rPr>
          <w:lang w:val="en-US"/>
        </w:rPr>
        <w:t>.areal,  e2-&gt;data.animal.areal);</w:t>
      </w:r>
    </w:p>
    <w:p w14:paraId="528420C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break;</w:t>
      </w:r>
    </w:p>
    <w:p w14:paraId="31EB0B0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case LIST_ANIMAL_BREED:</w:t>
      </w:r>
    </w:p>
    <w:p w14:paraId="2113BC8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result = wcscmp(e1-&gt;</w:t>
      </w:r>
      <w:proofErr w:type="gramStart"/>
      <w:r w:rsidRPr="00640A6B">
        <w:rPr>
          <w:lang w:val="en-US"/>
        </w:rPr>
        <w:t>data.animal</w:t>
      </w:r>
      <w:proofErr w:type="gramEnd"/>
      <w:r w:rsidRPr="00640A6B">
        <w:rPr>
          <w:lang w:val="en-US"/>
        </w:rPr>
        <w:t>.breed,  e2-&gt;data.animal.breed);</w:t>
      </w:r>
    </w:p>
    <w:p w14:paraId="0D335EF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break;</w:t>
      </w:r>
    </w:p>
    <w:p w14:paraId="06CF8CE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case LIST_ANIMAL_NAME:</w:t>
      </w:r>
    </w:p>
    <w:p w14:paraId="635DBCA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result = wcscmp(e1-&gt;</w:t>
      </w:r>
      <w:proofErr w:type="gramStart"/>
      <w:r w:rsidRPr="00640A6B">
        <w:rPr>
          <w:lang w:val="en-US"/>
        </w:rPr>
        <w:t xml:space="preserve">data.animal.name,   </w:t>
      </w:r>
      <w:proofErr w:type="gramEnd"/>
      <w:r w:rsidRPr="00640A6B">
        <w:rPr>
          <w:lang w:val="en-US"/>
        </w:rPr>
        <w:t>e2-&gt;data.animal.name);</w:t>
      </w:r>
    </w:p>
    <w:p w14:paraId="1E1B561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break;</w:t>
      </w:r>
    </w:p>
    <w:p w14:paraId="19C2A12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case LIST_PRODUCT_TYPE:</w:t>
      </w:r>
    </w:p>
    <w:p w14:paraId="5AAC0A4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result = wcscmp(e1-&gt;</w:t>
      </w:r>
      <w:proofErr w:type="gramStart"/>
      <w:r w:rsidRPr="00640A6B">
        <w:rPr>
          <w:lang w:val="en-US"/>
        </w:rPr>
        <w:t>data.products</w:t>
      </w:r>
      <w:proofErr w:type="gramEnd"/>
      <w:r w:rsidRPr="00640A6B">
        <w:rPr>
          <w:lang w:val="en-US"/>
        </w:rPr>
        <w:t>.type, e2-&gt;data.products.type);</w:t>
      </w:r>
    </w:p>
    <w:p w14:paraId="15128AA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break;</w:t>
      </w:r>
    </w:p>
    <w:p w14:paraId="035EDCA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case LIST_PRODUCT_COST:</w:t>
      </w:r>
    </w:p>
    <w:p w14:paraId="6942AE6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result = cmp_nums(e1-&gt;</w:t>
      </w:r>
      <w:proofErr w:type="gramStart"/>
      <w:r w:rsidRPr="00640A6B">
        <w:rPr>
          <w:lang w:val="en-US"/>
        </w:rPr>
        <w:t>data.products</w:t>
      </w:r>
      <w:proofErr w:type="gramEnd"/>
      <w:r w:rsidRPr="00640A6B">
        <w:rPr>
          <w:lang w:val="en-US"/>
        </w:rPr>
        <w:t>.cost,   e2-&gt;data.products.cost);</w:t>
      </w:r>
    </w:p>
    <w:p w14:paraId="3E2A96A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break;</w:t>
      </w:r>
    </w:p>
    <w:p w14:paraId="02E2D66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case LIST_PRODUCT_WEIGHT:</w:t>
      </w:r>
    </w:p>
    <w:p w14:paraId="5347A3F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result = cmp_nums(e1-&gt;</w:t>
      </w:r>
      <w:proofErr w:type="gramStart"/>
      <w:r w:rsidRPr="00640A6B">
        <w:rPr>
          <w:lang w:val="en-US"/>
        </w:rPr>
        <w:t>data.products</w:t>
      </w:r>
      <w:proofErr w:type="gramEnd"/>
      <w:r w:rsidRPr="00640A6B">
        <w:rPr>
          <w:lang w:val="en-US"/>
        </w:rPr>
        <w:t>.weight, e2-&gt;data.products.weight);</w:t>
      </w:r>
    </w:p>
    <w:p w14:paraId="7E6A8C0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 xml:space="preserve">            break;</w:t>
      </w:r>
    </w:p>
    <w:p w14:paraId="5889FF9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case LIST_DATE:</w:t>
      </w:r>
    </w:p>
    <w:p w14:paraId="411E4B9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result = datecmp(&amp;e1-&gt;</w:t>
      </w:r>
      <w:proofErr w:type="gramStart"/>
      <w:r w:rsidRPr="00640A6B">
        <w:rPr>
          <w:lang w:val="en-US"/>
        </w:rPr>
        <w:t>data.date</w:t>
      </w:r>
      <w:proofErr w:type="gramEnd"/>
      <w:r w:rsidRPr="00640A6B">
        <w:rPr>
          <w:lang w:val="en-US"/>
        </w:rPr>
        <w:t>, &amp;e2-&gt;data.date);</w:t>
      </w:r>
    </w:p>
    <w:p w14:paraId="4246F1F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break;</w:t>
      </w:r>
    </w:p>
    <w:p w14:paraId="36BD7237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}</w:t>
      </w:r>
    </w:p>
    <w:p w14:paraId="1CD3678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 result;</w:t>
      </w:r>
    </w:p>
    <w:p w14:paraId="7537345A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61E0552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lists_CompareElements (const list_elem_t * e1, const list_elem_t * e2, const field_num_t prio_field)</w:t>
      </w:r>
    </w:p>
    <w:p w14:paraId="762EDDAD" w14:textId="77777777" w:rsidR="00640A6B" w:rsidRDefault="00640A6B" w:rsidP="00A85196">
      <w:pPr>
        <w:pStyle w:val="a3"/>
      </w:pPr>
      <w:r>
        <w:t>{</w:t>
      </w:r>
    </w:p>
    <w:p w14:paraId="7EFB3E5D" w14:textId="77777777" w:rsidR="00D71B2D" w:rsidRDefault="00640A6B" w:rsidP="00A85196">
      <w:pPr>
        <w:pStyle w:val="a3"/>
      </w:pPr>
      <w:r>
        <w:t xml:space="preserve">    int result = 0;</w:t>
      </w:r>
    </w:p>
    <w:p w14:paraId="07947431" w14:textId="77777777" w:rsidR="00640A6B" w:rsidRDefault="00640A6B" w:rsidP="00A85196">
      <w:pPr>
        <w:pStyle w:val="a3"/>
      </w:pPr>
      <w:r>
        <w:t xml:space="preserve">    /* Завершить подпрогрумму, так как элементы нельзя сравнить по позиции */</w:t>
      </w:r>
    </w:p>
    <w:p w14:paraId="653A3FC2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if (LIST_POSITION == prio_field) return 0;</w:t>
      </w:r>
    </w:p>
    <w:p w14:paraId="06ACEC0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/* </w:t>
      </w:r>
      <w:r>
        <w:t>Сравнить</w:t>
      </w:r>
      <w:r w:rsidRPr="00640A6B">
        <w:rPr>
          <w:lang w:val="en-US"/>
        </w:rPr>
        <w:t xml:space="preserve"> </w:t>
      </w:r>
      <w:r>
        <w:t>по</w:t>
      </w:r>
      <w:r w:rsidRPr="00640A6B">
        <w:rPr>
          <w:lang w:val="en-US"/>
        </w:rPr>
        <w:t xml:space="preserve"> </w:t>
      </w:r>
      <w:r>
        <w:t>приоритетному</w:t>
      </w:r>
      <w:r w:rsidRPr="00640A6B">
        <w:rPr>
          <w:lang w:val="en-US"/>
        </w:rPr>
        <w:t xml:space="preserve"> </w:t>
      </w:r>
      <w:r>
        <w:t>полю</w:t>
      </w:r>
      <w:r w:rsidRPr="00640A6B">
        <w:rPr>
          <w:lang w:val="en-US"/>
        </w:rPr>
        <w:t xml:space="preserve"> */</w:t>
      </w:r>
    </w:p>
    <w:p w14:paraId="32E7169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result = lists_</w:t>
      </w:r>
      <w:proofErr w:type="gramStart"/>
      <w:r w:rsidRPr="00640A6B">
        <w:rPr>
          <w:lang w:val="en-US"/>
        </w:rPr>
        <w:t>CompareElementsByOneField(</w:t>
      </w:r>
      <w:proofErr w:type="gramEnd"/>
      <w:r w:rsidRPr="00640A6B">
        <w:rPr>
          <w:lang w:val="en-US"/>
        </w:rPr>
        <w:t>e1, e2, prio_field);</w:t>
      </w:r>
    </w:p>
    <w:p w14:paraId="66598C98" w14:textId="77777777" w:rsidR="00D71B2D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if (result) return result;</w:t>
      </w:r>
    </w:p>
    <w:p w14:paraId="14738DD8" w14:textId="77777777" w:rsidR="00640A6B" w:rsidRDefault="00640A6B" w:rsidP="00A85196">
      <w:pPr>
        <w:pStyle w:val="a3"/>
      </w:pPr>
      <w:r>
        <w:t xml:space="preserve">    /* Сравнить по остальным полям */</w:t>
      </w:r>
    </w:p>
    <w:p w14:paraId="30155D27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for (int i = LIST_ID + 1</w:t>
      </w:r>
      <w:proofErr w:type="gramStart"/>
      <w:r w:rsidRPr="00640A6B">
        <w:rPr>
          <w:lang w:val="en-US"/>
        </w:rPr>
        <w:t>; !result</w:t>
      </w:r>
      <w:proofErr w:type="gramEnd"/>
      <w:r w:rsidRPr="00640A6B">
        <w:rPr>
          <w:lang w:val="en-US"/>
        </w:rPr>
        <w:t xml:space="preserve"> &amp;&amp; i &lt;= LIST_DATE; i++)</w:t>
      </w:r>
    </w:p>
    <w:p w14:paraId="3EA3782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if (</w:t>
      </w:r>
      <w:proofErr w:type="gramStart"/>
      <w:r w:rsidRPr="00640A6B">
        <w:rPr>
          <w:lang w:val="en-US"/>
        </w:rPr>
        <w:t>i !</w:t>
      </w:r>
      <w:proofErr w:type="gramEnd"/>
      <w:r w:rsidRPr="00640A6B">
        <w:rPr>
          <w:lang w:val="en-US"/>
        </w:rPr>
        <w:t>= prio_field)</w:t>
      </w:r>
    </w:p>
    <w:p w14:paraId="2045925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result = lists_</w:t>
      </w:r>
      <w:proofErr w:type="gramStart"/>
      <w:r w:rsidRPr="00640A6B">
        <w:rPr>
          <w:lang w:val="en-US"/>
        </w:rPr>
        <w:t>CompareElementsByOneField(</w:t>
      </w:r>
      <w:proofErr w:type="gramEnd"/>
      <w:r w:rsidRPr="00640A6B">
        <w:rPr>
          <w:lang w:val="en-US"/>
        </w:rPr>
        <w:t>e1, e2, i);</w:t>
      </w:r>
    </w:p>
    <w:p w14:paraId="280AE39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</w:p>
    <w:p w14:paraId="44CA4AEF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Вернуть окончательный результат сравнения */</w:t>
      </w:r>
    </w:p>
    <w:p w14:paraId="1FA99150" w14:textId="77777777" w:rsidR="00640A6B" w:rsidRDefault="00640A6B" w:rsidP="00A85196">
      <w:pPr>
        <w:pStyle w:val="a3"/>
      </w:pPr>
      <w:r>
        <w:t xml:space="preserve">    return result;</w:t>
      </w:r>
    </w:p>
    <w:p w14:paraId="47385F69" w14:textId="77777777" w:rsidR="00640A6B" w:rsidRPr="00640A6B" w:rsidRDefault="00640A6B" w:rsidP="00A85196">
      <w:pPr>
        <w:pStyle w:val="a3"/>
      </w:pPr>
      <w:r>
        <w:t>}</w:t>
      </w:r>
    </w:p>
    <w:p w14:paraId="58B12592" w14:textId="77777777" w:rsidR="00640A6B" w:rsidRDefault="00640A6B" w:rsidP="00A85196">
      <w:pPr>
        <w:ind w:firstLine="0"/>
        <w:jc w:val="center"/>
        <w:rPr>
          <w:b/>
        </w:rPr>
      </w:pPr>
      <w:r w:rsidRPr="00640A6B">
        <w:rPr>
          <w:b/>
        </w:rPr>
        <w:t>Исходный код файла «</w:t>
      </w:r>
      <w:r w:rsidRPr="00640A6B">
        <w:rPr>
          <w:b/>
          <w:lang w:val="en-US"/>
        </w:rPr>
        <w:t>lists</w:t>
      </w:r>
      <w:r w:rsidRPr="00640A6B">
        <w:rPr>
          <w:b/>
        </w:rPr>
        <w:t>_</w:t>
      </w:r>
      <w:r w:rsidRPr="00640A6B">
        <w:rPr>
          <w:b/>
          <w:lang w:val="en-US"/>
        </w:rPr>
        <w:t>sort</w:t>
      </w:r>
      <w:r w:rsidRPr="00640A6B">
        <w:rPr>
          <w:b/>
        </w:rPr>
        <w:t>.</w:t>
      </w:r>
      <w:r w:rsidRPr="00640A6B">
        <w:rPr>
          <w:b/>
          <w:lang w:val="en-US"/>
        </w:rPr>
        <w:t>c</w:t>
      </w:r>
      <w:r w:rsidRPr="00640A6B">
        <w:rPr>
          <w:b/>
        </w:rPr>
        <w:t>»</w:t>
      </w:r>
    </w:p>
    <w:p w14:paraId="1EFB377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"lists.h"</w:t>
      </w:r>
    </w:p>
    <w:p w14:paraId="268CB45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lists_SortListByField (list_obj_t * list, const int sort_order, const field_num_t prio_field)</w:t>
      </w:r>
    </w:p>
    <w:p w14:paraId="7EF03A9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61046E6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</w:t>
      </w:r>
      <w:proofErr w:type="gramStart"/>
      <w:r w:rsidRPr="00640A6B">
        <w:rPr>
          <w:lang w:val="en-US"/>
        </w:rPr>
        <w:t>(!list</w:t>
      </w:r>
      <w:proofErr w:type="gramEnd"/>
      <w:r w:rsidRPr="00640A6B">
        <w:rPr>
          <w:lang w:val="en-US"/>
        </w:rPr>
        <w:t>) return;</w:t>
      </w:r>
    </w:p>
    <w:p w14:paraId="020D0EAA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(2 &gt; list-&gt;_length_) return;</w:t>
      </w:r>
    </w:p>
    <w:p w14:paraId="49F832A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list_elem_t *e1, *e2;</w:t>
      </w:r>
    </w:p>
    <w:p w14:paraId="51BCE30D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list_data_t tmp_d; list_id_t tmp_id;</w:t>
      </w:r>
    </w:p>
    <w:p w14:paraId="565F502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for (length_t i = 1; i &lt; list-&gt;_length_; i++)</w:t>
      </w:r>
    </w:p>
    <w:p w14:paraId="2192A74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{</w:t>
      </w:r>
    </w:p>
    <w:p w14:paraId="1227669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e1 = lists_</w:t>
      </w:r>
      <w:proofErr w:type="gramStart"/>
      <w:r w:rsidRPr="00640A6B">
        <w:rPr>
          <w:lang w:val="en-US"/>
        </w:rPr>
        <w:t>SearchElementByField(</w:t>
      </w:r>
      <w:proofErr w:type="gramEnd"/>
      <w:r w:rsidRPr="00640A6B">
        <w:rPr>
          <w:lang w:val="en-US"/>
        </w:rPr>
        <w:t>list, LIST_POSITION, &amp;i);</w:t>
      </w:r>
    </w:p>
    <w:p w14:paraId="0C96AF7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for (length_t j = i + 1; j &lt; list-&gt;_length_ + 1; j++)</w:t>
      </w:r>
    </w:p>
    <w:p w14:paraId="0BD6BD4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{</w:t>
      </w:r>
    </w:p>
    <w:p w14:paraId="48272999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e2 = lists_</w:t>
      </w:r>
      <w:proofErr w:type="gramStart"/>
      <w:r w:rsidRPr="00640A6B">
        <w:rPr>
          <w:lang w:val="en-US"/>
        </w:rPr>
        <w:t>SearchElementByField(</w:t>
      </w:r>
      <w:proofErr w:type="gramEnd"/>
      <w:r w:rsidRPr="00640A6B">
        <w:rPr>
          <w:lang w:val="en-US"/>
        </w:rPr>
        <w:t>list, LIST_POSITION, &amp;j);</w:t>
      </w:r>
    </w:p>
    <w:p w14:paraId="2173BB4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if (lists_</w:t>
      </w:r>
      <w:proofErr w:type="gramStart"/>
      <w:r w:rsidRPr="00640A6B">
        <w:rPr>
          <w:lang w:val="en-US"/>
        </w:rPr>
        <w:t>CompareElements(</w:t>
      </w:r>
      <w:proofErr w:type="gramEnd"/>
      <w:r w:rsidRPr="00640A6B">
        <w:rPr>
          <w:lang w:val="en-US"/>
        </w:rPr>
        <w:t>e1, e2, prio_field) * sort_order &gt; 0)</w:t>
      </w:r>
    </w:p>
    <w:p w14:paraId="6FE3A34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{</w:t>
      </w:r>
    </w:p>
    <w:p w14:paraId="0AFC900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</w:t>
      </w:r>
      <w:proofErr w:type="gramStart"/>
      <w:r w:rsidRPr="00640A6B">
        <w:rPr>
          <w:lang w:val="en-US"/>
        </w:rPr>
        <w:t>memcpy(</w:t>
      </w:r>
      <w:proofErr w:type="gramEnd"/>
      <w:r w:rsidRPr="00640A6B">
        <w:rPr>
          <w:lang w:val="en-US"/>
        </w:rPr>
        <w:t>&amp;tmp_d, &amp;e1-&gt;data, sizeof(list_data_t)); tmp_id = e1-&gt;id;</w:t>
      </w:r>
    </w:p>
    <w:p w14:paraId="162E01E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</w:t>
      </w:r>
    </w:p>
    <w:p w14:paraId="7E0CF9C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memcpy(&amp;e1-&gt;data, &amp;e2-&gt;data, sizeof(list_data_t));</w:t>
      </w:r>
    </w:p>
    <w:p w14:paraId="52D80E5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e1-&gt;id = e2-&gt;id;</w:t>
      </w:r>
    </w:p>
    <w:p w14:paraId="45AB8DA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memcpy(&amp;e2-&gt;data, &amp;tmp_d, sizeof(list_data_t));</w:t>
      </w:r>
    </w:p>
    <w:p w14:paraId="61661C47" w14:textId="77777777" w:rsidR="00640A6B" w:rsidRPr="005F4E77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</w:t>
      </w:r>
      <w:r w:rsidRPr="005F4E77">
        <w:rPr>
          <w:lang w:val="en-US"/>
        </w:rPr>
        <w:t>e2-&gt;id = tmp_id;</w:t>
      </w:r>
    </w:p>
    <w:p w14:paraId="2557BD1E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 xml:space="preserve">            }</w:t>
      </w:r>
    </w:p>
    <w:p w14:paraId="31FEDBE6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 xml:space="preserve">        }</w:t>
      </w:r>
    </w:p>
    <w:p w14:paraId="1946E2A5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 xml:space="preserve">    }</w:t>
      </w:r>
    </w:p>
    <w:p w14:paraId="4F71907C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>}</w:t>
      </w:r>
    </w:p>
    <w:p w14:paraId="52C0B5E5" w14:textId="77777777" w:rsidR="00640A6B" w:rsidRPr="005F4E77" w:rsidRDefault="00640A6B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</w:t>
      </w:r>
      <w:r w:rsidRPr="00640A6B">
        <w:rPr>
          <w:b/>
          <w:lang w:val="en-US"/>
        </w:rPr>
        <w:t>lists</w:t>
      </w:r>
      <w:r w:rsidRPr="005F4E77">
        <w:rPr>
          <w:b/>
          <w:lang w:val="en-US"/>
        </w:rPr>
        <w:t>.</w:t>
      </w:r>
      <w:r w:rsidRPr="00640A6B">
        <w:rPr>
          <w:b/>
          <w:lang w:val="en-US"/>
        </w:rPr>
        <w:t>c</w:t>
      </w:r>
      <w:r w:rsidRPr="005F4E77">
        <w:rPr>
          <w:b/>
          <w:lang w:val="en-US"/>
        </w:rPr>
        <w:t>»</w:t>
      </w:r>
    </w:p>
    <w:p w14:paraId="460EEBA8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"lists.h"</w:t>
      </w:r>
    </w:p>
    <w:p w14:paraId="4573613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list_obj_t * lists_CreateNewListObject (void)</w:t>
      </w:r>
    </w:p>
    <w:p w14:paraId="7665B5B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36F886B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 ((list_obj_t *) calloc(sizeof(list_obj_t), 1));</w:t>
      </w:r>
    </w:p>
    <w:p w14:paraId="77560475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39F5E9C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lists_DeleteListObject (list_obj_t ** list)</w:t>
      </w:r>
    </w:p>
    <w:p w14:paraId="2A153E4C" w14:textId="77777777" w:rsidR="00640A6B" w:rsidRDefault="00640A6B" w:rsidP="00A85196">
      <w:pPr>
        <w:pStyle w:val="a3"/>
      </w:pPr>
      <w:r>
        <w:t>{</w:t>
      </w:r>
    </w:p>
    <w:p w14:paraId="0C03B165" w14:textId="77777777" w:rsidR="00640A6B" w:rsidRDefault="00640A6B" w:rsidP="00A85196">
      <w:pPr>
        <w:pStyle w:val="a3"/>
      </w:pPr>
      <w:r>
        <w:t xml:space="preserve">    /* Удаление данных из списка */</w:t>
      </w:r>
    </w:p>
    <w:p w14:paraId="04B9239F" w14:textId="77777777" w:rsidR="00D71B2D" w:rsidRDefault="00640A6B" w:rsidP="00A85196">
      <w:pPr>
        <w:pStyle w:val="a3"/>
      </w:pPr>
      <w:r>
        <w:t xml:space="preserve">    lists_CleanListObject(*list);</w:t>
      </w:r>
    </w:p>
    <w:p w14:paraId="4D983984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/* </w:t>
      </w:r>
      <w:r>
        <w:t>Освобождение</w:t>
      </w:r>
      <w:r w:rsidRPr="00640A6B">
        <w:rPr>
          <w:lang w:val="en-US"/>
        </w:rPr>
        <w:t xml:space="preserve"> </w:t>
      </w:r>
      <w:r>
        <w:t>памяти</w:t>
      </w:r>
      <w:r w:rsidRPr="00640A6B">
        <w:rPr>
          <w:lang w:val="en-US"/>
        </w:rPr>
        <w:t xml:space="preserve"> */</w:t>
      </w:r>
    </w:p>
    <w:p w14:paraId="63E363F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 xml:space="preserve">    free(*list);</w:t>
      </w:r>
    </w:p>
    <w:p w14:paraId="257F64A9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*list = NULL;</w:t>
      </w:r>
    </w:p>
    <w:p w14:paraId="23455E0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return;</w:t>
      </w:r>
    </w:p>
    <w:p w14:paraId="3734A94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7A4DE85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lists_CleanListObject (list_obj_t * list)</w:t>
      </w:r>
    </w:p>
    <w:p w14:paraId="19D86279" w14:textId="77777777" w:rsidR="00640A6B" w:rsidRDefault="00640A6B" w:rsidP="00A85196">
      <w:pPr>
        <w:pStyle w:val="a3"/>
      </w:pPr>
      <w:r>
        <w:t>{</w:t>
      </w:r>
    </w:p>
    <w:p w14:paraId="1D468D68" w14:textId="77777777" w:rsidR="00640A6B" w:rsidRDefault="00640A6B" w:rsidP="00A85196">
      <w:pPr>
        <w:pStyle w:val="a3"/>
      </w:pPr>
      <w:r>
        <w:t xml:space="preserve">    /* Немедленный выход из подпрограммы, если передан пустой указатель */</w:t>
      </w:r>
    </w:p>
    <w:p w14:paraId="36AB9344" w14:textId="77777777" w:rsidR="00640A6B" w:rsidRDefault="00640A6B" w:rsidP="00A85196">
      <w:pPr>
        <w:pStyle w:val="a3"/>
      </w:pPr>
      <w:r>
        <w:t xml:space="preserve">    if </w:t>
      </w:r>
      <w:proofErr w:type="gramStart"/>
      <w:r>
        <w:t>(!list</w:t>
      </w:r>
      <w:proofErr w:type="gramEnd"/>
      <w:r>
        <w:t>) return;</w:t>
      </w:r>
    </w:p>
    <w:p w14:paraId="6F3D724A" w14:textId="77777777" w:rsidR="00640A6B" w:rsidRDefault="00640A6B" w:rsidP="00A85196">
      <w:pPr>
        <w:pStyle w:val="a3"/>
      </w:pPr>
      <w:r>
        <w:t xml:space="preserve">    /* Немедленный выход из подпрограммы, если объект не содержит данных */</w:t>
      </w:r>
    </w:p>
    <w:p w14:paraId="235671E0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if (1 &gt; list-&gt;_length_) return;</w:t>
      </w:r>
    </w:p>
    <w:p w14:paraId="465B74E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list_elem_t *e = list-&gt;head;</w:t>
      </w:r>
    </w:p>
    <w:p w14:paraId="3DA12D58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Циклическое удаление данных из объекта */</w:t>
      </w:r>
    </w:p>
    <w:p w14:paraId="6B5557DE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while (e-&gt;next) </w:t>
      </w:r>
      <w:proofErr w:type="gramStart"/>
      <w:r w:rsidRPr="00640A6B">
        <w:rPr>
          <w:lang w:val="en-US"/>
        </w:rPr>
        <w:t>free(</w:t>
      </w:r>
      <w:proofErr w:type="gramEnd"/>
      <w:r w:rsidRPr="00640A6B">
        <w:rPr>
          <w:lang w:val="en-US"/>
        </w:rPr>
        <w:t>(e = e-&gt;next)-&gt;prev);</w:t>
      </w:r>
    </w:p>
    <w:p w14:paraId="4418C3C1" w14:textId="77777777" w:rsidR="00D71B2D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free(e);</w:t>
      </w:r>
    </w:p>
    <w:p w14:paraId="051A905E" w14:textId="77777777" w:rsidR="00640A6B" w:rsidRDefault="00640A6B" w:rsidP="00A85196">
      <w:pPr>
        <w:pStyle w:val="a3"/>
      </w:pPr>
      <w:r>
        <w:t xml:space="preserve">    /* Обнуление длины списка и идентификатора */</w:t>
      </w:r>
    </w:p>
    <w:p w14:paraId="6721240A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list-&gt;head = NULL;</w:t>
      </w:r>
    </w:p>
    <w:p w14:paraId="7D706ED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list-&gt;_length_ = 0;</w:t>
      </w:r>
    </w:p>
    <w:p w14:paraId="5D584A4D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list-&gt;_last_id_ = 0;</w:t>
      </w:r>
    </w:p>
    <w:p w14:paraId="1F2747E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return;</w:t>
      </w:r>
    </w:p>
    <w:p w14:paraId="40FE8A9D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0018822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list_elem_t * lists_CreateNewElement (list_data_t * data)</w:t>
      </w:r>
    </w:p>
    <w:p w14:paraId="4744DE57" w14:textId="77777777" w:rsidR="00640A6B" w:rsidRDefault="00640A6B" w:rsidP="00A85196">
      <w:pPr>
        <w:pStyle w:val="a3"/>
      </w:pPr>
      <w:r>
        <w:t>{</w:t>
      </w:r>
    </w:p>
    <w:p w14:paraId="38128BD8" w14:textId="77777777" w:rsidR="00640A6B" w:rsidRDefault="00640A6B" w:rsidP="00A85196">
      <w:pPr>
        <w:pStyle w:val="a3"/>
      </w:pPr>
      <w:r>
        <w:t xml:space="preserve">    /* Немедленный выход из программы, если данные не были переданы */</w:t>
      </w:r>
    </w:p>
    <w:p w14:paraId="3A8BB596" w14:textId="77777777" w:rsidR="00D71B2D" w:rsidRDefault="00640A6B" w:rsidP="00A85196">
      <w:pPr>
        <w:pStyle w:val="a3"/>
      </w:pPr>
      <w:r>
        <w:t xml:space="preserve">    if </w:t>
      </w:r>
      <w:proofErr w:type="gramStart"/>
      <w:r>
        <w:t>(!data</w:t>
      </w:r>
      <w:proofErr w:type="gramEnd"/>
      <w:r>
        <w:t>) return NULL;</w:t>
      </w:r>
    </w:p>
    <w:p w14:paraId="1CC20659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/* Выделить память для нового элемента. Обнулить</w:t>
      </w:r>
      <w:r w:rsidRPr="00640A6B">
        <w:rPr>
          <w:lang w:val="en-US"/>
        </w:rPr>
        <w:t xml:space="preserve"> </w:t>
      </w:r>
      <w:r>
        <w:t>память</w:t>
      </w:r>
      <w:r w:rsidRPr="00640A6B">
        <w:rPr>
          <w:lang w:val="en-US"/>
        </w:rPr>
        <w:t xml:space="preserve"> */</w:t>
      </w:r>
    </w:p>
    <w:p w14:paraId="5A7A496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list_elem_t * e = malloc(sizeof(list_elem_t));</w:t>
      </w:r>
    </w:p>
    <w:p w14:paraId="205F537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  <w:proofErr w:type="gramStart"/>
      <w:r w:rsidRPr="00640A6B">
        <w:rPr>
          <w:lang w:val="en-US"/>
        </w:rPr>
        <w:t>memset(</w:t>
      </w:r>
      <w:proofErr w:type="gramEnd"/>
      <w:r w:rsidRPr="00640A6B">
        <w:rPr>
          <w:lang w:val="en-US"/>
        </w:rPr>
        <w:t>e, 0, sizeof(list_elem_t));</w:t>
      </w:r>
    </w:p>
    <w:p w14:paraId="041265B6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Записать данные в элемент */</w:t>
      </w:r>
    </w:p>
    <w:p w14:paraId="50D4AA4B" w14:textId="77777777" w:rsidR="00D71B2D" w:rsidRDefault="00640A6B" w:rsidP="00A85196">
      <w:pPr>
        <w:pStyle w:val="a3"/>
      </w:pPr>
      <w:r>
        <w:t xml:space="preserve">    memcpy(&amp;e-&gt;data, data, sizeof(list_data_t));</w:t>
      </w:r>
    </w:p>
    <w:p w14:paraId="0995DB69" w14:textId="77777777" w:rsidR="00640A6B" w:rsidRDefault="00640A6B" w:rsidP="00A85196">
      <w:pPr>
        <w:pStyle w:val="a3"/>
      </w:pPr>
      <w:r>
        <w:t xml:space="preserve">    /* Завершить выполнение подпрограммы */</w:t>
      </w:r>
    </w:p>
    <w:p w14:paraId="550F0EA7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return e;</w:t>
      </w:r>
    </w:p>
    <w:p w14:paraId="3DB20FC2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73135F5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lists_InsertAfterElement (list_elem_t * e1, list_elem_t * e2)</w:t>
      </w:r>
    </w:p>
    <w:p w14:paraId="493C7819" w14:textId="77777777" w:rsidR="00640A6B" w:rsidRDefault="00640A6B" w:rsidP="00A85196">
      <w:pPr>
        <w:pStyle w:val="a3"/>
      </w:pPr>
      <w:r>
        <w:t>{</w:t>
      </w:r>
    </w:p>
    <w:p w14:paraId="2FD8309F" w14:textId="77777777" w:rsidR="00640A6B" w:rsidRDefault="00640A6B" w:rsidP="00A85196">
      <w:pPr>
        <w:pStyle w:val="a3"/>
      </w:pPr>
      <w:r>
        <w:t xml:space="preserve">    /* Немедленные выход, если один из параметров NULL */</w:t>
      </w:r>
    </w:p>
    <w:p w14:paraId="13CE1FED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if </w:t>
      </w:r>
      <w:proofErr w:type="gramStart"/>
      <w:r w:rsidRPr="00640A6B">
        <w:rPr>
          <w:lang w:val="en-US"/>
        </w:rPr>
        <w:t>(!e</w:t>
      </w:r>
      <w:proofErr w:type="gramEnd"/>
      <w:r w:rsidRPr="00640A6B">
        <w:rPr>
          <w:lang w:val="en-US"/>
        </w:rPr>
        <w:t>1 || !e2) return;</w:t>
      </w:r>
    </w:p>
    <w:p w14:paraId="65AB8A9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e1-&gt;next = e2-&gt;next;</w:t>
      </w:r>
    </w:p>
    <w:p w14:paraId="00F14F6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(e1-&gt;next) e1-&gt;next-&gt;prev = e1;</w:t>
      </w:r>
    </w:p>
    <w:p w14:paraId="447FD5E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e1-&gt;prev = e2;</w:t>
      </w:r>
    </w:p>
    <w:p w14:paraId="773D83DD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e2-&gt;next = e1;</w:t>
      </w:r>
    </w:p>
    <w:p w14:paraId="0DF89A2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return;</w:t>
      </w:r>
    </w:p>
    <w:p w14:paraId="153E1D7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0AFC1AA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lists_DeleteElement (list_elem_t * e)</w:t>
      </w:r>
    </w:p>
    <w:p w14:paraId="0497E8D1" w14:textId="77777777" w:rsidR="00640A6B" w:rsidRDefault="00640A6B" w:rsidP="00A85196">
      <w:pPr>
        <w:pStyle w:val="a3"/>
      </w:pPr>
      <w:r>
        <w:t>{</w:t>
      </w:r>
    </w:p>
    <w:p w14:paraId="52CB5378" w14:textId="77777777" w:rsidR="00640A6B" w:rsidRDefault="00640A6B" w:rsidP="00A85196">
      <w:pPr>
        <w:pStyle w:val="a3"/>
      </w:pPr>
      <w:r>
        <w:t xml:space="preserve">    /* Немедленный выход, если передан пустой указатель */</w:t>
      </w:r>
    </w:p>
    <w:p w14:paraId="5D4E0F9D" w14:textId="77777777" w:rsidR="00D71B2D" w:rsidRDefault="00640A6B" w:rsidP="00A85196">
      <w:pPr>
        <w:pStyle w:val="a3"/>
      </w:pPr>
      <w:r>
        <w:t xml:space="preserve">    if </w:t>
      </w:r>
      <w:proofErr w:type="gramStart"/>
      <w:r>
        <w:t>(!e</w:t>
      </w:r>
      <w:proofErr w:type="gramEnd"/>
      <w:r>
        <w:t>) return;</w:t>
      </w:r>
    </w:p>
    <w:p w14:paraId="16B9DEE4" w14:textId="77777777" w:rsidR="00640A6B" w:rsidRDefault="00640A6B" w:rsidP="00A85196">
      <w:pPr>
        <w:pStyle w:val="a3"/>
      </w:pPr>
      <w:r>
        <w:t xml:space="preserve">    /* Вытащить элемент из списка и очитить память */</w:t>
      </w:r>
    </w:p>
    <w:p w14:paraId="73A89708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list_DetachElement(e);</w:t>
      </w:r>
    </w:p>
    <w:p w14:paraId="25B715AE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free(e);</w:t>
      </w:r>
    </w:p>
    <w:p w14:paraId="7BC76CC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return;</w:t>
      </w:r>
    </w:p>
    <w:p w14:paraId="2CA513D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53F606C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list_DetachElement (list_elem_t * e)</w:t>
      </w:r>
    </w:p>
    <w:p w14:paraId="206ECF92" w14:textId="77777777" w:rsidR="00640A6B" w:rsidRDefault="00640A6B" w:rsidP="00A85196">
      <w:pPr>
        <w:pStyle w:val="a3"/>
      </w:pPr>
      <w:r>
        <w:t>{</w:t>
      </w:r>
    </w:p>
    <w:p w14:paraId="561DCE42" w14:textId="77777777" w:rsidR="00640A6B" w:rsidRDefault="00640A6B" w:rsidP="00A85196">
      <w:pPr>
        <w:pStyle w:val="a3"/>
      </w:pPr>
      <w:r>
        <w:t xml:space="preserve">    /* Выход из подпрограммы, если передан пустой указатель */</w:t>
      </w:r>
    </w:p>
    <w:p w14:paraId="507E98FC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if </w:t>
      </w:r>
      <w:proofErr w:type="gramStart"/>
      <w:r w:rsidRPr="00640A6B">
        <w:rPr>
          <w:lang w:val="en-US"/>
        </w:rPr>
        <w:t>(!e</w:t>
      </w:r>
      <w:proofErr w:type="gramEnd"/>
      <w:r w:rsidRPr="00640A6B">
        <w:rPr>
          <w:lang w:val="en-US"/>
        </w:rPr>
        <w:t>) return;</w:t>
      </w:r>
    </w:p>
    <w:p w14:paraId="23BFE1AD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list_elem_t *e_left = e-&gt;prev, *e_right = e-&gt;next;</w:t>
      </w:r>
    </w:p>
    <w:p w14:paraId="1341736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/* </w:t>
      </w:r>
      <w:r>
        <w:t>Пересвязка</w:t>
      </w:r>
      <w:r w:rsidRPr="00640A6B">
        <w:rPr>
          <w:lang w:val="en-US"/>
        </w:rPr>
        <w:t xml:space="preserve"> */</w:t>
      </w:r>
    </w:p>
    <w:p w14:paraId="50F604A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(e_left) e_left-&gt;next = e_right;</w:t>
      </w:r>
    </w:p>
    <w:p w14:paraId="091E1FC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(e_right) e_right-&gt;prev = e_left;</w:t>
      </w:r>
    </w:p>
    <w:p w14:paraId="63B6520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return;</w:t>
      </w:r>
    </w:p>
    <w:p w14:paraId="6476125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20A9683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lists_InsertAsListsHead (list_obj_t * list, list_elem_t * e)</w:t>
      </w:r>
    </w:p>
    <w:p w14:paraId="1E1102EB" w14:textId="77777777" w:rsidR="00640A6B" w:rsidRDefault="00640A6B" w:rsidP="00A85196">
      <w:pPr>
        <w:pStyle w:val="a3"/>
      </w:pPr>
      <w:r>
        <w:t>{</w:t>
      </w:r>
    </w:p>
    <w:p w14:paraId="0DA9B689" w14:textId="77777777" w:rsidR="00640A6B" w:rsidRDefault="00640A6B" w:rsidP="00A85196">
      <w:pPr>
        <w:pStyle w:val="a3"/>
      </w:pPr>
      <w:r>
        <w:t xml:space="preserve">    /* Немедленный выход, если передан пустой указатель на объект списка */</w:t>
      </w:r>
    </w:p>
    <w:p w14:paraId="42CC4BFC" w14:textId="77777777" w:rsidR="00640A6B" w:rsidRDefault="00640A6B" w:rsidP="00A85196">
      <w:pPr>
        <w:pStyle w:val="a3"/>
      </w:pPr>
      <w:r>
        <w:lastRenderedPageBreak/>
        <w:t xml:space="preserve">    if </w:t>
      </w:r>
      <w:proofErr w:type="gramStart"/>
      <w:r>
        <w:t>(!list</w:t>
      </w:r>
      <w:proofErr w:type="gramEnd"/>
      <w:r>
        <w:t>) return;</w:t>
      </w:r>
    </w:p>
    <w:p w14:paraId="328BCE73" w14:textId="77777777" w:rsidR="00640A6B" w:rsidRDefault="00640A6B" w:rsidP="00A85196">
      <w:pPr>
        <w:pStyle w:val="a3"/>
      </w:pPr>
      <w:r>
        <w:t xml:space="preserve">    /* Немедленно выйти, если не был передан указатель на элемент */</w:t>
      </w:r>
    </w:p>
    <w:p w14:paraId="387BEBB1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if </w:t>
      </w:r>
      <w:proofErr w:type="gramStart"/>
      <w:r w:rsidRPr="00640A6B">
        <w:rPr>
          <w:lang w:val="en-US"/>
        </w:rPr>
        <w:t>(!e</w:t>
      </w:r>
      <w:proofErr w:type="gramEnd"/>
      <w:r w:rsidRPr="00640A6B">
        <w:rPr>
          <w:lang w:val="en-US"/>
        </w:rPr>
        <w:t>) return;</w:t>
      </w:r>
    </w:p>
    <w:p w14:paraId="050DBDF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e-&gt;next = list-&gt;head;</w:t>
      </w:r>
    </w:p>
    <w:p w14:paraId="7B3C9BD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(e-&gt;next) e-&gt;next-&gt;prev = e;</w:t>
      </w:r>
    </w:p>
    <w:p w14:paraId="5F3295E3" w14:textId="77777777" w:rsidR="00640A6B" w:rsidRPr="005F4E77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  <w:r w:rsidRPr="005F4E77">
        <w:rPr>
          <w:lang w:val="en-US"/>
        </w:rPr>
        <w:t>list-&gt;head = e;</w:t>
      </w:r>
    </w:p>
    <w:p w14:paraId="32AD1423" w14:textId="77777777" w:rsidR="00D71B2D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 xml:space="preserve">    e-&gt;prev = NULL;</w:t>
      </w:r>
    </w:p>
    <w:p w14:paraId="34EA410E" w14:textId="77777777" w:rsidR="00640A6B" w:rsidRDefault="00640A6B" w:rsidP="00A85196">
      <w:pPr>
        <w:pStyle w:val="a3"/>
      </w:pPr>
      <w:r w:rsidRPr="005F4E77">
        <w:rPr>
          <w:lang w:val="en-US"/>
        </w:rPr>
        <w:t xml:space="preserve">    </w:t>
      </w:r>
      <w:r>
        <w:t>/* Обновить Id элемента и длину списка*/</w:t>
      </w:r>
    </w:p>
    <w:p w14:paraId="19CE94B9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e-&gt;id = list-&gt;_last_id_++;</w:t>
      </w:r>
    </w:p>
    <w:p w14:paraId="252C407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list-&gt;_length_++;</w:t>
      </w:r>
    </w:p>
    <w:p w14:paraId="2DB2FFF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return;</w:t>
      </w:r>
    </w:p>
    <w:p w14:paraId="47124035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223601C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lists_InsertAsListsTail (list_obj_t * list, list_elem_t * e)</w:t>
      </w:r>
    </w:p>
    <w:p w14:paraId="0CEFF96E" w14:textId="77777777" w:rsidR="00640A6B" w:rsidRDefault="00640A6B" w:rsidP="00A85196">
      <w:pPr>
        <w:pStyle w:val="a3"/>
      </w:pPr>
      <w:r>
        <w:t>{</w:t>
      </w:r>
    </w:p>
    <w:p w14:paraId="6D40B046" w14:textId="77777777" w:rsidR="00640A6B" w:rsidRDefault="00640A6B" w:rsidP="00A85196">
      <w:pPr>
        <w:pStyle w:val="a3"/>
      </w:pPr>
      <w:r>
        <w:t xml:space="preserve">    /* Немедленный выход, если передан пустой указатель на объект списка */</w:t>
      </w:r>
    </w:p>
    <w:p w14:paraId="65B759ED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if </w:t>
      </w:r>
      <w:proofErr w:type="gramStart"/>
      <w:r w:rsidRPr="00640A6B">
        <w:rPr>
          <w:lang w:val="en-US"/>
        </w:rPr>
        <w:t>(!list</w:t>
      </w:r>
      <w:proofErr w:type="gramEnd"/>
      <w:r w:rsidRPr="00640A6B">
        <w:rPr>
          <w:lang w:val="en-US"/>
        </w:rPr>
        <w:t>) return;</w:t>
      </w:r>
    </w:p>
    <w:p w14:paraId="4601B38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(1 &gt; list-&gt;_length_) lists_InsertAsListsHead (list, e);</w:t>
      </w:r>
    </w:p>
    <w:p w14:paraId="4A5171D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else</w:t>
      </w:r>
    </w:p>
    <w:p w14:paraId="31888A7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{</w:t>
      </w:r>
    </w:p>
    <w:p w14:paraId="5E33BBE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list_elem_t * f = lists_</w:t>
      </w:r>
      <w:proofErr w:type="gramStart"/>
      <w:r w:rsidRPr="00640A6B">
        <w:rPr>
          <w:lang w:val="en-US"/>
        </w:rPr>
        <w:t>SearchElementByField(</w:t>
      </w:r>
      <w:proofErr w:type="gramEnd"/>
      <w:r w:rsidRPr="00640A6B">
        <w:rPr>
          <w:lang w:val="en-US"/>
        </w:rPr>
        <w:t>list, LIST_POSITION, &amp;list-&gt;_length_);</w:t>
      </w:r>
    </w:p>
    <w:p w14:paraId="01BCAF9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lists_</w:t>
      </w:r>
      <w:proofErr w:type="gramStart"/>
      <w:r w:rsidRPr="00640A6B">
        <w:rPr>
          <w:lang w:val="en-US"/>
        </w:rPr>
        <w:t>InsertAfterElement(</w:t>
      </w:r>
      <w:proofErr w:type="gramEnd"/>
      <w:r w:rsidRPr="00640A6B">
        <w:rPr>
          <w:lang w:val="en-US"/>
        </w:rPr>
        <w:t>e, f);</w:t>
      </w:r>
    </w:p>
    <w:p w14:paraId="3EA8F47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e-&gt;id = list-&gt;_last_id_++;</w:t>
      </w:r>
    </w:p>
    <w:p w14:paraId="72B682E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list-&gt;_length_++;</w:t>
      </w:r>
    </w:p>
    <w:p w14:paraId="5EC9697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}</w:t>
      </w:r>
    </w:p>
    <w:p w14:paraId="6FE0741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return;</w:t>
      </w:r>
    </w:p>
    <w:p w14:paraId="10D373F9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1B14DF9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list_elem_t * lists_SearchElementByField (list_obj_t * list, field_num_t field, void * data)</w:t>
      </w:r>
    </w:p>
    <w:p w14:paraId="0AD360C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6A357F5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 lists_SearchElementByFieldFromThisElement (list-&gt;head, field, data);</w:t>
      </w:r>
    </w:p>
    <w:p w14:paraId="2163623C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7CBC56A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list_elem_t * lists_SearchElementByFieldFromThisElement (list_elem_t * e, field_num_t field, void * data)</w:t>
      </w:r>
    </w:p>
    <w:p w14:paraId="60557A71" w14:textId="77777777" w:rsidR="00640A6B" w:rsidRDefault="00640A6B" w:rsidP="00A85196">
      <w:pPr>
        <w:pStyle w:val="a3"/>
      </w:pPr>
      <w:r>
        <w:t>{</w:t>
      </w:r>
    </w:p>
    <w:p w14:paraId="4A47345D" w14:textId="77777777" w:rsidR="00640A6B" w:rsidRDefault="00640A6B" w:rsidP="00A85196">
      <w:pPr>
        <w:pStyle w:val="a3"/>
      </w:pPr>
      <w:r>
        <w:t xml:space="preserve">    /* Немедленный выход из подпрограммы, если передан пустой указатель на элемент' списка */</w:t>
      </w:r>
    </w:p>
    <w:p w14:paraId="28B0C288" w14:textId="77777777" w:rsidR="00640A6B" w:rsidRDefault="00640A6B" w:rsidP="00A85196">
      <w:pPr>
        <w:pStyle w:val="a3"/>
      </w:pPr>
      <w:r>
        <w:t xml:space="preserve">    if </w:t>
      </w:r>
      <w:proofErr w:type="gramStart"/>
      <w:r>
        <w:t>(!e</w:t>
      </w:r>
      <w:proofErr w:type="gramEnd"/>
      <w:r>
        <w:t>) return NULL;</w:t>
      </w:r>
    </w:p>
    <w:p w14:paraId="2023A0B8" w14:textId="77777777" w:rsidR="00640A6B" w:rsidRDefault="00640A6B" w:rsidP="00A85196">
      <w:pPr>
        <w:pStyle w:val="a3"/>
      </w:pPr>
      <w:r>
        <w:t xml:space="preserve">    /* Немедленный выход из подпрограммы, если передан некорректный номер поля */</w:t>
      </w:r>
    </w:p>
    <w:p w14:paraId="11D966FF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if </w:t>
      </w:r>
      <w:proofErr w:type="gramStart"/>
      <w:r w:rsidRPr="00640A6B">
        <w:rPr>
          <w:lang w:val="en-US"/>
        </w:rPr>
        <w:t>( field</w:t>
      </w:r>
      <w:proofErr w:type="gramEnd"/>
      <w:r w:rsidRPr="00640A6B">
        <w:rPr>
          <w:lang w:val="en-US"/>
        </w:rPr>
        <w:t xml:space="preserve"> &lt; LIST_POSITION || field &gt; LIST_DATE ) return NULL;</w:t>
      </w:r>
    </w:p>
    <w:p w14:paraId="5C51084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length_t      position_counter = 1;</w:t>
      </w:r>
    </w:p>
    <w:p w14:paraId="2BB82646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short         exit_flag        = 0;</w:t>
      </w:r>
    </w:p>
    <w:p w14:paraId="52A11D07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Пытаться найти элемент, пока не будет достигнут конец списка или искомый элемент не будет найден */</w:t>
      </w:r>
    </w:p>
    <w:p w14:paraId="09E367F8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while (</w:t>
      </w:r>
      <w:proofErr w:type="gramStart"/>
      <w:r w:rsidRPr="00640A6B">
        <w:rPr>
          <w:lang w:val="en-US"/>
        </w:rPr>
        <w:t>e  &amp;</w:t>
      </w:r>
      <w:proofErr w:type="gramEnd"/>
      <w:r w:rsidRPr="00640A6B">
        <w:rPr>
          <w:lang w:val="en-US"/>
        </w:rPr>
        <w:t>&amp; !exit_flag)</w:t>
      </w:r>
    </w:p>
    <w:p w14:paraId="7418411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{</w:t>
      </w:r>
    </w:p>
    <w:p w14:paraId="618567A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switch (field)</w:t>
      </w:r>
    </w:p>
    <w:p w14:paraId="55E5F49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{</w:t>
      </w:r>
    </w:p>
    <w:p w14:paraId="71E521E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case LIST_POSITION:</w:t>
      </w:r>
    </w:p>
    <w:p w14:paraId="7E52FEC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exit_flag = </w:t>
      </w:r>
      <w:proofErr w:type="gramStart"/>
      <w:r w:rsidRPr="00640A6B">
        <w:rPr>
          <w:lang w:val="en-US"/>
        </w:rPr>
        <w:t>( *</w:t>
      </w:r>
      <w:proofErr w:type="gramEnd"/>
      <w:r w:rsidRPr="00640A6B">
        <w:rPr>
          <w:lang w:val="en-US"/>
        </w:rPr>
        <w:t>((length_t *) data) == position_counter );</w:t>
      </w:r>
    </w:p>
    <w:p w14:paraId="5104DA0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break;</w:t>
      </w:r>
    </w:p>
    <w:p w14:paraId="422C3DB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case LIST_ID:</w:t>
      </w:r>
    </w:p>
    <w:p w14:paraId="364972A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exit_flag = </w:t>
      </w:r>
      <w:proofErr w:type="gramStart"/>
      <w:r w:rsidRPr="00640A6B">
        <w:rPr>
          <w:lang w:val="en-US"/>
        </w:rPr>
        <w:t>( *</w:t>
      </w:r>
      <w:proofErr w:type="gramEnd"/>
      <w:r w:rsidRPr="00640A6B">
        <w:rPr>
          <w:lang w:val="en-US"/>
        </w:rPr>
        <w:t>((list_id_t *) data) == e-&gt;id );</w:t>
      </w:r>
    </w:p>
    <w:p w14:paraId="3AC00ED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break;</w:t>
      </w:r>
    </w:p>
    <w:p w14:paraId="750715D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case LIST_CAGE_NUMBER:</w:t>
      </w:r>
    </w:p>
    <w:p w14:paraId="2BDDC5F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exit_flag = </w:t>
      </w:r>
      <w:proofErr w:type="gramStart"/>
      <w:r w:rsidRPr="00640A6B">
        <w:rPr>
          <w:lang w:val="en-US"/>
        </w:rPr>
        <w:t>( *</w:t>
      </w:r>
      <w:proofErr w:type="gramEnd"/>
      <w:r w:rsidRPr="00640A6B">
        <w:rPr>
          <w:lang w:val="en-US"/>
        </w:rPr>
        <w:t>((list_id_t *) data) == e-&gt;data.cage_num );</w:t>
      </w:r>
    </w:p>
    <w:p w14:paraId="7600DEC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break;</w:t>
      </w:r>
    </w:p>
    <w:p w14:paraId="1A70A6F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case LIST_ANIMAL_AREAL:</w:t>
      </w:r>
    </w:p>
    <w:p w14:paraId="6EC2C7B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exit_flag </w:t>
      </w:r>
      <w:proofErr w:type="gramStart"/>
      <w:r w:rsidRPr="00640A6B">
        <w:rPr>
          <w:lang w:val="en-US"/>
        </w:rPr>
        <w:t>= !wcscmp</w:t>
      </w:r>
      <w:proofErr w:type="gramEnd"/>
      <w:r w:rsidRPr="00640A6B">
        <w:rPr>
          <w:lang w:val="en-US"/>
        </w:rPr>
        <w:t>((wchar_t *) data, e-&gt;data.animal.areal);</w:t>
      </w:r>
    </w:p>
    <w:p w14:paraId="4174C43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break;</w:t>
      </w:r>
    </w:p>
    <w:p w14:paraId="379790C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case LIST_ANIMAL_BREED:</w:t>
      </w:r>
    </w:p>
    <w:p w14:paraId="4C9ACBC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exit_flag </w:t>
      </w:r>
      <w:proofErr w:type="gramStart"/>
      <w:r w:rsidRPr="00640A6B">
        <w:rPr>
          <w:lang w:val="en-US"/>
        </w:rPr>
        <w:t>= !wcscmp</w:t>
      </w:r>
      <w:proofErr w:type="gramEnd"/>
      <w:r w:rsidRPr="00640A6B">
        <w:rPr>
          <w:lang w:val="en-US"/>
        </w:rPr>
        <w:t>((wchar_t *) data, e-&gt;data.animal.breed);</w:t>
      </w:r>
    </w:p>
    <w:p w14:paraId="6987AFA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break;</w:t>
      </w:r>
    </w:p>
    <w:p w14:paraId="156ACC9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case LIST_ANIMAL_NAME:</w:t>
      </w:r>
    </w:p>
    <w:p w14:paraId="3D37DA2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 xml:space="preserve">                exit_flag </w:t>
      </w:r>
      <w:proofErr w:type="gramStart"/>
      <w:r w:rsidRPr="00640A6B">
        <w:rPr>
          <w:lang w:val="en-US"/>
        </w:rPr>
        <w:t>= !wcscmp</w:t>
      </w:r>
      <w:proofErr w:type="gramEnd"/>
      <w:r w:rsidRPr="00640A6B">
        <w:rPr>
          <w:lang w:val="en-US"/>
        </w:rPr>
        <w:t>((wchar_t *) data, e-&gt;data.animal.name);</w:t>
      </w:r>
    </w:p>
    <w:p w14:paraId="22B807F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break;</w:t>
      </w:r>
    </w:p>
    <w:p w14:paraId="09158E3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case LIST_PRODUCT_TYPE:</w:t>
      </w:r>
    </w:p>
    <w:p w14:paraId="1AFE339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exit_flag </w:t>
      </w:r>
      <w:proofErr w:type="gramStart"/>
      <w:r w:rsidRPr="00640A6B">
        <w:rPr>
          <w:lang w:val="en-US"/>
        </w:rPr>
        <w:t>= !wcscmp</w:t>
      </w:r>
      <w:proofErr w:type="gramEnd"/>
      <w:r w:rsidRPr="00640A6B">
        <w:rPr>
          <w:lang w:val="en-US"/>
        </w:rPr>
        <w:t>((wchar_t *) data, e-&gt;data.products.type);</w:t>
      </w:r>
    </w:p>
    <w:p w14:paraId="250D1C1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break;</w:t>
      </w:r>
    </w:p>
    <w:p w14:paraId="02FC679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case LIST_PRODUCT_WEIGHT:</w:t>
      </w:r>
    </w:p>
    <w:p w14:paraId="281EEAA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exit_flag = </w:t>
      </w:r>
      <w:proofErr w:type="gramStart"/>
      <w:r w:rsidRPr="00640A6B">
        <w:rPr>
          <w:lang w:val="en-US"/>
        </w:rPr>
        <w:t>( *</w:t>
      </w:r>
      <w:proofErr w:type="gramEnd"/>
      <w:r w:rsidRPr="00640A6B">
        <w:rPr>
          <w:lang w:val="en-US"/>
        </w:rPr>
        <w:t>((weight_t *) data) == e-&gt;data.products.weight );</w:t>
      </w:r>
    </w:p>
    <w:p w14:paraId="451C66C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break;</w:t>
      </w:r>
    </w:p>
    <w:p w14:paraId="6DA0B36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case LIST_PRODUCT_COST:</w:t>
      </w:r>
    </w:p>
    <w:p w14:paraId="490FEDC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exit_flag = </w:t>
      </w:r>
      <w:proofErr w:type="gramStart"/>
      <w:r w:rsidRPr="00640A6B">
        <w:rPr>
          <w:lang w:val="en-US"/>
        </w:rPr>
        <w:t>( *</w:t>
      </w:r>
      <w:proofErr w:type="gramEnd"/>
      <w:r w:rsidRPr="00640A6B">
        <w:rPr>
          <w:lang w:val="en-US"/>
        </w:rPr>
        <w:t>((cost_t *) data) == e-&gt;data.products.cost );</w:t>
      </w:r>
    </w:p>
    <w:p w14:paraId="0320F5E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break;</w:t>
      </w:r>
    </w:p>
    <w:p w14:paraId="2285A0B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case LIST_DATE:</w:t>
      </w:r>
    </w:p>
    <w:p w14:paraId="7B7450F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exit_flag </w:t>
      </w:r>
      <w:proofErr w:type="gramStart"/>
      <w:r w:rsidRPr="00640A6B">
        <w:rPr>
          <w:lang w:val="en-US"/>
        </w:rPr>
        <w:t>= !datecmp</w:t>
      </w:r>
      <w:proofErr w:type="gramEnd"/>
      <w:r w:rsidRPr="00640A6B">
        <w:rPr>
          <w:lang w:val="en-US"/>
        </w:rPr>
        <w:t>((udate_t *) data, &amp;e-&gt;data.date);</w:t>
      </w:r>
    </w:p>
    <w:p w14:paraId="38542B6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  break;</w:t>
      </w:r>
    </w:p>
    <w:p w14:paraId="1012673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}</w:t>
      </w:r>
    </w:p>
    <w:p w14:paraId="2D0D6292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if (exit_flag) break;</w:t>
      </w:r>
    </w:p>
    <w:p w14:paraId="758B557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e = e-&gt;next; position_counter++;</w:t>
      </w:r>
    </w:p>
    <w:p w14:paraId="7D5B0C5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  <w:r w:rsidRPr="005F4E77">
        <w:rPr>
          <w:lang w:val="en-US"/>
        </w:rPr>
        <w:t>}</w:t>
      </w:r>
    </w:p>
    <w:p w14:paraId="28F69DD0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 xml:space="preserve">    return e;</w:t>
      </w:r>
    </w:p>
    <w:p w14:paraId="1810ED70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>}</w:t>
      </w:r>
    </w:p>
    <w:p w14:paraId="5C718FFE" w14:textId="77777777" w:rsidR="00640A6B" w:rsidRPr="005F4E77" w:rsidRDefault="00640A6B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</w:t>
      </w:r>
      <w:r w:rsidRPr="00640A6B">
        <w:rPr>
          <w:b/>
          <w:lang w:val="en-US"/>
        </w:rPr>
        <w:t>checker</w:t>
      </w:r>
      <w:r w:rsidRPr="005F4E77">
        <w:rPr>
          <w:b/>
          <w:lang w:val="en-US"/>
        </w:rPr>
        <w:t>.</w:t>
      </w:r>
      <w:r w:rsidRPr="00640A6B">
        <w:rPr>
          <w:b/>
          <w:lang w:val="en-US"/>
        </w:rPr>
        <w:t>c</w:t>
      </w:r>
      <w:r w:rsidRPr="005F4E77">
        <w:rPr>
          <w:b/>
          <w:lang w:val="en-US"/>
        </w:rPr>
        <w:t>»</w:t>
      </w:r>
    </w:p>
    <w:p w14:paraId="0BADE6D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"checker.h"</w:t>
      </w:r>
    </w:p>
    <w:p w14:paraId="297E226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int check_wchar (const wint_t ch, const checker_mode_t mode)</w:t>
      </w:r>
    </w:p>
    <w:p w14:paraId="66FA576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2CF8EF8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((mode &amp; VMASK_LOWER_CHARS) &amp;&amp; iswlower(ch)) return VMASK_LOWER_CHARS;</w:t>
      </w:r>
    </w:p>
    <w:p w14:paraId="6509DC5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((mode &amp; VMASK_UPPER_CHARS) &amp;&amp; iswupper(ch)) return VMASK_UPPER_CHARS;</w:t>
      </w:r>
    </w:p>
    <w:p w14:paraId="4656EEB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((mode &amp; VMASK_</w:t>
      </w:r>
      <w:proofErr w:type="gramStart"/>
      <w:r w:rsidRPr="00640A6B">
        <w:rPr>
          <w:lang w:val="en-US"/>
        </w:rPr>
        <w:t xml:space="preserve">DIGITS)   </w:t>
      </w:r>
      <w:proofErr w:type="gramEnd"/>
      <w:r w:rsidRPr="00640A6B">
        <w:rPr>
          <w:lang w:val="en-US"/>
        </w:rPr>
        <w:t xml:space="preserve">   &amp;&amp; iswdigit(ch)) return VMASK_DIGITS;</w:t>
      </w:r>
    </w:p>
    <w:p w14:paraId="100FC42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((mode &amp; VMASK_</w:t>
      </w:r>
      <w:proofErr w:type="gramStart"/>
      <w:r w:rsidRPr="00640A6B">
        <w:rPr>
          <w:lang w:val="en-US"/>
        </w:rPr>
        <w:t xml:space="preserve">SPACES)   </w:t>
      </w:r>
      <w:proofErr w:type="gramEnd"/>
      <w:r w:rsidRPr="00640A6B">
        <w:rPr>
          <w:lang w:val="en-US"/>
        </w:rPr>
        <w:t xml:space="preserve">   &amp;&amp; (ch == L' ')) return VMASK_SPACES;</w:t>
      </w:r>
    </w:p>
    <w:p w14:paraId="47E513C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((mode &amp; VMASK_</w:t>
      </w:r>
      <w:proofErr w:type="gramStart"/>
      <w:r w:rsidRPr="00640A6B">
        <w:rPr>
          <w:lang w:val="en-US"/>
        </w:rPr>
        <w:t xml:space="preserve">PUNCTS)   </w:t>
      </w:r>
      <w:proofErr w:type="gramEnd"/>
      <w:r w:rsidRPr="00640A6B">
        <w:rPr>
          <w:lang w:val="en-US"/>
        </w:rPr>
        <w:t xml:space="preserve">   &amp;&amp; (ch == L'.' || ch == L',')) return VMASK_PUNCTS;</w:t>
      </w:r>
    </w:p>
    <w:p w14:paraId="3A34FD62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((mode &amp; VMASK_ADD_FS_</w:t>
      </w:r>
      <w:proofErr w:type="gramStart"/>
      <w:r w:rsidRPr="00640A6B">
        <w:rPr>
          <w:lang w:val="en-US"/>
        </w:rPr>
        <w:t>CHARS)&amp;</w:t>
      </w:r>
      <w:proofErr w:type="gramEnd"/>
      <w:r w:rsidRPr="00640A6B">
        <w:rPr>
          <w:lang w:val="en-US"/>
        </w:rPr>
        <w:t>&amp; (ch == L':' || ch == L'/' || ch == L'_' || ch == L'-')) return VMASK_ADD_FS_CHARS;</w:t>
      </w:r>
    </w:p>
    <w:p w14:paraId="1DE959A4" w14:textId="77777777" w:rsidR="00640A6B" w:rsidRPr="005F4E77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  <w:r w:rsidRPr="005F4E77">
        <w:rPr>
          <w:lang w:val="en-US"/>
        </w:rPr>
        <w:t>return 0;</w:t>
      </w:r>
    </w:p>
    <w:p w14:paraId="1C20B588" w14:textId="77777777" w:rsidR="00D71B2D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>}</w:t>
      </w:r>
    </w:p>
    <w:p w14:paraId="2DE0EACA" w14:textId="77777777" w:rsidR="00640A6B" w:rsidRPr="005F4E77" w:rsidRDefault="00640A6B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</w:t>
      </w:r>
      <w:r w:rsidRPr="00640A6B">
        <w:rPr>
          <w:b/>
          <w:lang w:val="en-US"/>
        </w:rPr>
        <w:t>wcs</w:t>
      </w:r>
      <w:r w:rsidRPr="005F4E77">
        <w:rPr>
          <w:b/>
          <w:lang w:val="en-US"/>
        </w:rPr>
        <w:t>_</w:t>
      </w:r>
      <w:r w:rsidRPr="00640A6B">
        <w:rPr>
          <w:b/>
          <w:lang w:val="en-US"/>
        </w:rPr>
        <w:t>converters</w:t>
      </w:r>
      <w:r w:rsidRPr="005F4E77">
        <w:rPr>
          <w:b/>
          <w:lang w:val="en-US"/>
        </w:rPr>
        <w:t>.</w:t>
      </w:r>
      <w:r w:rsidRPr="00640A6B">
        <w:rPr>
          <w:b/>
          <w:lang w:val="en-US"/>
        </w:rPr>
        <w:t>c</w:t>
      </w:r>
      <w:r w:rsidRPr="005F4E77">
        <w:rPr>
          <w:b/>
          <w:lang w:val="en-US"/>
        </w:rPr>
        <w:t>»</w:t>
      </w:r>
    </w:p>
    <w:p w14:paraId="289C0CB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"wcs_conv.h"</w:t>
      </w:r>
    </w:p>
    <w:p w14:paraId="059FBCD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long long wcs2int (const wchar_t * string)</w:t>
      </w:r>
    </w:p>
    <w:p w14:paraId="5C1B6196" w14:textId="77777777" w:rsidR="00640A6B" w:rsidRDefault="00640A6B" w:rsidP="00A85196">
      <w:pPr>
        <w:pStyle w:val="a3"/>
      </w:pPr>
      <w:r>
        <w:t>{</w:t>
      </w:r>
    </w:p>
    <w:p w14:paraId="217B9228" w14:textId="77777777" w:rsidR="00640A6B" w:rsidRDefault="00640A6B" w:rsidP="00A85196">
      <w:pPr>
        <w:pStyle w:val="a3"/>
      </w:pPr>
      <w:r>
        <w:t xml:space="preserve">    /* Немедленно выйти из подпрограммы, если строка не была передана */</w:t>
      </w:r>
    </w:p>
    <w:p w14:paraId="1CA2DA21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if (string == NULL) return 0;</w:t>
      </w:r>
    </w:p>
    <w:p w14:paraId="2E96F669" w14:textId="77777777" w:rsidR="00640A6B" w:rsidRPr="00812C63" w:rsidRDefault="00640A6B" w:rsidP="00A85196">
      <w:pPr>
        <w:pStyle w:val="a3"/>
      </w:pPr>
      <w:r w:rsidRPr="00640A6B">
        <w:rPr>
          <w:lang w:val="en-US"/>
        </w:rPr>
        <w:t xml:space="preserve">    size</w:t>
      </w:r>
      <w:r w:rsidRPr="00812C63">
        <w:t>_</w:t>
      </w:r>
      <w:r w:rsidRPr="00640A6B">
        <w:rPr>
          <w:lang w:val="en-US"/>
        </w:rPr>
        <w:t>t</w:t>
      </w:r>
      <w:r w:rsidRPr="00812C63">
        <w:t xml:space="preserve"> </w:t>
      </w:r>
      <w:r w:rsidRPr="00640A6B">
        <w:rPr>
          <w:lang w:val="en-US"/>
        </w:rPr>
        <w:t>offset</w:t>
      </w:r>
      <w:r w:rsidRPr="00812C63">
        <w:t xml:space="preserve"> = </w:t>
      </w:r>
      <w:proofErr w:type="gramStart"/>
      <w:r w:rsidRPr="00812C63">
        <w:t>0;  /</w:t>
      </w:r>
      <w:proofErr w:type="gramEnd"/>
      <w:r w:rsidRPr="00812C63">
        <w:t xml:space="preserve">/ </w:t>
      </w:r>
      <w:r>
        <w:t>Отступ</w:t>
      </w:r>
      <w:r w:rsidRPr="00812C63">
        <w:t xml:space="preserve"> </w:t>
      </w:r>
      <w:r>
        <w:t>от</w:t>
      </w:r>
      <w:r w:rsidRPr="00812C63">
        <w:t xml:space="preserve"> </w:t>
      </w:r>
      <w:r>
        <w:t>начала</w:t>
      </w:r>
      <w:r w:rsidRPr="00812C63">
        <w:t xml:space="preserve"> </w:t>
      </w:r>
      <w:r>
        <w:t>строки</w:t>
      </w:r>
    </w:p>
    <w:p w14:paraId="7077EC7D" w14:textId="77777777" w:rsidR="00640A6B" w:rsidRDefault="00640A6B" w:rsidP="00A85196">
      <w:pPr>
        <w:pStyle w:val="a3"/>
      </w:pPr>
      <w:r w:rsidRPr="00812C63">
        <w:t xml:space="preserve">    </w:t>
      </w:r>
      <w:r>
        <w:t xml:space="preserve">int    sign   = </w:t>
      </w:r>
      <w:proofErr w:type="gramStart"/>
      <w:r>
        <w:t>1;  /</w:t>
      </w:r>
      <w:proofErr w:type="gramEnd"/>
      <w:r>
        <w:t>/ Окончательный знак числа</w:t>
      </w:r>
    </w:p>
    <w:p w14:paraId="43B86927" w14:textId="77777777" w:rsidR="00D71B2D" w:rsidRDefault="00640A6B" w:rsidP="00A85196">
      <w:pPr>
        <w:pStyle w:val="a3"/>
      </w:pPr>
      <w:r>
        <w:t xml:space="preserve">    long long n   = </w:t>
      </w:r>
      <w:proofErr w:type="gramStart"/>
      <w:r>
        <w:t>0;  /</w:t>
      </w:r>
      <w:proofErr w:type="gramEnd"/>
      <w:r>
        <w:t>/ Полученное число</w:t>
      </w:r>
    </w:p>
    <w:p w14:paraId="14A6CCD2" w14:textId="77777777" w:rsidR="00640A6B" w:rsidRDefault="00640A6B" w:rsidP="00A85196">
      <w:pPr>
        <w:pStyle w:val="a3"/>
      </w:pPr>
      <w:r>
        <w:t xml:space="preserve">    /* Пропустить пробелы перед числом */</w:t>
      </w:r>
    </w:p>
    <w:p w14:paraId="5E0C4AFC" w14:textId="77777777" w:rsidR="00D71B2D" w:rsidRDefault="00640A6B" w:rsidP="00A85196">
      <w:pPr>
        <w:pStyle w:val="a3"/>
      </w:pPr>
      <w:r>
        <w:t xml:space="preserve">    while (iswspace(string[offset])) offset++;</w:t>
      </w:r>
    </w:p>
    <w:p w14:paraId="18A59651" w14:textId="77777777" w:rsidR="00640A6B" w:rsidRDefault="00640A6B" w:rsidP="00A85196">
      <w:pPr>
        <w:pStyle w:val="a3"/>
      </w:pPr>
      <w:r>
        <w:t xml:space="preserve">    /* Определиться со знаком числа */</w:t>
      </w:r>
    </w:p>
    <w:p w14:paraId="23846311" w14:textId="77777777" w:rsidR="00640A6B" w:rsidRDefault="00640A6B" w:rsidP="00A85196">
      <w:pPr>
        <w:pStyle w:val="a3"/>
      </w:pPr>
      <w:r>
        <w:t xml:space="preserve">    switch (string[offset])</w:t>
      </w:r>
    </w:p>
    <w:p w14:paraId="28D93B26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{</w:t>
      </w:r>
    </w:p>
    <w:p w14:paraId="30BEEE9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case '-': sign = -1;</w:t>
      </w:r>
    </w:p>
    <w:p w14:paraId="27D3927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case '+': offset++</w:t>
      </w:r>
      <w:proofErr w:type="gramStart"/>
      <w:r w:rsidRPr="00640A6B">
        <w:rPr>
          <w:lang w:val="en-US"/>
        </w:rPr>
        <w:t>;  break</w:t>
      </w:r>
      <w:proofErr w:type="gramEnd"/>
      <w:r w:rsidRPr="00640A6B">
        <w:rPr>
          <w:lang w:val="en-US"/>
        </w:rPr>
        <w:t>;</w:t>
      </w:r>
    </w:p>
    <w:p w14:paraId="7AA59106" w14:textId="77777777" w:rsidR="00D71B2D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}</w:t>
      </w:r>
    </w:p>
    <w:p w14:paraId="3CB9982E" w14:textId="77777777" w:rsidR="00640A6B" w:rsidRDefault="00640A6B" w:rsidP="00A85196">
      <w:pPr>
        <w:pStyle w:val="a3"/>
      </w:pPr>
      <w:r>
        <w:t xml:space="preserve">    /* Преобразовать оставшёюся часть строки в число */</w:t>
      </w:r>
    </w:p>
    <w:p w14:paraId="370FE013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while (iswdigit(string[offset]))</w:t>
      </w:r>
    </w:p>
    <w:p w14:paraId="7713F7B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n = n * 10 + (string[offset++] - L'0');</w:t>
      </w:r>
    </w:p>
    <w:p w14:paraId="5412236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</w:p>
    <w:p w14:paraId="56E4379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 (n * sign);</w:t>
      </w:r>
    </w:p>
    <w:p w14:paraId="0C35CFFD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0778C38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long double wcs2float (const wchar_t * string)</w:t>
      </w:r>
    </w:p>
    <w:p w14:paraId="3EF0CDE2" w14:textId="77777777" w:rsidR="00640A6B" w:rsidRDefault="00640A6B" w:rsidP="00A85196">
      <w:pPr>
        <w:pStyle w:val="a3"/>
      </w:pPr>
      <w:r>
        <w:t>{</w:t>
      </w:r>
    </w:p>
    <w:p w14:paraId="37171C69" w14:textId="77777777" w:rsidR="00640A6B" w:rsidRDefault="00640A6B" w:rsidP="00A85196">
      <w:pPr>
        <w:pStyle w:val="a3"/>
      </w:pPr>
      <w:r>
        <w:t xml:space="preserve">    /* Немедленно выйти из подпрограммы, если не была передана строка */</w:t>
      </w:r>
    </w:p>
    <w:p w14:paraId="0CA9C2A9" w14:textId="77777777" w:rsidR="00D71B2D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if (string == NULL) return 0;</w:t>
      </w:r>
    </w:p>
    <w:p w14:paraId="679D910D" w14:textId="77777777" w:rsidR="00640A6B" w:rsidRPr="00812C63" w:rsidRDefault="00640A6B" w:rsidP="00A85196">
      <w:pPr>
        <w:pStyle w:val="a3"/>
      </w:pPr>
      <w:r w:rsidRPr="00640A6B">
        <w:rPr>
          <w:lang w:val="en-US"/>
        </w:rPr>
        <w:t xml:space="preserve">    size</w:t>
      </w:r>
      <w:r w:rsidRPr="00812C63">
        <w:t>_</w:t>
      </w:r>
      <w:r w:rsidRPr="00640A6B">
        <w:rPr>
          <w:lang w:val="en-US"/>
        </w:rPr>
        <w:t>t</w:t>
      </w:r>
      <w:r w:rsidRPr="00812C63">
        <w:t xml:space="preserve"> </w:t>
      </w:r>
      <w:r w:rsidRPr="00640A6B">
        <w:rPr>
          <w:lang w:val="en-US"/>
        </w:rPr>
        <w:t>offset</w:t>
      </w:r>
      <w:r w:rsidRPr="00812C63">
        <w:t xml:space="preserve"> = </w:t>
      </w:r>
      <w:proofErr w:type="gramStart"/>
      <w:r w:rsidRPr="00812C63">
        <w:t>0;  /</w:t>
      </w:r>
      <w:proofErr w:type="gramEnd"/>
      <w:r w:rsidRPr="00812C63">
        <w:t xml:space="preserve">/ </w:t>
      </w:r>
      <w:r>
        <w:t>Отступ</w:t>
      </w:r>
      <w:r w:rsidRPr="00812C63">
        <w:t xml:space="preserve"> </w:t>
      </w:r>
      <w:r>
        <w:t>от</w:t>
      </w:r>
      <w:r w:rsidRPr="00812C63">
        <w:t xml:space="preserve"> </w:t>
      </w:r>
      <w:r>
        <w:t>начала</w:t>
      </w:r>
      <w:r w:rsidRPr="00812C63">
        <w:t xml:space="preserve"> </w:t>
      </w:r>
      <w:r>
        <w:t>строки</w:t>
      </w:r>
    </w:p>
    <w:p w14:paraId="22D2A0C0" w14:textId="77777777" w:rsidR="00640A6B" w:rsidRDefault="00640A6B" w:rsidP="00A85196">
      <w:pPr>
        <w:pStyle w:val="a3"/>
      </w:pPr>
      <w:r w:rsidRPr="00812C63">
        <w:lastRenderedPageBreak/>
        <w:t xml:space="preserve">    </w:t>
      </w:r>
      <w:r>
        <w:t xml:space="preserve">int    sign   = </w:t>
      </w:r>
      <w:proofErr w:type="gramStart"/>
      <w:r>
        <w:t>1;  /</w:t>
      </w:r>
      <w:proofErr w:type="gramEnd"/>
      <w:r>
        <w:t>/ Итоговый знак числа</w:t>
      </w:r>
    </w:p>
    <w:p w14:paraId="056DB75A" w14:textId="77777777" w:rsidR="00D71B2D" w:rsidRDefault="00640A6B" w:rsidP="00A85196">
      <w:pPr>
        <w:pStyle w:val="a3"/>
      </w:pPr>
      <w:r>
        <w:t xml:space="preserve">    long double n = </w:t>
      </w:r>
      <w:proofErr w:type="gramStart"/>
      <w:r>
        <w:t>0;  /</w:t>
      </w:r>
      <w:proofErr w:type="gramEnd"/>
      <w:r>
        <w:t>/ Полученное число</w:t>
      </w:r>
    </w:p>
    <w:p w14:paraId="5D1FA3C0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 xml:space="preserve">/* </w:t>
      </w:r>
      <w:r>
        <w:t>Пропуск</w:t>
      </w:r>
      <w:r w:rsidRPr="00640A6B">
        <w:rPr>
          <w:lang w:val="en-US"/>
        </w:rPr>
        <w:t xml:space="preserve"> </w:t>
      </w:r>
      <w:r>
        <w:t>пробелов</w:t>
      </w:r>
      <w:r w:rsidRPr="00640A6B">
        <w:rPr>
          <w:lang w:val="en-US"/>
        </w:rPr>
        <w:t xml:space="preserve"> </w:t>
      </w:r>
      <w:r>
        <w:t>перед</w:t>
      </w:r>
      <w:r w:rsidRPr="00640A6B">
        <w:rPr>
          <w:lang w:val="en-US"/>
        </w:rPr>
        <w:t xml:space="preserve"> </w:t>
      </w:r>
      <w:r>
        <w:t>числом</w:t>
      </w:r>
      <w:r w:rsidRPr="00640A6B">
        <w:rPr>
          <w:lang w:val="en-US"/>
        </w:rPr>
        <w:t xml:space="preserve"> */</w:t>
      </w:r>
    </w:p>
    <w:p w14:paraId="21D9F576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while (iswspace(string[offset])) offset++;</w:t>
      </w:r>
    </w:p>
    <w:p w14:paraId="41AA7B3F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Определиться со знаком числа */</w:t>
      </w:r>
    </w:p>
    <w:p w14:paraId="4446EF63" w14:textId="77777777" w:rsidR="00640A6B" w:rsidRPr="005D65A5" w:rsidRDefault="00640A6B" w:rsidP="00A85196">
      <w:pPr>
        <w:pStyle w:val="a3"/>
      </w:pPr>
      <w:r w:rsidRPr="005D65A5">
        <w:t xml:space="preserve">    </w:t>
      </w:r>
      <w:r w:rsidRPr="00D71B2D">
        <w:rPr>
          <w:lang w:val="en-US"/>
        </w:rPr>
        <w:t>switch</w:t>
      </w:r>
      <w:r w:rsidRPr="005D65A5">
        <w:t xml:space="preserve"> (</w:t>
      </w:r>
      <w:r w:rsidRPr="00D71B2D">
        <w:rPr>
          <w:lang w:val="en-US"/>
        </w:rPr>
        <w:t>string</w:t>
      </w:r>
      <w:r w:rsidRPr="005D65A5">
        <w:t>[</w:t>
      </w:r>
      <w:r w:rsidRPr="00D71B2D">
        <w:rPr>
          <w:lang w:val="en-US"/>
        </w:rPr>
        <w:t>offset</w:t>
      </w:r>
      <w:r w:rsidRPr="005D65A5">
        <w:t>])</w:t>
      </w:r>
    </w:p>
    <w:p w14:paraId="705A7816" w14:textId="77777777" w:rsidR="00640A6B" w:rsidRPr="00640A6B" w:rsidRDefault="00640A6B" w:rsidP="00A85196">
      <w:pPr>
        <w:pStyle w:val="a3"/>
        <w:rPr>
          <w:lang w:val="en-US"/>
        </w:rPr>
      </w:pPr>
      <w:r w:rsidRPr="005D65A5">
        <w:t xml:space="preserve">    </w:t>
      </w:r>
      <w:r w:rsidRPr="00640A6B">
        <w:rPr>
          <w:lang w:val="en-US"/>
        </w:rPr>
        <w:t>{</w:t>
      </w:r>
    </w:p>
    <w:p w14:paraId="59BDDD0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case '-': sign = -1;</w:t>
      </w:r>
    </w:p>
    <w:p w14:paraId="63D4305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case '+': offset++</w:t>
      </w:r>
      <w:proofErr w:type="gramStart"/>
      <w:r w:rsidRPr="00640A6B">
        <w:rPr>
          <w:lang w:val="en-US"/>
        </w:rPr>
        <w:t>;  break</w:t>
      </w:r>
      <w:proofErr w:type="gramEnd"/>
      <w:r w:rsidRPr="00640A6B">
        <w:rPr>
          <w:lang w:val="en-US"/>
        </w:rPr>
        <w:t>;</w:t>
      </w:r>
    </w:p>
    <w:p w14:paraId="5E4ECC7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}</w:t>
      </w:r>
    </w:p>
    <w:p w14:paraId="1008170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/* </w:t>
      </w:r>
      <w:r>
        <w:t>Преобразовать</w:t>
      </w:r>
      <w:r w:rsidRPr="00640A6B">
        <w:rPr>
          <w:lang w:val="en-US"/>
        </w:rPr>
        <w:t xml:space="preserve"> </w:t>
      </w:r>
      <w:r>
        <w:t>целую</w:t>
      </w:r>
      <w:r w:rsidRPr="00640A6B">
        <w:rPr>
          <w:lang w:val="en-US"/>
        </w:rPr>
        <w:t xml:space="preserve"> </w:t>
      </w:r>
      <w:r>
        <w:t>часть</w:t>
      </w:r>
      <w:r w:rsidRPr="00640A6B">
        <w:rPr>
          <w:lang w:val="en-US"/>
        </w:rPr>
        <w:t xml:space="preserve"> </w:t>
      </w:r>
      <w:r>
        <w:t>числа</w:t>
      </w:r>
      <w:r w:rsidRPr="00640A6B">
        <w:rPr>
          <w:lang w:val="en-US"/>
        </w:rPr>
        <w:t xml:space="preserve"> */</w:t>
      </w:r>
    </w:p>
    <w:p w14:paraId="2167464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for (; iswdigit(string[offset]); offset++)</w:t>
      </w:r>
    </w:p>
    <w:p w14:paraId="1200AFA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n = n * 10 + ((long double) (string[offset] - L'0'));</w:t>
      </w:r>
    </w:p>
    <w:p w14:paraId="3F5F253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</w:p>
    <w:p w14:paraId="40233B0B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/* Встречено не-число */</w:t>
      </w:r>
    </w:p>
    <w:p w14:paraId="229CF834" w14:textId="77777777" w:rsidR="00640A6B" w:rsidRDefault="00640A6B" w:rsidP="00A85196">
      <w:pPr>
        <w:pStyle w:val="a3"/>
      </w:pPr>
      <w:r>
        <w:t xml:space="preserve">    switch (string[offset])</w:t>
      </w:r>
    </w:p>
    <w:p w14:paraId="7AEAA93F" w14:textId="77777777" w:rsidR="00640A6B" w:rsidRDefault="00640A6B" w:rsidP="00A85196">
      <w:pPr>
        <w:pStyle w:val="a3"/>
      </w:pPr>
      <w:r>
        <w:t xml:space="preserve">    {</w:t>
      </w:r>
    </w:p>
    <w:p w14:paraId="176BC53C" w14:textId="77777777" w:rsidR="00640A6B" w:rsidRDefault="00640A6B" w:rsidP="00A85196">
      <w:pPr>
        <w:pStyle w:val="a3"/>
      </w:pPr>
      <w:r>
        <w:t xml:space="preserve">        // Продолжить выполнение, если встреченное не-число является</w:t>
      </w:r>
    </w:p>
    <w:p w14:paraId="1C7A3F47" w14:textId="77777777" w:rsidR="00640A6B" w:rsidRDefault="00640A6B" w:rsidP="00A85196">
      <w:pPr>
        <w:pStyle w:val="a3"/>
      </w:pPr>
      <w:r>
        <w:t xml:space="preserve">        //   разделителем</w:t>
      </w:r>
    </w:p>
    <w:p w14:paraId="18DA4E47" w14:textId="77777777" w:rsidR="00640A6B" w:rsidRDefault="00640A6B" w:rsidP="00A85196">
      <w:pPr>
        <w:pStyle w:val="a3"/>
      </w:pPr>
      <w:r>
        <w:t xml:space="preserve">        case '.': case ',':</w:t>
      </w:r>
    </w:p>
    <w:p w14:paraId="09F9B836" w14:textId="77777777" w:rsidR="00640A6B" w:rsidRDefault="00640A6B" w:rsidP="00A85196">
      <w:pPr>
        <w:pStyle w:val="a3"/>
      </w:pPr>
      <w:r>
        <w:t xml:space="preserve">            offset++;</w:t>
      </w:r>
    </w:p>
    <w:p w14:paraId="4C1CAEDB" w14:textId="77777777" w:rsidR="00640A6B" w:rsidRDefault="00640A6B" w:rsidP="00A85196">
      <w:pPr>
        <w:pStyle w:val="a3"/>
      </w:pPr>
      <w:r>
        <w:t xml:space="preserve">            break;</w:t>
      </w:r>
    </w:p>
    <w:p w14:paraId="036CED17" w14:textId="77777777" w:rsidR="00640A6B" w:rsidRDefault="00640A6B" w:rsidP="00A85196">
      <w:pPr>
        <w:pStyle w:val="a3"/>
      </w:pPr>
      <w:r>
        <w:t xml:space="preserve">        // Иначе вернуть полученную целую часть числа</w:t>
      </w:r>
    </w:p>
    <w:p w14:paraId="04D0438E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</w:t>
      </w:r>
      <w:r w:rsidRPr="00640A6B">
        <w:rPr>
          <w:lang w:val="en-US"/>
        </w:rPr>
        <w:t>default:</w:t>
      </w:r>
    </w:p>
    <w:p w14:paraId="44BC5AE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return (n * sign);</w:t>
      </w:r>
    </w:p>
    <w:p w14:paraId="08F8323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break;</w:t>
      </w:r>
    </w:p>
    <w:p w14:paraId="34AB9A89" w14:textId="77777777" w:rsidR="00640A6B" w:rsidRDefault="00640A6B" w:rsidP="00A85196">
      <w:pPr>
        <w:pStyle w:val="a3"/>
      </w:pPr>
      <w:r w:rsidRPr="00640A6B">
        <w:rPr>
          <w:lang w:val="en-US"/>
        </w:rPr>
        <w:t xml:space="preserve">    </w:t>
      </w:r>
      <w:r>
        <w:t>}</w:t>
      </w:r>
    </w:p>
    <w:p w14:paraId="36544DD7" w14:textId="77777777" w:rsidR="00640A6B" w:rsidRDefault="00640A6B" w:rsidP="00A85196">
      <w:pPr>
        <w:pStyle w:val="a3"/>
      </w:pPr>
      <w:r>
        <w:t xml:space="preserve">    </w:t>
      </w:r>
    </w:p>
    <w:p w14:paraId="5B3B034D" w14:textId="77777777" w:rsidR="00D71B2D" w:rsidRDefault="00640A6B" w:rsidP="00A85196">
      <w:pPr>
        <w:pStyle w:val="a3"/>
      </w:pPr>
      <w:r>
        <w:t xml:space="preserve">    int d = 1;</w:t>
      </w:r>
    </w:p>
    <w:p w14:paraId="01FA84C8" w14:textId="77777777" w:rsidR="00640A6B" w:rsidRDefault="00640A6B" w:rsidP="00A85196">
      <w:pPr>
        <w:pStyle w:val="a3"/>
      </w:pPr>
      <w:r>
        <w:t xml:space="preserve">    /* Преобразовать дробную часть числа */</w:t>
      </w:r>
    </w:p>
    <w:p w14:paraId="02C49E0A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</w:t>
      </w:r>
      <w:r w:rsidRPr="00640A6B">
        <w:rPr>
          <w:lang w:val="en-US"/>
        </w:rPr>
        <w:t>while (iswdigit(string[offset]))</w:t>
      </w:r>
    </w:p>
    <w:p w14:paraId="4BEF8DA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n += ((long double) (string[offset++] - '0')) / (d *= 10);</w:t>
      </w:r>
    </w:p>
    <w:p w14:paraId="4019E3A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</w:p>
    <w:p w14:paraId="3C3E70E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 (n * sign);</w:t>
      </w:r>
    </w:p>
    <w:p w14:paraId="427D35F7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588C107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int2wcs (const long long number, wchar_t * string)</w:t>
      </w:r>
    </w:p>
    <w:p w14:paraId="1061310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7BA2940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  <w:proofErr w:type="gramStart"/>
      <w:r w:rsidRPr="00640A6B">
        <w:rPr>
          <w:lang w:val="en-US"/>
        </w:rPr>
        <w:t>swprintf(</w:t>
      </w:r>
      <w:proofErr w:type="gramEnd"/>
      <w:r w:rsidRPr="00640A6B">
        <w:rPr>
          <w:lang w:val="en-US"/>
        </w:rPr>
        <w:t>string, 20, L"%lld", number);</w:t>
      </w:r>
    </w:p>
    <w:p w14:paraId="2716FE55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3827D88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float2wcs (const long double number, wchar_t * string)</w:t>
      </w:r>
    </w:p>
    <w:p w14:paraId="6BAA57C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00F5877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  <w:proofErr w:type="gramStart"/>
      <w:r w:rsidRPr="00640A6B">
        <w:rPr>
          <w:lang w:val="en-US"/>
        </w:rPr>
        <w:t>swprintf(</w:t>
      </w:r>
      <w:proofErr w:type="gramEnd"/>
      <w:r w:rsidRPr="00640A6B">
        <w:rPr>
          <w:lang w:val="en-US"/>
        </w:rPr>
        <w:t>string, 8, L"%Lf", number);</w:t>
      </w:r>
    </w:p>
    <w:p w14:paraId="665ABFE9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42814C2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fitwcs (wchar_t * dest, const wchar_t * src, const int max_length)</w:t>
      </w:r>
    </w:p>
    <w:p w14:paraId="75523DF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6F1F29FA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</w:t>
      </w:r>
      <w:proofErr w:type="gramStart"/>
      <w:r w:rsidRPr="00640A6B">
        <w:rPr>
          <w:lang w:val="en-US"/>
        </w:rPr>
        <w:t>(!dest</w:t>
      </w:r>
      <w:proofErr w:type="gramEnd"/>
      <w:r w:rsidRPr="00640A6B">
        <w:rPr>
          <w:lang w:val="en-US"/>
        </w:rPr>
        <w:t xml:space="preserve"> || !src || max_length &lt; 4) return;</w:t>
      </w:r>
    </w:p>
    <w:p w14:paraId="199A5D8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int</w:t>
      </w:r>
    </w:p>
    <w:p w14:paraId="5202A15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curr_</w:t>
      </w:r>
      <w:proofErr w:type="gramStart"/>
      <w:r w:rsidRPr="00640A6B">
        <w:rPr>
          <w:lang w:val="en-US"/>
        </w:rPr>
        <w:t>length  =</w:t>
      </w:r>
      <w:proofErr w:type="gramEnd"/>
      <w:r w:rsidRPr="00640A6B">
        <w:rPr>
          <w:lang w:val="en-US"/>
        </w:rPr>
        <w:t xml:space="preserve"> 0,</w:t>
      </w:r>
    </w:p>
    <w:p w14:paraId="49F4614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src_length   = wcslen (src),</w:t>
      </w:r>
    </w:p>
    <w:p w14:paraId="3F4465A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insert_colon = (src_length - max_length &gt; 0</w:t>
      </w:r>
      <w:proofErr w:type="gramStart"/>
      <w:r w:rsidRPr="00640A6B">
        <w:rPr>
          <w:lang w:val="en-US"/>
        </w:rPr>
        <w:t>) ?</w:t>
      </w:r>
      <w:proofErr w:type="gramEnd"/>
      <w:r w:rsidRPr="00640A6B">
        <w:rPr>
          <w:lang w:val="en-US"/>
        </w:rPr>
        <w:t xml:space="preserve"> </w:t>
      </w:r>
      <w:proofErr w:type="gramStart"/>
      <w:r w:rsidRPr="00640A6B">
        <w:rPr>
          <w:lang w:val="en-US"/>
        </w:rPr>
        <w:t>1 :</w:t>
      </w:r>
      <w:proofErr w:type="gramEnd"/>
      <w:r w:rsidRPr="00640A6B">
        <w:rPr>
          <w:lang w:val="en-US"/>
        </w:rPr>
        <w:t xml:space="preserve"> 0;</w:t>
      </w:r>
    </w:p>
    <w:p w14:paraId="3DFCFD2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</w:p>
    <w:p w14:paraId="2D89A00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wchar_t</w:t>
      </w:r>
    </w:p>
    <w:p w14:paraId="13CE2AD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* src_var    = src;</w:t>
      </w:r>
    </w:p>
    <w:p w14:paraId="674DD68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</w:p>
    <w:p w14:paraId="302B551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while (*src_</w:t>
      </w:r>
      <w:proofErr w:type="gramStart"/>
      <w:r w:rsidRPr="00640A6B">
        <w:rPr>
          <w:lang w:val="en-US"/>
        </w:rPr>
        <w:t>var !</w:t>
      </w:r>
      <w:proofErr w:type="gramEnd"/>
      <w:r w:rsidRPr="00640A6B">
        <w:rPr>
          <w:lang w:val="en-US"/>
        </w:rPr>
        <w:t>= 0 &amp;&amp; max_length &gt; curr_length)</w:t>
      </w:r>
    </w:p>
    <w:p w14:paraId="096BB2E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{</w:t>
      </w:r>
    </w:p>
    <w:p w14:paraId="03BB7BE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*dest = (max_length - 4 &lt; curr_length &amp;&amp; insert_colon</w:t>
      </w:r>
      <w:proofErr w:type="gramStart"/>
      <w:r w:rsidRPr="00640A6B">
        <w:rPr>
          <w:lang w:val="en-US"/>
        </w:rPr>
        <w:t>) ?</w:t>
      </w:r>
      <w:proofErr w:type="gramEnd"/>
      <w:r w:rsidRPr="00640A6B">
        <w:rPr>
          <w:lang w:val="en-US"/>
        </w:rPr>
        <w:t xml:space="preserve"> (L'.'</w:t>
      </w:r>
      <w:proofErr w:type="gramStart"/>
      <w:r w:rsidRPr="00640A6B">
        <w:rPr>
          <w:lang w:val="en-US"/>
        </w:rPr>
        <w:t>) :</w:t>
      </w:r>
      <w:proofErr w:type="gramEnd"/>
      <w:r w:rsidRPr="00640A6B">
        <w:rPr>
          <w:lang w:val="en-US"/>
        </w:rPr>
        <w:t xml:space="preserve"> (*src_var);</w:t>
      </w:r>
    </w:p>
    <w:p w14:paraId="4A8CE59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</w:p>
    <w:p w14:paraId="1A4FE2A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src_var++;</w:t>
      </w:r>
    </w:p>
    <w:p w14:paraId="05B7585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dest++;</w:t>
      </w:r>
    </w:p>
    <w:p w14:paraId="65C3FCF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curr_length ++;</w:t>
      </w:r>
    </w:p>
    <w:p w14:paraId="2ACD160E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}</w:t>
      </w:r>
    </w:p>
    <w:p w14:paraId="18D3EE0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while (curr_length &lt; max_length)</w:t>
      </w:r>
    </w:p>
    <w:p w14:paraId="155E6AD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(*(dest++) = L' ') &amp; (curr_length ++);</w:t>
      </w:r>
    </w:p>
    <w:p w14:paraId="62348E38" w14:textId="77777777" w:rsidR="00640A6B" w:rsidRPr="005F4E77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 xml:space="preserve">    </w:t>
      </w:r>
      <w:r w:rsidRPr="005F4E77">
        <w:rPr>
          <w:lang w:val="en-US"/>
        </w:rPr>
        <w:t>return;</w:t>
      </w:r>
    </w:p>
    <w:p w14:paraId="1540E053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>}</w:t>
      </w:r>
    </w:p>
    <w:p w14:paraId="74EA8BCB" w14:textId="77777777" w:rsidR="00640A6B" w:rsidRDefault="00640A6B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640A6B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640A6B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640A6B">
        <w:rPr>
          <w:b/>
          <w:lang w:val="en-US"/>
        </w:rPr>
        <w:t xml:space="preserve"> «additional_task.c»</w:t>
      </w:r>
    </w:p>
    <w:p w14:paraId="6501DB1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"additional_task.h"</w:t>
      </w:r>
    </w:p>
    <w:p w14:paraId="133DD97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cost_t lists_GetCostForPeriod (const list_obj_t * list, const udate_t * date_min, const udate_t * date_max)</w:t>
      </w:r>
    </w:p>
    <w:p w14:paraId="46CB9BB7" w14:textId="77777777" w:rsidR="00640A6B" w:rsidRPr="00640A6B" w:rsidRDefault="00640A6B" w:rsidP="00A85196">
      <w:pPr>
        <w:pStyle w:val="a3"/>
      </w:pPr>
      <w:r w:rsidRPr="00640A6B">
        <w:t>{</w:t>
      </w:r>
    </w:p>
    <w:p w14:paraId="0C21A941" w14:textId="77777777" w:rsidR="00640A6B" w:rsidRPr="00640A6B" w:rsidRDefault="00640A6B" w:rsidP="00A85196">
      <w:pPr>
        <w:pStyle w:val="a3"/>
      </w:pPr>
      <w:r w:rsidRPr="00640A6B">
        <w:t xml:space="preserve">    /* Выйти, если не был передан указатель на объект списка */</w:t>
      </w:r>
    </w:p>
    <w:p w14:paraId="0266DA10" w14:textId="77777777" w:rsidR="00D71B2D" w:rsidRDefault="00640A6B" w:rsidP="00A85196">
      <w:pPr>
        <w:pStyle w:val="a3"/>
      </w:pPr>
      <w:r w:rsidRPr="00640A6B">
        <w:t xml:space="preserve">    </w:t>
      </w:r>
      <w:r w:rsidRPr="00640A6B">
        <w:rPr>
          <w:lang w:val="en-US"/>
        </w:rPr>
        <w:t>if</w:t>
      </w:r>
      <w:r w:rsidRPr="00640A6B">
        <w:t xml:space="preserve"> </w:t>
      </w:r>
      <w:proofErr w:type="gramStart"/>
      <w:r w:rsidRPr="00640A6B">
        <w:t>(!</w:t>
      </w:r>
      <w:r w:rsidRPr="00640A6B">
        <w:rPr>
          <w:lang w:val="en-US"/>
        </w:rPr>
        <w:t>list</w:t>
      </w:r>
      <w:proofErr w:type="gramEnd"/>
      <w:r w:rsidRPr="00640A6B">
        <w:t xml:space="preserve">) </w:t>
      </w:r>
      <w:r w:rsidRPr="00640A6B">
        <w:rPr>
          <w:lang w:val="en-US"/>
        </w:rPr>
        <w:t>return</w:t>
      </w:r>
      <w:r w:rsidRPr="00640A6B">
        <w:t xml:space="preserve"> -1.0;</w:t>
      </w:r>
    </w:p>
    <w:p w14:paraId="3EC85B2C" w14:textId="77777777" w:rsidR="00640A6B" w:rsidRPr="00640A6B" w:rsidRDefault="00640A6B" w:rsidP="00A85196">
      <w:pPr>
        <w:pStyle w:val="a3"/>
      </w:pPr>
      <w:r w:rsidRPr="00640A6B">
        <w:t xml:space="preserve">    /* Инициализация переменных */</w:t>
      </w:r>
    </w:p>
    <w:p w14:paraId="275E8C2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t xml:space="preserve">    </w:t>
      </w:r>
      <w:r w:rsidRPr="00640A6B">
        <w:rPr>
          <w:lang w:val="en-US"/>
        </w:rPr>
        <w:t>int date_min_flag = (date_min</w:t>
      </w:r>
      <w:proofErr w:type="gramStart"/>
      <w:r w:rsidRPr="00640A6B">
        <w:rPr>
          <w:lang w:val="en-US"/>
        </w:rPr>
        <w:t>) ?</w:t>
      </w:r>
      <w:proofErr w:type="gramEnd"/>
      <w:r w:rsidRPr="00640A6B">
        <w:rPr>
          <w:lang w:val="en-US"/>
        </w:rPr>
        <w:t xml:space="preserve"> </w:t>
      </w:r>
      <w:proofErr w:type="gramStart"/>
      <w:r w:rsidRPr="00640A6B">
        <w:rPr>
          <w:lang w:val="en-US"/>
        </w:rPr>
        <w:t>(1) :</w:t>
      </w:r>
      <w:proofErr w:type="gramEnd"/>
      <w:r w:rsidRPr="00640A6B">
        <w:rPr>
          <w:lang w:val="en-US"/>
        </w:rPr>
        <w:t xml:space="preserve"> (0),</w:t>
      </w:r>
    </w:p>
    <w:p w14:paraId="713313CC" w14:textId="77777777" w:rsidR="00640A6B" w:rsidRPr="00640A6B" w:rsidRDefault="00640A6B" w:rsidP="00A85196">
      <w:pPr>
        <w:pStyle w:val="a3"/>
      </w:pPr>
      <w:r w:rsidRPr="00640A6B">
        <w:rPr>
          <w:lang w:val="en-US"/>
        </w:rPr>
        <w:t xml:space="preserve">        date_max_flag = (date_max</w:t>
      </w:r>
      <w:proofErr w:type="gramStart"/>
      <w:r w:rsidRPr="00640A6B">
        <w:rPr>
          <w:lang w:val="en-US"/>
        </w:rPr>
        <w:t>) ?</w:t>
      </w:r>
      <w:proofErr w:type="gramEnd"/>
      <w:r w:rsidRPr="00640A6B">
        <w:rPr>
          <w:lang w:val="en-US"/>
        </w:rPr>
        <w:t xml:space="preserve"> </w:t>
      </w:r>
      <w:proofErr w:type="gramStart"/>
      <w:r w:rsidRPr="00640A6B">
        <w:t>(1) :</w:t>
      </w:r>
      <w:proofErr w:type="gramEnd"/>
      <w:r w:rsidRPr="00640A6B">
        <w:t xml:space="preserve"> (0);</w:t>
      </w:r>
    </w:p>
    <w:p w14:paraId="4F8B6754" w14:textId="77777777" w:rsidR="00D71B2D" w:rsidRDefault="00640A6B" w:rsidP="00A85196">
      <w:pPr>
        <w:pStyle w:val="a3"/>
      </w:pPr>
      <w:r w:rsidRPr="00640A6B">
        <w:t xml:space="preserve">    </w:t>
      </w:r>
      <w:r w:rsidRPr="00640A6B">
        <w:rPr>
          <w:lang w:val="en-US"/>
        </w:rPr>
        <w:t>cost</w:t>
      </w:r>
      <w:r w:rsidRPr="00640A6B">
        <w:t>_</w:t>
      </w:r>
      <w:r w:rsidRPr="00640A6B">
        <w:rPr>
          <w:lang w:val="en-US"/>
        </w:rPr>
        <w:t>t</w:t>
      </w:r>
      <w:r w:rsidRPr="00640A6B">
        <w:t xml:space="preserve"> </w:t>
      </w:r>
      <w:r w:rsidRPr="00640A6B">
        <w:rPr>
          <w:lang w:val="en-US"/>
        </w:rPr>
        <w:t>sum</w:t>
      </w:r>
      <w:r w:rsidRPr="00640A6B">
        <w:t xml:space="preserve"> = 0.0;</w:t>
      </w:r>
    </w:p>
    <w:p w14:paraId="3207E2D9" w14:textId="77777777" w:rsidR="00640A6B" w:rsidRPr="00640A6B" w:rsidRDefault="00640A6B" w:rsidP="00A85196">
      <w:pPr>
        <w:pStyle w:val="a3"/>
      </w:pPr>
      <w:r w:rsidRPr="00640A6B">
        <w:t xml:space="preserve">    /* Поиск подходящих элементов и суммирование */</w:t>
      </w:r>
    </w:p>
    <w:p w14:paraId="739676C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t xml:space="preserve">    </w:t>
      </w:r>
      <w:r w:rsidRPr="00640A6B">
        <w:rPr>
          <w:lang w:val="en-US"/>
        </w:rPr>
        <w:t>for (list_elem_t * e = list-&gt;head; e; e = e-&gt;next)</w:t>
      </w:r>
    </w:p>
    <w:p w14:paraId="6E58536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if </w:t>
      </w:r>
      <w:proofErr w:type="gramStart"/>
      <w:r w:rsidRPr="00640A6B">
        <w:rPr>
          <w:lang w:val="en-US"/>
        </w:rPr>
        <w:t>( (</w:t>
      </w:r>
      <w:proofErr w:type="gramEnd"/>
      <w:r w:rsidRPr="00640A6B">
        <w:rPr>
          <w:lang w:val="en-US"/>
        </w:rPr>
        <w:t>datecmp(&amp;e-&gt;data.date, date_min) * date_min_flag &gt;= 0) &amp;&amp; (datecmp(&amp;e-&gt;data.date, date_max) * date_max_flag &lt;= 0) )</w:t>
      </w:r>
    </w:p>
    <w:p w14:paraId="4D83F0B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sum += e-&gt;</w:t>
      </w:r>
      <w:proofErr w:type="gramStart"/>
      <w:r w:rsidRPr="00640A6B">
        <w:rPr>
          <w:lang w:val="en-US"/>
        </w:rPr>
        <w:t>data.products</w:t>
      </w:r>
      <w:proofErr w:type="gramEnd"/>
      <w:r w:rsidRPr="00640A6B">
        <w:rPr>
          <w:lang w:val="en-US"/>
        </w:rPr>
        <w:t>.cost;</w:t>
      </w:r>
    </w:p>
    <w:p w14:paraId="59B701D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 sum;</w:t>
      </w:r>
    </w:p>
    <w:p w14:paraId="5CCE48A8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70C62DA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weight_t lists_GetWeightForPeriod (const list_obj_t * list, const udate_t * date_min, const udate_t * date_max)</w:t>
      </w:r>
    </w:p>
    <w:p w14:paraId="7DD2F4C0" w14:textId="77777777" w:rsidR="00640A6B" w:rsidRPr="00640A6B" w:rsidRDefault="00640A6B" w:rsidP="00A85196">
      <w:pPr>
        <w:pStyle w:val="a3"/>
      </w:pPr>
      <w:r w:rsidRPr="00640A6B">
        <w:t>{</w:t>
      </w:r>
    </w:p>
    <w:p w14:paraId="21045EDD" w14:textId="77777777" w:rsidR="00640A6B" w:rsidRPr="00640A6B" w:rsidRDefault="00640A6B" w:rsidP="00A85196">
      <w:pPr>
        <w:pStyle w:val="a3"/>
      </w:pPr>
      <w:r w:rsidRPr="00640A6B">
        <w:t xml:space="preserve">    /* Выйти, если не был передан указатель на объект списка */</w:t>
      </w:r>
    </w:p>
    <w:p w14:paraId="3FB81A87" w14:textId="77777777" w:rsidR="00D71B2D" w:rsidRDefault="00640A6B" w:rsidP="00A85196">
      <w:pPr>
        <w:pStyle w:val="a3"/>
      </w:pPr>
      <w:r w:rsidRPr="00640A6B">
        <w:t xml:space="preserve">    </w:t>
      </w:r>
      <w:r w:rsidRPr="00640A6B">
        <w:rPr>
          <w:lang w:val="en-US"/>
        </w:rPr>
        <w:t>if</w:t>
      </w:r>
      <w:r w:rsidRPr="00640A6B">
        <w:t xml:space="preserve"> </w:t>
      </w:r>
      <w:proofErr w:type="gramStart"/>
      <w:r w:rsidRPr="00640A6B">
        <w:t>(!</w:t>
      </w:r>
      <w:r w:rsidRPr="00640A6B">
        <w:rPr>
          <w:lang w:val="en-US"/>
        </w:rPr>
        <w:t>list</w:t>
      </w:r>
      <w:proofErr w:type="gramEnd"/>
      <w:r w:rsidRPr="00640A6B">
        <w:t xml:space="preserve">) </w:t>
      </w:r>
      <w:r w:rsidRPr="00640A6B">
        <w:rPr>
          <w:lang w:val="en-US"/>
        </w:rPr>
        <w:t>return</w:t>
      </w:r>
      <w:r w:rsidRPr="00640A6B">
        <w:t xml:space="preserve"> -1.0;</w:t>
      </w:r>
    </w:p>
    <w:p w14:paraId="14DE8982" w14:textId="77777777" w:rsidR="00640A6B" w:rsidRPr="00640A6B" w:rsidRDefault="00640A6B" w:rsidP="00A85196">
      <w:pPr>
        <w:pStyle w:val="a3"/>
      </w:pPr>
      <w:r w:rsidRPr="00640A6B">
        <w:t xml:space="preserve">    /* Инициализация переменных */</w:t>
      </w:r>
    </w:p>
    <w:p w14:paraId="384DF93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t xml:space="preserve">    </w:t>
      </w:r>
      <w:r w:rsidRPr="00640A6B">
        <w:rPr>
          <w:lang w:val="en-US"/>
        </w:rPr>
        <w:t>int date_min_flag = (date_min</w:t>
      </w:r>
      <w:proofErr w:type="gramStart"/>
      <w:r w:rsidRPr="00640A6B">
        <w:rPr>
          <w:lang w:val="en-US"/>
        </w:rPr>
        <w:t>) ?</w:t>
      </w:r>
      <w:proofErr w:type="gramEnd"/>
      <w:r w:rsidRPr="00640A6B">
        <w:rPr>
          <w:lang w:val="en-US"/>
        </w:rPr>
        <w:t xml:space="preserve"> </w:t>
      </w:r>
      <w:proofErr w:type="gramStart"/>
      <w:r w:rsidRPr="00640A6B">
        <w:rPr>
          <w:lang w:val="en-US"/>
        </w:rPr>
        <w:t>(1) :</w:t>
      </w:r>
      <w:proofErr w:type="gramEnd"/>
      <w:r w:rsidRPr="00640A6B">
        <w:rPr>
          <w:lang w:val="en-US"/>
        </w:rPr>
        <w:t xml:space="preserve"> (0),</w:t>
      </w:r>
    </w:p>
    <w:p w14:paraId="225FC87F" w14:textId="77777777" w:rsidR="00640A6B" w:rsidRPr="00640A6B" w:rsidRDefault="00640A6B" w:rsidP="00A85196">
      <w:pPr>
        <w:pStyle w:val="a3"/>
      </w:pPr>
      <w:r w:rsidRPr="00640A6B">
        <w:rPr>
          <w:lang w:val="en-US"/>
        </w:rPr>
        <w:t xml:space="preserve">        date_max_flag = (date_max</w:t>
      </w:r>
      <w:proofErr w:type="gramStart"/>
      <w:r w:rsidRPr="00640A6B">
        <w:rPr>
          <w:lang w:val="en-US"/>
        </w:rPr>
        <w:t>) ?</w:t>
      </w:r>
      <w:proofErr w:type="gramEnd"/>
      <w:r w:rsidRPr="00640A6B">
        <w:rPr>
          <w:lang w:val="en-US"/>
        </w:rPr>
        <w:t xml:space="preserve"> </w:t>
      </w:r>
      <w:proofErr w:type="gramStart"/>
      <w:r w:rsidRPr="00640A6B">
        <w:t>(1) :</w:t>
      </w:r>
      <w:proofErr w:type="gramEnd"/>
      <w:r w:rsidRPr="00640A6B">
        <w:t xml:space="preserve"> (0);</w:t>
      </w:r>
    </w:p>
    <w:p w14:paraId="4F9B651C" w14:textId="77777777" w:rsidR="00D71B2D" w:rsidRDefault="00640A6B" w:rsidP="00A85196">
      <w:pPr>
        <w:pStyle w:val="a3"/>
      </w:pPr>
      <w:r w:rsidRPr="00640A6B">
        <w:t xml:space="preserve">    </w:t>
      </w:r>
      <w:r w:rsidRPr="00640A6B">
        <w:rPr>
          <w:lang w:val="en-US"/>
        </w:rPr>
        <w:t>weight</w:t>
      </w:r>
      <w:r w:rsidRPr="00640A6B">
        <w:t>_</w:t>
      </w:r>
      <w:r w:rsidRPr="00640A6B">
        <w:rPr>
          <w:lang w:val="en-US"/>
        </w:rPr>
        <w:t>t</w:t>
      </w:r>
      <w:r w:rsidRPr="00640A6B">
        <w:t xml:space="preserve"> </w:t>
      </w:r>
      <w:r w:rsidRPr="00640A6B">
        <w:rPr>
          <w:lang w:val="en-US"/>
        </w:rPr>
        <w:t>sum</w:t>
      </w:r>
      <w:r w:rsidRPr="00640A6B">
        <w:t xml:space="preserve"> = 0.0;</w:t>
      </w:r>
    </w:p>
    <w:p w14:paraId="1782CD20" w14:textId="77777777" w:rsidR="00640A6B" w:rsidRPr="00640A6B" w:rsidRDefault="00640A6B" w:rsidP="00A85196">
      <w:pPr>
        <w:pStyle w:val="a3"/>
      </w:pPr>
      <w:r w:rsidRPr="00640A6B">
        <w:t xml:space="preserve">    /* Поиск подходящих элементов и суммирование */</w:t>
      </w:r>
    </w:p>
    <w:p w14:paraId="1003F1F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t xml:space="preserve">    </w:t>
      </w:r>
      <w:r w:rsidRPr="00640A6B">
        <w:rPr>
          <w:lang w:val="en-US"/>
        </w:rPr>
        <w:t>for (list_elem_t * e = list-&gt;head; e; e = e-&gt;next)</w:t>
      </w:r>
    </w:p>
    <w:p w14:paraId="026619B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if </w:t>
      </w:r>
      <w:proofErr w:type="gramStart"/>
      <w:r w:rsidRPr="00640A6B">
        <w:rPr>
          <w:lang w:val="en-US"/>
        </w:rPr>
        <w:t>( (</w:t>
      </w:r>
      <w:proofErr w:type="gramEnd"/>
      <w:r w:rsidRPr="00640A6B">
        <w:rPr>
          <w:lang w:val="en-US"/>
        </w:rPr>
        <w:t>!date_min_flag || datecmp(&amp;e-&gt;data.date, date_min) &gt;= 0) &amp;&amp; (!date_max_flag || datecmp(&amp;e-&gt;data.date, date_max) &lt;= 0) )</w:t>
      </w:r>
    </w:p>
    <w:p w14:paraId="21F5A04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sum += e-&gt;</w:t>
      </w:r>
      <w:proofErr w:type="gramStart"/>
      <w:r w:rsidRPr="00640A6B">
        <w:rPr>
          <w:lang w:val="en-US"/>
        </w:rPr>
        <w:t>data.products</w:t>
      </w:r>
      <w:proofErr w:type="gramEnd"/>
      <w:r w:rsidRPr="00640A6B">
        <w:rPr>
          <w:lang w:val="en-US"/>
        </w:rPr>
        <w:t>.weight;</w:t>
      </w:r>
    </w:p>
    <w:p w14:paraId="6711B37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return sum;</w:t>
      </w:r>
    </w:p>
    <w:p w14:paraId="2D1F6CA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}</w:t>
      </w:r>
    </w:p>
    <w:p w14:paraId="2998C70C" w14:textId="77777777" w:rsidR="00640A6B" w:rsidRPr="005F4E77" w:rsidRDefault="00640A6B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</w:t>
      </w:r>
      <w:r w:rsidRPr="00640A6B">
        <w:rPr>
          <w:b/>
          <w:lang w:val="en-US"/>
        </w:rPr>
        <w:t>forms</w:t>
      </w:r>
      <w:r w:rsidRPr="005F4E77">
        <w:rPr>
          <w:b/>
          <w:lang w:val="en-US"/>
        </w:rPr>
        <w:t>.</w:t>
      </w:r>
      <w:r w:rsidRPr="00640A6B">
        <w:rPr>
          <w:b/>
          <w:lang w:val="en-US"/>
        </w:rPr>
        <w:t>c</w:t>
      </w:r>
      <w:r w:rsidRPr="005F4E77">
        <w:rPr>
          <w:b/>
          <w:lang w:val="en-US"/>
        </w:rPr>
        <w:t>»</w:t>
      </w:r>
    </w:p>
    <w:p w14:paraId="6518D28D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#include "__forms__.h"</w:t>
      </w:r>
    </w:p>
    <w:p w14:paraId="0452581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void tui_draw_form_field (WINDOW * win, int y, int x, const wchar_t * placeholder, const wchar_t * value, int width)</w:t>
      </w:r>
    </w:p>
    <w:p w14:paraId="660A67A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{</w:t>
      </w:r>
    </w:p>
    <w:p w14:paraId="3836A6A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const int value_len       = (int) wcslen (value),</w:t>
      </w:r>
    </w:p>
    <w:p w14:paraId="23A4A86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      placeholder_len = (int) wcslen (placeholder);</w:t>
      </w:r>
    </w:p>
    <w:p w14:paraId="7EDDD07B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size_t curr_width = (value_len</w:t>
      </w:r>
      <w:proofErr w:type="gramStart"/>
      <w:r w:rsidRPr="00640A6B">
        <w:rPr>
          <w:lang w:val="en-US"/>
        </w:rPr>
        <w:t>) ?</w:t>
      </w:r>
      <w:proofErr w:type="gramEnd"/>
      <w:r w:rsidRPr="00640A6B">
        <w:rPr>
          <w:lang w:val="en-US"/>
        </w:rPr>
        <w:t xml:space="preserve"> (value_len</w:t>
      </w:r>
      <w:proofErr w:type="gramStart"/>
      <w:r w:rsidRPr="00640A6B">
        <w:rPr>
          <w:lang w:val="en-US"/>
        </w:rPr>
        <w:t>) :</w:t>
      </w:r>
      <w:proofErr w:type="gramEnd"/>
      <w:r w:rsidRPr="00640A6B">
        <w:rPr>
          <w:lang w:val="en-US"/>
        </w:rPr>
        <w:t xml:space="preserve"> (placeholder_len);</w:t>
      </w:r>
    </w:p>
    <w:p w14:paraId="1E94070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wmove (win, y, x);</w:t>
      </w:r>
    </w:p>
    <w:p w14:paraId="2FDF6E0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wattron (win, A_UNDERLINE);</w:t>
      </w:r>
    </w:p>
    <w:p w14:paraId="298D5A3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// </w:t>
      </w:r>
      <w:r>
        <w:t>Если</w:t>
      </w:r>
      <w:r w:rsidRPr="00640A6B">
        <w:rPr>
          <w:lang w:val="en-US"/>
        </w:rPr>
        <w:t xml:space="preserve"> value </w:t>
      </w:r>
      <w:r>
        <w:t>не</w:t>
      </w:r>
      <w:r w:rsidRPr="00640A6B">
        <w:rPr>
          <w:lang w:val="en-US"/>
        </w:rPr>
        <w:t xml:space="preserve"> </w:t>
      </w:r>
      <w:r>
        <w:t>содержит</w:t>
      </w:r>
      <w:r w:rsidRPr="00640A6B">
        <w:rPr>
          <w:lang w:val="en-US"/>
        </w:rPr>
        <w:t xml:space="preserve"> </w:t>
      </w:r>
      <w:r>
        <w:t>текста</w:t>
      </w:r>
      <w:r w:rsidRPr="00640A6B">
        <w:rPr>
          <w:lang w:val="en-US"/>
        </w:rPr>
        <w:t>, ...</w:t>
      </w:r>
    </w:p>
    <w:p w14:paraId="2EC9B42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if (value_len &lt; 1)</w:t>
      </w:r>
    </w:p>
    <w:p w14:paraId="0B106E3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{</w:t>
      </w:r>
    </w:p>
    <w:p w14:paraId="10621DF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// ... </w:t>
      </w:r>
      <w:r>
        <w:t>то</w:t>
      </w:r>
      <w:r w:rsidRPr="00640A6B">
        <w:rPr>
          <w:lang w:val="en-US"/>
        </w:rPr>
        <w:t xml:space="preserve"> </w:t>
      </w:r>
      <w:r>
        <w:t>записать</w:t>
      </w:r>
      <w:r w:rsidRPr="00640A6B">
        <w:rPr>
          <w:lang w:val="en-US"/>
        </w:rPr>
        <w:t xml:space="preserve"> placeholder </w:t>
      </w:r>
      <w:r>
        <w:t>в</w:t>
      </w:r>
      <w:r w:rsidRPr="00640A6B">
        <w:rPr>
          <w:lang w:val="en-US"/>
        </w:rPr>
        <w:t xml:space="preserve"> </w:t>
      </w:r>
      <w:r>
        <w:t>форму</w:t>
      </w:r>
      <w:r w:rsidRPr="00640A6B">
        <w:rPr>
          <w:lang w:val="en-US"/>
        </w:rPr>
        <w:t>, ...</w:t>
      </w:r>
    </w:p>
    <w:p w14:paraId="1F242D4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  <w:proofErr w:type="gramStart"/>
      <w:r w:rsidRPr="00640A6B">
        <w:rPr>
          <w:lang w:val="en-US"/>
        </w:rPr>
        <w:t>wattron(</w:t>
      </w:r>
      <w:proofErr w:type="gramEnd"/>
      <w:r w:rsidRPr="00640A6B">
        <w:rPr>
          <w:lang w:val="en-US"/>
        </w:rPr>
        <w:t>win, A_ITALIC);</w:t>
      </w:r>
    </w:p>
    <w:p w14:paraId="49E8C3A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  <w:proofErr w:type="gramStart"/>
      <w:r w:rsidRPr="00640A6B">
        <w:rPr>
          <w:lang w:val="en-US"/>
        </w:rPr>
        <w:t>waddnwstr(</w:t>
      </w:r>
      <w:proofErr w:type="gramEnd"/>
      <w:r w:rsidRPr="00640A6B">
        <w:rPr>
          <w:lang w:val="en-US"/>
        </w:rPr>
        <w:t>win, placeholder, width);</w:t>
      </w:r>
    </w:p>
    <w:p w14:paraId="01A6712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  <w:proofErr w:type="gramStart"/>
      <w:r w:rsidRPr="00640A6B">
        <w:rPr>
          <w:lang w:val="en-US"/>
        </w:rPr>
        <w:t>wattroff(</w:t>
      </w:r>
      <w:proofErr w:type="gramEnd"/>
      <w:r w:rsidRPr="00640A6B">
        <w:rPr>
          <w:lang w:val="en-US"/>
        </w:rPr>
        <w:t>win, A_ITALIC);</w:t>
      </w:r>
    </w:p>
    <w:p w14:paraId="694FA155" w14:textId="77777777" w:rsidR="00640A6B" w:rsidRPr="00812C63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  <w:r w:rsidRPr="00812C63">
        <w:rPr>
          <w:lang w:val="en-US"/>
        </w:rPr>
        <w:t>}</w:t>
      </w:r>
    </w:p>
    <w:p w14:paraId="2EED349D" w14:textId="77777777" w:rsidR="00640A6B" w:rsidRPr="00812C63" w:rsidRDefault="00640A6B" w:rsidP="00A85196">
      <w:pPr>
        <w:pStyle w:val="a3"/>
        <w:rPr>
          <w:lang w:val="en-US"/>
        </w:rPr>
      </w:pPr>
      <w:r w:rsidRPr="00812C63">
        <w:rPr>
          <w:lang w:val="en-US"/>
        </w:rPr>
        <w:t xml:space="preserve">    </w:t>
      </w:r>
      <w:r w:rsidRPr="005F4E77">
        <w:rPr>
          <w:lang w:val="en-US"/>
        </w:rPr>
        <w:t>else</w:t>
      </w:r>
    </w:p>
    <w:p w14:paraId="5D083E34" w14:textId="77777777" w:rsidR="00640A6B" w:rsidRPr="00812C63" w:rsidRDefault="00640A6B" w:rsidP="00A85196">
      <w:pPr>
        <w:pStyle w:val="a3"/>
        <w:rPr>
          <w:lang w:val="en-US"/>
        </w:rPr>
      </w:pPr>
      <w:r w:rsidRPr="00812C63">
        <w:rPr>
          <w:lang w:val="en-US"/>
        </w:rPr>
        <w:t xml:space="preserve">    {</w:t>
      </w:r>
    </w:p>
    <w:p w14:paraId="2047428F" w14:textId="77777777" w:rsidR="00640A6B" w:rsidRDefault="00640A6B" w:rsidP="00A85196">
      <w:pPr>
        <w:pStyle w:val="a3"/>
      </w:pPr>
      <w:r w:rsidRPr="00812C63">
        <w:rPr>
          <w:lang w:val="en-US"/>
        </w:rPr>
        <w:t xml:space="preserve">        </w:t>
      </w:r>
      <w:r>
        <w:t>// ... иначе вставить в поле value</w:t>
      </w:r>
    </w:p>
    <w:p w14:paraId="68D1307A" w14:textId="77777777" w:rsidR="00640A6B" w:rsidRPr="00640A6B" w:rsidRDefault="00640A6B" w:rsidP="00A85196">
      <w:pPr>
        <w:pStyle w:val="a3"/>
        <w:rPr>
          <w:lang w:val="en-US"/>
        </w:rPr>
      </w:pPr>
      <w:r>
        <w:t xml:space="preserve">        </w:t>
      </w:r>
      <w:proofErr w:type="gramStart"/>
      <w:r w:rsidRPr="00640A6B">
        <w:rPr>
          <w:lang w:val="en-US"/>
        </w:rPr>
        <w:t>wattron(</w:t>
      </w:r>
      <w:proofErr w:type="gramEnd"/>
      <w:r w:rsidRPr="00640A6B">
        <w:rPr>
          <w:lang w:val="en-US"/>
        </w:rPr>
        <w:t>win, A_BOLD);</w:t>
      </w:r>
    </w:p>
    <w:p w14:paraId="3C3DB1E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  <w:proofErr w:type="gramStart"/>
      <w:r w:rsidRPr="00640A6B">
        <w:rPr>
          <w:lang w:val="en-US"/>
        </w:rPr>
        <w:t>waddwstr(</w:t>
      </w:r>
      <w:proofErr w:type="gramEnd"/>
      <w:r w:rsidRPr="00640A6B">
        <w:rPr>
          <w:lang w:val="en-US"/>
        </w:rPr>
        <w:t>win, value);</w:t>
      </w:r>
    </w:p>
    <w:p w14:paraId="25DFC9B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    </w:t>
      </w:r>
      <w:proofErr w:type="gramStart"/>
      <w:r w:rsidRPr="00640A6B">
        <w:rPr>
          <w:lang w:val="en-US"/>
        </w:rPr>
        <w:t>wattroff(</w:t>
      </w:r>
      <w:proofErr w:type="gramEnd"/>
      <w:r w:rsidRPr="00640A6B">
        <w:rPr>
          <w:lang w:val="en-US"/>
        </w:rPr>
        <w:t>win, A_BOLD);</w:t>
      </w:r>
    </w:p>
    <w:p w14:paraId="154AF5B6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}</w:t>
      </w:r>
    </w:p>
    <w:p w14:paraId="77C0F45F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 xml:space="preserve">    </w:t>
      </w:r>
      <w:proofErr w:type="gramStart"/>
      <w:r w:rsidRPr="00640A6B">
        <w:rPr>
          <w:lang w:val="en-US"/>
        </w:rPr>
        <w:t>wattroff(</w:t>
      </w:r>
      <w:proofErr w:type="gramEnd"/>
      <w:r w:rsidRPr="00640A6B">
        <w:rPr>
          <w:lang w:val="en-US"/>
        </w:rPr>
        <w:t>win, A_UNDERLINE);</w:t>
      </w:r>
    </w:p>
    <w:p w14:paraId="406BD5A0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 xml:space="preserve">    for (; curr_width &lt; width; curr_width++) waddwstr (win, L"_");</w:t>
      </w:r>
    </w:p>
    <w:p w14:paraId="03EF315F" w14:textId="77777777" w:rsidR="00640A6B" w:rsidRPr="00640A6B" w:rsidRDefault="00640A6B" w:rsidP="00A85196">
      <w:pPr>
        <w:pStyle w:val="a3"/>
      </w:pPr>
      <w:r>
        <w:t>}</w:t>
      </w:r>
    </w:p>
    <w:p w14:paraId="0A45BF9D" w14:textId="77777777" w:rsidR="00640A6B" w:rsidRDefault="00640A6B" w:rsidP="00A85196">
      <w:pPr>
        <w:ind w:firstLine="0"/>
        <w:jc w:val="center"/>
        <w:rPr>
          <w:b/>
        </w:rPr>
      </w:pPr>
      <w:r w:rsidRPr="00640A6B">
        <w:rPr>
          <w:b/>
        </w:rPr>
        <w:t>Исходный код файла «</w:t>
      </w:r>
      <w:r w:rsidRPr="00640A6B">
        <w:rPr>
          <w:b/>
          <w:lang w:val="en-US"/>
        </w:rPr>
        <w:t>popup</w:t>
      </w:r>
      <w:r w:rsidRPr="00640A6B">
        <w:rPr>
          <w:b/>
        </w:rPr>
        <w:t>_</w:t>
      </w:r>
      <w:r w:rsidRPr="00640A6B">
        <w:rPr>
          <w:b/>
          <w:lang w:val="en-US"/>
        </w:rPr>
        <w:t>date</w:t>
      </w:r>
      <w:r w:rsidRPr="00640A6B">
        <w:rPr>
          <w:b/>
        </w:rPr>
        <w:t>.</w:t>
      </w:r>
      <w:r w:rsidRPr="00640A6B">
        <w:rPr>
          <w:b/>
          <w:lang w:val="en-US"/>
        </w:rPr>
        <w:t>c</w:t>
      </w:r>
      <w:r w:rsidRPr="00640A6B">
        <w:rPr>
          <w:b/>
        </w:rPr>
        <w:t>»</w:t>
      </w:r>
    </w:p>
    <w:p w14:paraId="30D4A30F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#include "__popups__.h"</w:t>
      </w:r>
    </w:p>
    <w:p w14:paraId="688032B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#include "__popups__.h"</w:t>
      </w:r>
    </w:p>
    <w:p w14:paraId="19258BA4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#include </w:t>
      </w:r>
      <w:proofErr w:type="gramStart"/>
      <w:r w:rsidRPr="00B57083">
        <w:rPr>
          <w:lang w:val="en-US"/>
        </w:rPr>
        <w:t>"..</w:t>
      </w:r>
      <w:proofErr w:type="gramEnd"/>
      <w:r w:rsidRPr="00B57083">
        <w:rPr>
          <w:lang w:val="en-US"/>
        </w:rPr>
        <w:t>/forms/__forms__.h"</w:t>
      </w:r>
    </w:p>
    <w:p w14:paraId="506AD62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void tui_draw_popup_date (const wchar_t * popup_title, const wchar_t * message, udate_t * date)</w:t>
      </w:r>
    </w:p>
    <w:p w14:paraId="2DA6DCF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{</w:t>
      </w:r>
    </w:p>
    <w:p w14:paraId="7577525B" w14:textId="31CD45A8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mkey_t key = MKEY_NULL;</w:t>
      </w:r>
    </w:p>
    <w:p w14:paraId="7D9F6577" w14:textId="0223C871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int last_curs_state = curs_</w:t>
      </w:r>
      <w:proofErr w:type="gramStart"/>
      <w:r w:rsidRPr="00B57083">
        <w:rPr>
          <w:lang w:val="en-US"/>
        </w:rPr>
        <w:t>set(</w:t>
      </w:r>
      <w:proofErr w:type="gramEnd"/>
      <w:r w:rsidRPr="00B57083">
        <w:rPr>
          <w:lang w:val="en-US"/>
        </w:rPr>
        <w:t>0),</w:t>
      </w:r>
    </w:p>
    <w:p w14:paraId="67048289" w14:textId="4F9AD680" w:rsidR="00B57083" w:rsidRPr="00B57083" w:rsidRDefault="00B57083" w:rsidP="00A85196">
      <w:pPr>
        <w:pStyle w:val="a3"/>
      </w:pPr>
      <w:r w:rsidRPr="00B57083">
        <w:rPr>
          <w:lang w:val="en-US"/>
        </w:rPr>
        <w:t>message</w:t>
      </w:r>
      <w:r w:rsidRPr="00B57083">
        <w:t>_</w:t>
      </w:r>
      <w:r w:rsidRPr="00B57083">
        <w:rPr>
          <w:lang w:val="en-US"/>
        </w:rPr>
        <w:t>lines</w:t>
      </w:r>
      <w:r w:rsidRPr="00B57083">
        <w:t>_</w:t>
      </w:r>
      <w:r w:rsidRPr="00B57083">
        <w:rPr>
          <w:lang w:val="en-US"/>
        </w:rPr>
        <w:t>cnt</w:t>
      </w:r>
      <w:r w:rsidRPr="00B57083">
        <w:t xml:space="preserve">    = -</w:t>
      </w:r>
      <w:proofErr w:type="gramStart"/>
      <w:r w:rsidRPr="00B57083">
        <w:t xml:space="preserve">1,   </w:t>
      </w:r>
      <w:proofErr w:type="gramEnd"/>
      <w:r w:rsidRPr="00B57083">
        <w:t xml:space="preserve">                   // Количество строк, занимаемых сообщением</w:t>
      </w:r>
    </w:p>
    <w:p w14:paraId="3310A8CC" w14:textId="2AF61720" w:rsidR="00B57083" w:rsidRPr="00B57083" w:rsidRDefault="00B57083" w:rsidP="00A85196">
      <w:pPr>
        <w:pStyle w:val="a3"/>
      </w:pPr>
      <w:r w:rsidRPr="00B57083">
        <w:rPr>
          <w:lang w:val="en-US"/>
        </w:rPr>
        <w:t>helper</w:t>
      </w:r>
      <w:r w:rsidRPr="00B57083">
        <w:t>_</w:t>
      </w:r>
      <w:r w:rsidRPr="00B57083">
        <w:rPr>
          <w:lang w:val="en-US"/>
        </w:rPr>
        <w:t>lines</w:t>
      </w:r>
      <w:r w:rsidRPr="00B57083">
        <w:t>_</w:t>
      </w:r>
      <w:r w:rsidRPr="00B57083">
        <w:rPr>
          <w:lang w:val="en-US"/>
        </w:rPr>
        <w:t>cnt</w:t>
      </w:r>
      <w:r w:rsidRPr="00B57083">
        <w:t xml:space="preserve">     </w:t>
      </w:r>
      <w:proofErr w:type="gramStart"/>
      <w:r w:rsidRPr="00B57083">
        <w:t>=  4</w:t>
      </w:r>
      <w:proofErr w:type="gramEnd"/>
      <w:r w:rsidRPr="00B57083">
        <w:t>,                      // Количество строк, занимаемых помощником</w:t>
      </w:r>
    </w:p>
    <w:p w14:paraId="21286A96" w14:textId="3DE1EFFB" w:rsidR="00B57083" w:rsidRPr="00B57083" w:rsidRDefault="00B57083" w:rsidP="00A85196">
      <w:pPr>
        <w:pStyle w:val="a3"/>
      </w:pPr>
      <w:r w:rsidRPr="00B57083">
        <w:rPr>
          <w:lang w:val="en-US"/>
        </w:rPr>
        <w:t>form</w:t>
      </w:r>
      <w:r w:rsidRPr="00B57083">
        <w:t>_</w:t>
      </w:r>
      <w:r w:rsidRPr="00B57083">
        <w:rPr>
          <w:lang w:val="en-US"/>
        </w:rPr>
        <w:t>field</w:t>
      </w:r>
      <w:r w:rsidRPr="00B57083">
        <w:t>_</w:t>
      </w:r>
      <w:r w:rsidRPr="00B57083">
        <w:rPr>
          <w:lang w:val="en-US"/>
        </w:rPr>
        <w:t>lines</w:t>
      </w:r>
      <w:r w:rsidRPr="00B57083">
        <w:t>_</w:t>
      </w:r>
      <w:r w:rsidRPr="00B57083">
        <w:rPr>
          <w:lang w:val="en-US"/>
        </w:rPr>
        <w:t>cnt</w:t>
      </w:r>
      <w:r w:rsidRPr="00B57083">
        <w:t xml:space="preserve"> = -</w:t>
      </w:r>
      <w:proofErr w:type="gramStart"/>
      <w:r w:rsidRPr="00B57083">
        <w:t xml:space="preserve">1,   </w:t>
      </w:r>
      <w:proofErr w:type="gramEnd"/>
      <w:r w:rsidRPr="00B57083">
        <w:t xml:space="preserve">                   // Количество строк, занимаемых формой</w:t>
      </w:r>
    </w:p>
    <w:p w14:paraId="251D4956" w14:textId="3C744951" w:rsidR="00B57083" w:rsidRPr="003F0148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selected</w:t>
      </w:r>
      <w:r w:rsidRPr="003F0148">
        <w:rPr>
          <w:lang w:val="en-US"/>
        </w:rPr>
        <w:t>_</w:t>
      </w:r>
      <w:r w:rsidRPr="00B57083">
        <w:rPr>
          <w:lang w:val="en-US"/>
        </w:rPr>
        <w:t>field</w:t>
      </w:r>
      <w:r w:rsidRPr="003F0148">
        <w:rPr>
          <w:lang w:val="en-US"/>
        </w:rPr>
        <w:t xml:space="preserve">       = </w:t>
      </w:r>
      <w:proofErr w:type="gramStart"/>
      <w:r w:rsidRPr="003F0148">
        <w:rPr>
          <w:lang w:val="en-US"/>
        </w:rPr>
        <w:t xml:space="preserve">1;   </w:t>
      </w:r>
      <w:proofErr w:type="gramEnd"/>
      <w:r w:rsidRPr="003F0148">
        <w:rPr>
          <w:lang w:val="en-US"/>
        </w:rPr>
        <w:t xml:space="preserve">                    // </w:t>
      </w:r>
      <w:r w:rsidRPr="003F0148">
        <w:t>Номер</w:t>
      </w:r>
      <w:r w:rsidRPr="003F0148">
        <w:rPr>
          <w:lang w:val="en-US"/>
        </w:rPr>
        <w:t xml:space="preserve"> </w:t>
      </w:r>
      <w:r w:rsidRPr="003F0148">
        <w:t>выбранного</w:t>
      </w:r>
      <w:r w:rsidRPr="003F0148">
        <w:rPr>
          <w:lang w:val="en-US"/>
        </w:rPr>
        <w:t xml:space="preserve"> </w:t>
      </w:r>
      <w:r w:rsidRPr="003F0148">
        <w:t>поля</w:t>
      </w:r>
      <w:r w:rsidRPr="003F0148">
        <w:rPr>
          <w:lang w:val="en-US"/>
        </w:rPr>
        <w:t xml:space="preserve"> </w:t>
      </w:r>
    </w:p>
    <w:p w14:paraId="6F932DFF" w14:textId="542D7BAC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int tmp_day   = 1,</w:t>
      </w:r>
    </w:p>
    <w:p w14:paraId="7C5893F5" w14:textId="6FEE47C1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tmp_month = 1,</w:t>
      </w:r>
    </w:p>
    <w:p w14:paraId="6D3115D0" w14:textId="2343A1E3" w:rsidR="00B57083" w:rsidRPr="00B57083" w:rsidRDefault="00D71B2D" w:rsidP="00A85196">
      <w:pPr>
        <w:pStyle w:val="a3"/>
        <w:rPr>
          <w:lang w:val="en-US"/>
        </w:rPr>
      </w:pPr>
      <w:r>
        <w:rPr>
          <w:lang w:val="en-US"/>
        </w:rPr>
        <w:t>tmp_</w:t>
      </w:r>
      <w:proofErr w:type="gramStart"/>
      <w:r>
        <w:rPr>
          <w:lang w:val="en-US"/>
        </w:rPr>
        <w:t>year  =</w:t>
      </w:r>
      <w:proofErr w:type="gramEnd"/>
      <w:r>
        <w:rPr>
          <w:lang w:val="en-US"/>
        </w:rPr>
        <w:t xml:space="preserve"> 2021;</w:t>
      </w:r>
    </w:p>
    <w:p w14:paraId="0F1EB77D" w14:textId="74A65528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int win_width = 0.4 * getmaxx(stdscr),</w:t>
      </w:r>
    </w:p>
    <w:p w14:paraId="2871F1AE" w14:textId="4A03C300" w:rsidR="00B57083" w:rsidRPr="00B57083" w:rsidRDefault="00B57083" w:rsidP="00A85196">
      <w:pPr>
        <w:pStyle w:val="a3"/>
      </w:pPr>
      <w:r w:rsidRPr="00B57083">
        <w:rPr>
          <w:lang w:val="en-US"/>
        </w:rPr>
        <w:t>win</w:t>
      </w:r>
      <w:r w:rsidRPr="00B57083">
        <w:t>_</w:t>
      </w:r>
      <w:r w:rsidRPr="00B57083">
        <w:rPr>
          <w:lang w:val="en-US"/>
        </w:rPr>
        <w:t>height</w:t>
      </w:r>
      <w:r w:rsidRPr="00B57083">
        <w:t xml:space="preserve"> = 3</w:t>
      </w:r>
      <w:r w:rsidR="003F0148">
        <w:t xml:space="preserve"> </w:t>
      </w:r>
      <w:r w:rsidRPr="00B57083">
        <w:t>// Высота заголовка с границей</w:t>
      </w:r>
    </w:p>
    <w:p w14:paraId="36516DB0" w14:textId="0D5CB543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+ (message_lines_cnt = get_message_lines_count (message, win_width</w:t>
      </w:r>
      <w:proofErr w:type="gramStart"/>
      <w:r w:rsidRPr="00B57083">
        <w:rPr>
          <w:lang w:val="en-US"/>
        </w:rPr>
        <w:t>))  /</w:t>
      </w:r>
      <w:proofErr w:type="gramEnd"/>
      <w:r w:rsidRPr="00B57083">
        <w:rPr>
          <w:lang w:val="en-US"/>
        </w:rPr>
        <w:t>/ ...</w:t>
      </w:r>
    </w:p>
    <w:p w14:paraId="6CE9CBBB" w14:textId="38A29226" w:rsidR="00B57083" w:rsidRPr="00B57083" w:rsidRDefault="00B57083" w:rsidP="00A85196">
      <w:pPr>
        <w:pStyle w:val="a3"/>
      </w:pPr>
      <w:r w:rsidRPr="00B57083">
        <w:t>+ 2                                                         //</w:t>
      </w:r>
    </w:p>
    <w:p w14:paraId="6039BA1F" w14:textId="4FCD883B" w:rsidR="00B57083" w:rsidRPr="00B57083" w:rsidRDefault="00B57083" w:rsidP="00A85196">
      <w:pPr>
        <w:pStyle w:val="a3"/>
      </w:pPr>
      <w:r w:rsidRPr="00B57083">
        <w:t xml:space="preserve">+ </w:t>
      </w:r>
      <w:r w:rsidRPr="00B57083">
        <w:rPr>
          <w:lang w:val="en-US"/>
        </w:rPr>
        <w:t>helper</w:t>
      </w:r>
      <w:r w:rsidRPr="00B57083">
        <w:t>_</w:t>
      </w:r>
      <w:r w:rsidRPr="00B57083">
        <w:rPr>
          <w:lang w:val="en-US"/>
        </w:rPr>
        <w:t>lines</w:t>
      </w:r>
      <w:r w:rsidRPr="00B57083">
        <w:t>_</w:t>
      </w:r>
      <w:r w:rsidRPr="00B57083">
        <w:rPr>
          <w:lang w:val="en-US"/>
        </w:rPr>
        <w:t>cnt</w:t>
      </w:r>
      <w:r w:rsidRPr="00B57083">
        <w:t xml:space="preserve">                                          // ...</w:t>
      </w:r>
    </w:p>
    <w:p w14:paraId="21A61466" w14:textId="1AF023C4" w:rsidR="00B57083" w:rsidRPr="00B57083" w:rsidRDefault="00B57083" w:rsidP="00A85196">
      <w:pPr>
        <w:pStyle w:val="a3"/>
      </w:pPr>
      <w:r w:rsidRPr="00B57083">
        <w:t>+ 1                                                         // Отступ от помощника</w:t>
      </w:r>
    </w:p>
    <w:p w14:paraId="7B695E6C" w14:textId="0998D200" w:rsidR="00B57083" w:rsidRPr="00B57083" w:rsidRDefault="00B57083" w:rsidP="00A85196">
      <w:pPr>
        <w:pStyle w:val="a3"/>
      </w:pPr>
      <w:r w:rsidRPr="00B57083">
        <w:t>+ 1                                                         // Высота формы для даты</w:t>
      </w:r>
    </w:p>
    <w:p w14:paraId="14585F7B" w14:textId="4F7CF783" w:rsidR="00B57083" w:rsidRPr="00B57083" w:rsidRDefault="00B57083" w:rsidP="00A85196">
      <w:pPr>
        <w:pStyle w:val="a3"/>
      </w:pPr>
      <w:r w:rsidRPr="00B57083">
        <w:t xml:space="preserve">+ </w:t>
      </w:r>
      <w:proofErr w:type="gramStart"/>
      <w:r w:rsidRPr="00B57083">
        <w:t>2,</w:t>
      </w:r>
      <w:r w:rsidR="003F0148">
        <w:t xml:space="preserve">   </w:t>
      </w:r>
      <w:proofErr w:type="gramEnd"/>
      <w:r w:rsidR="003F0148">
        <w:t xml:space="preserve">                              </w:t>
      </w:r>
      <w:r w:rsidRPr="00B57083">
        <w:t>// Дополнительное пространство после поля формы</w:t>
      </w:r>
    </w:p>
    <w:p w14:paraId="1D53AA1B" w14:textId="77777777" w:rsidR="00B57083" w:rsidRPr="00812C63" w:rsidRDefault="00B57083" w:rsidP="00A85196">
      <w:pPr>
        <w:pStyle w:val="a3"/>
      </w:pPr>
      <w:r w:rsidRPr="00B57083">
        <w:t xml:space="preserve">        </w:t>
      </w:r>
      <w:r w:rsidRPr="00B57083">
        <w:rPr>
          <w:lang w:val="en-US"/>
        </w:rPr>
        <w:t>win</w:t>
      </w:r>
      <w:r w:rsidRPr="00812C63">
        <w:t>_</w:t>
      </w:r>
      <w:r w:rsidRPr="00B57083">
        <w:rPr>
          <w:lang w:val="en-US"/>
        </w:rPr>
        <w:t>start</w:t>
      </w:r>
      <w:r w:rsidRPr="00812C63">
        <w:t>_</w:t>
      </w:r>
      <w:r w:rsidRPr="00B57083">
        <w:rPr>
          <w:lang w:val="en-US"/>
        </w:rPr>
        <w:t>x</w:t>
      </w:r>
      <w:r w:rsidRPr="00812C63">
        <w:t xml:space="preserve"> = (</w:t>
      </w:r>
      <w:r w:rsidRPr="00B57083">
        <w:rPr>
          <w:lang w:val="en-US"/>
        </w:rPr>
        <w:t>getmaxx</w:t>
      </w:r>
      <w:r w:rsidRPr="00812C63">
        <w:t>(</w:t>
      </w:r>
      <w:r w:rsidRPr="00B57083">
        <w:rPr>
          <w:lang w:val="en-US"/>
        </w:rPr>
        <w:t>stdscr</w:t>
      </w:r>
      <w:r w:rsidRPr="00812C63">
        <w:t xml:space="preserve">) - </w:t>
      </w:r>
      <w:r w:rsidRPr="00B57083">
        <w:rPr>
          <w:lang w:val="en-US"/>
        </w:rPr>
        <w:t>win</w:t>
      </w:r>
      <w:r w:rsidRPr="00812C63">
        <w:t>_</w:t>
      </w:r>
      <w:r w:rsidRPr="00B57083">
        <w:rPr>
          <w:lang w:val="en-US"/>
        </w:rPr>
        <w:t>width</w:t>
      </w:r>
      <w:r w:rsidRPr="00812C63">
        <w:t>) / 2,</w:t>
      </w:r>
    </w:p>
    <w:p w14:paraId="2DB19F08" w14:textId="77777777" w:rsidR="00B57083" w:rsidRPr="00B57083" w:rsidRDefault="00B57083" w:rsidP="00A85196">
      <w:pPr>
        <w:pStyle w:val="a3"/>
        <w:rPr>
          <w:lang w:val="en-US"/>
        </w:rPr>
      </w:pPr>
      <w:r w:rsidRPr="00812C63">
        <w:t xml:space="preserve">        </w:t>
      </w:r>
      <w:r w:rsidRPr="00B57083">
        <w:rPr>
          <w:lang w:val="en-US"/>
        </w:rPr>
        <w:t>win_start_y = (get</w:t>
      </w:r>
      <w:r w:rsidR="00D71B2D">
        <w:rPr>
          <w:lang w:val="en-US"/>
        </w:rPr>
        <w:t>maxy(stdscr) - win_height) / 2;</w:t>
      </w:r>
    </w:p>
    <w:p w14:paraId="122ECBD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/* Основное окно popup'a */</w:t>
      </w:r>
    </w:p>
    <w:p w14:paraId="284F2AC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WINDOW * popup_win = </w:t>
      </w:r>
      <w:proofErr w:type="gramStart"/>
      <w:r w:rsidRPr="00B57083">
        <w:rPr>
          <w:lang w:val="en-US"/>
        </w:rPr>
        <w:t>newwin(</w:t>
      </w:r>
      <w:proofErr w:type="gramEnd"/>
      <w:r w:rsidRPr="00B57083">
        <w:rPr>
          <w:lang w:val="en-US"/>
        </w:rPr>
        <w:t>win_height, win_width, win_start_y, win_start_x);</w:t>
      </w:r>
    </w:p>
    <w:p w14:paraId="00292A87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PANEL </w:t>
      </w:r>
      <w:proofErr w:type="gramStart"/>
      <w:r w:rsidRPr="00B57083">
        <w:rPr>
          <w:lang w:val="en-US"/>
        </w:rPr>
        <w:t>*  popup</w:t>
      </w:r>
      <w:proofErr w:type="gramEnd"/>
      <w:r w:rsidRPr="00B57083">
        <w:rPr>
          <w:lang w:val="en-US"/>
        </w:rPr>
        <w:t>_panel = new_panel(popup_win);</w:t>
      </w:r>
    </w:p>
    <w:p w14:paraId="465137C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tui_draw_popup_</w:t>
      </w:r>
      <w:proofErr w:type="gramStart"/>
      <w:r w:rsidRPr="00B57083">
        <w:rPr>
          <w:lang w:val="en-US"/>
        </w:rPr>
        <w:t>header(</w:t>
      </w:r>
      <w:proofErr w:type="gramEnd"/>
      <w:r w:rsidRPr="00B57083">
        <w:rPr>
          <w:lang w:val="en-US"/>
        </w:rPr>
        <w:t>popup_win, popup_title);</w:t>
      </w:r>
    </w:p>
    <w:p w14:paraId="34D60372" w14:textId="77777777" w:rsidR="00B57083" w:rsidRPr="00B57083" w:rsidRDefault="00B57083" w:rsidP="00A85196">
      <w:pPr>
        <w:pStyle w:val="a3"/>
      </w:pPr>
      <w:r w:rsidRPr="005D65A5">
        <w:rPr>
          <w:lang w:val="en-US"/>
        </w:rPr>
        <w:t xml:space="preserve">    </w:t>
      </w:r>
      <w:r w:rsidRPr="00B57083">
        <w:t>/* Создать окно для текста и поместить в окно текст */</w:t>
      </w:r>
    </w:p>
    <w:p w14:paraId="114F041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</w:t>
      </w:r>
      <w:r w:rsidRPr="00B57083">
        <w:rPr>
          <w:lang w:val="en-US"/>
        </w:rPr>
        <w:t>WINDOW * inner_win_text = derwin (popup_win, message_lines_cnt, win_width - 2, 3, 1);</w:t>
      </w:r>
    </w:p>
    <w:p w14:paraId="1F5C610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PANEL * inner_panel_text = new_panel (inner_win_text);</w:t>
      </w:r>
    </w:p>
    <w:p w14:paraId="36037415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mvwprintw(</w:t>
      </w:r>
      <w:proofErr w:type="gramEnd"/>
      <w:r w:rsidRPr="00B57083">
        <w:rPr>
          <w:lang w:val="en-US"/>
        </w:rPr>
        <w:t>inner_win_text, 0, 0, "%ls", message);</w:t>
      </w:r>
    </w:p>
    <w:p w14:paraId="3D890CF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/* Отобразить помощника ввода */</w:t>
      </w:r>
    </w:p>
    <w:p w14:paraId="4DC42B1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(popup_win, 3 + message_lines_cnt + 1, 1, "Осуществление ввода:");</w:t>
      </w:r>
    </w:p>
    <w:p w14:paraId="79B4E6E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(popup_win, 3 + message_lines_cnt + 2, 1, "* ARROW UP/DOWN - Увеличить/Уменьшить значение.");</w:t>
      </w:r>
    </w:p>
    <w:p w14:paraId="2C0AB01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(popup_win, 3 + message_lines_cnt + 3, 1, "* ARROW LEFT/RIGHT, TAB - Выбор поля.");</w:t>
      </w:r>
    </w:p>
    <w:p w14:paraId="311328F8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(popup_win, 3 + message_lines_cnt + 4, 1, "* ENTER - Подтвердить выбор.");</w:t>
      </w:r>
    </w:p>
    <w:p w14:paraId="4717832B" w14:textId="77777777" w:rsidR="00B57083" w:rsidRPr="00B57083" w:rsidRDefault="00B57083" w:rsidP="00A85196">
      <w:pPr>
        <w:pStyle w:val="a3"/>
      </w:pPr>
      <w:r w:rsidRPr="005D65A5">
        <w:rPr>
          <w:lang w:val="en-US"/>
        </w:rPr>
        <w:t xml:space="preserve">    </w:t>
      </w:r>
      <w:r w:rsidRPr="00B57083">
        <w:t>/* Отрисовать кнопку выхода из попапа */</w:t>
      </w:r>
    </w:p>
    <w:p w14:paraId="6C0FD0A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</w:t>
      </w:r>
      <w:proofErr w:type="gramStart"/>
      <w:r w:rsidRPr="00B57083">
        <w:rPr>
          <w:lang w:val="en-US"/>
        </w:rPr>
        <w:t>wattron(</w:t>
      </w:r>
      <w:proofErr w:type="gramEnd"/>
      <w:r w:rsidRPr="00B57083">
        <w:rPr>
          <w:lang w:val="en-US"/>
        </w:rPr>
        <w:t>popup_win, TUI_HIGHLIGHT_ITEM_STYLE);</w:t>
      </w:r>
    </w:p>
    <w:p w14:paraId="35C3795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(popup_win, win_height - 2, (win_width - 18) / 2, " ENTER для выхода ");</w:t>
      </w:r>
    </w:p>
    <w:p w14:paraId="2712078C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>popup_win, TUI_HIGHLIGHT_ITEM_STYLE);</w:t>
      </w:r>
    </w:p>
    <w:p w14:paraId="79B847A5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do</w:t>
      </w:r>
    </w:p>
    <w:p w14:paraId="2DA17137" w14:textId="77777777" w:rsidR="00B57083" w:rsidRPr="00B57083" w:rsidRDefault="00B57083" w:rsidP="00A85196">
      <w:pPr>
        <w:pStyle w:val="a3"/>
      </w:pPr>
      <w:r w:rsidRPr="00B57083">
        <w:t xml:space="preserve">    {</w:t>
      </w:r>
    </w:p>
    <w:p w14:paraId="25811097" w14:textId="77777777" w:rsidR="00B57083" w:rsidRPr="00B57083" w:rsidRDefault="00B57083" w:rsidP="00A85196">
      <w:pPr>
        <w:pStyle w:val="a3"/>
      </w:pPr>
      <w:r w:rsidRPr="00B57083">
        <w:t xml:space="preserve">        /* Проверить нажатую клавишу */   </w:t>
      </w:r>
    </w:p>
    <w:p w14:paraId="636640E1" w14:textId="77777777" w:rsidR="00B57083" w:rsidRPr="00B57083" w:rsidRDefault="00B57083" w:rsidP="00A85196">
      <w:pPr>
        <w:pStyle w:val="a3"/>
      </w:pPr>
      <w:r w:rsidRPr="00B57083">
        <w:t xml:space="preserve">        </w:t>
      </w:r>
      <w:r w:rsidRPr="00B57083">
        <w:rPr>
          <w:lang w:val="en-US"/>
        </w:rPr>
        <w:t>switch</w:t>
      </w:r>
      <w:r w:rsidRPr="00B57083">
        <w:t xml:space="preserve"> (</w:t>
      </w:r>
      <w:r w:rsidRPr="00B57083">
        <w:rPr>
          <w:lang w:val="en-US"/>
        </w:rPr>
        <w:t>key</w:t>
      </w:r>
      <w:r w:rsidRPr="00B57083">
        <w:t>)</w:t>
      </w:r>
    </w:p>
    <w:p w14:paraId="64D3D147" w14:textId="77777777" w:rsidR="00B57083" w:rsidRPr="00B57083" w:rsidRDefault="00B57083" w:rsidP="00A85196">
      <w:pPr>
        <w:pStyle w:val="a3"/>
      </w:pPr>
      <w:r w:rsidRPr="00B57083">
        <w:t xml:space="preserve">        {</w:t>
      </w:r>
    </w:p>
    <w:p w14:paraId="2D106CF5" w14:textId="77777777" w:rsidR="00B57083" w:rsidRPr="00B57083" w:rsidRDefault="00B57083" w:rsidP="00A85196">
      <w:pPr>
        <w:pStyle w:val="a3"/>
      </w:pPr>
      <w:r w:rsidRPr="00B57083">
        <w:t xml:space="preserve">            // Нажат </w:t>
      </w:r>
      <w:r w:rsidRPr="00B57083">
        <w:rPr>
          <w:lang w:val="en-US"/>
        </w:rPr>
        <w:t>Enter</w:t>
      </w:r>
      <w:r w:rsidRPr="00B57083">
        <w:t xml:space="preserve"> или Первый проход цикла</w:t>
      </w:r>
    </w:p>
    <w:p w14:paraId="6A30B68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        </w:t>
      </w:r>
      <w:r w:rsidRPr="00B57083">
        <w:rPr>
          <w:lang w:val="en-US"/>
        </w:rPr>
        <w:t>case MKEY_ENTER: case MKEY_NULL:</w:t>
      </w:r>
    </w:p>
    <w:p w14:paraId="69D6B2AD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            break</w:t>
      </w:r>
      <w:r w:rsidRPr="00B57083">
        <w:t>;</w:t>
      </w:r>
    </w:p>
    <w:p w14:paraId="6C91970C" w14:textId="77777777" w:rsidR="00B57083" w:rsidRPr="00B57083" w:rsidRDefault="00B57083" w:rsidP="00A85196">
      <w:pPr>
        <w:pStyle w:val="a3"/>
      </w:pPr>
      <w:r w:rsidRPr="00B57083">
        <w:t xml:space="preserve">            </w:t>
      </w:r>
    </w:p>
    <w:p w14:paraId="285C9F65" w14:textId="77777777" w:rsidR="00B57083" w:rsidRPr="00B57083" w:rsidRDefault="00B57083" w:rsidP="00A85196">
      <w:pPr>
        <w:pStyle w:val="a3"/>
      </w:pPr>
      <w:r w:rsidRPr="00B57083">
        <w:t xml:space="preserve">            // Нажата кнопка увеличения значения</w:t>
      </w:r>
    </w:p>
    <w:p w14:paraId="045BBF3C" w14:textId="77777777" w:rsidR="00B57083" w:rsidRPr="00B57083" w:rsidRDefault="00B57083" w:rsidP="00A85196">
      <w:pPr>
        <w:pStyle w:val="a3"/>
      </w:pPr>
      <w:r w:rsidRPr="00B57083">
        <w:lastRenderedPageBreak/>
        <w:t xml:space="preserve">            </w:t>
      </w:r>
      <w:r w:rsidRPr="00B57083">
        <w:rPr>
          <w:lang w:val="en-US"/>
        </w:rPr>
        <w:t>case</w:t>
      </w:r>
      <w:r w:rsidRPr="00B57083">
        <w:t xml:space="preserve"> </w:t>
      </w:r>
      <w:r w:rsidRPr="00B57083">
        <w:rPr>
          <w:lang w:val="en-US"/>
        </w:rPr>
        <w:t>MKEY</w:t>
      </w:r>
      <w:r w:rsidRPr="00B57083">
        <w:t>_</w:t>
      </w:r>
      <w:r w:rsidRPr="00B57083">
        <w:rPr>
          <w:lang w:val="en-US"/>
        </w:rPr>
        <w:t>ARROW</w:t>
      </w:r>
      <w:r w:rsidRPr="00B57083">
        <w:t>_</w:t>
      </w:r>
      <w:r w:rsidRPr="00B57083">
        <w:rPr>
          <w:lang w:val="en-US"/>
        </w:rPr>
        <w:t>UP</w:t>
      </w:r>
      <w:r w:rsidRPr="00B57083">
        <w:t>:</w:t>
      </w:r>
    </w:p>
    <w:p w14:paraId="4EC4169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            </w:t>
      </w:r>
      <w:r w:rsidRPr="00B57083">
        <w:rPr>
          <w:lang w:val="en-US"/>
        </w:rPr>
        <w:t>switch (selected_field)</w:t>
      </w:r>
    </w:p>
    <w:p w14:paraId="53A3AF1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{</w:t>
      </w:r>
    </w:p>
    <w:p w14:paraId="4980F87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case 1:</w:t>
      </w:r>
    </w:p>
    <w:p w14:paraId="73C8074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if (tmp_day &lt; 31)</w:t>
      </w:r>
    </w:p>
    <w:p w14:paraId="5BCB1A4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    tmp_day++;</w:t>
      </w:r>
    </w:p>
    <w:p w14:paraId="19BC3C1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break;</w:t>
      </w:r>
    </w:p>
    <w:p w14:paraId="6558E79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case 2:</w:t>
      </w:r>
    </w:p>
    <w:p w14:paraId="1EBA358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if (tmp_month &lt; 12)</w:t>
      </w:r>
    </w:p>
    <w:p w14:paraId="68A5089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    tmp_month++;</w:t>
      </w:r>
    </w:p>
    <w:p w14:paraId="1E473C5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break;</w:t>
      </w:r>
    </w:p>
    <w:p w14:paraId="2DE25A8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case 3:</w:t>
      </w:r>
    </w:p>
    <w:p w14:paraId="5FB8AC9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if (tmp_year &lt; 2100)</w:t>
      </w:r>
    </w:p>
    <w:p w14:paraId="4AC2D143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                        tmp</w:t>
      </w:r>
      <w:r w:rsidRPr="00B57083">
        <w:t>_</w:t>
      </w:r>
      <w:r w:rsidRPr="00B57083">
        <w:rPr>
          <w:lang w:val="en-US"/>
        </w:rPr>
        <w:t>year</w:t>
      </w:r>
      <w:r w:rsidRPr="00B57083">
        <w:t>++;</w:t>
      </w:r>
    </w:p>
    <w:p w14:paraId="2EE2C318" w14:textId="77777777" w:rsidR="00B57083" w:rsidRPr="00B57083" w:rsidRDefault="00B57083" w:rsidP="00A85196">
      <w:pPr>
        <w:pStyle w:val="a3"/>
      </w:pPr>
      <w:r w:rsidRPr="00B57083">
        <w:t xml:space="preserve">                        </w:t>
      </w:r>
      <w:r w:rsidRPr="00B57083">
        <w:rPr>
          <w:lang w:val="en-US"/>
        </w:rPr>
        <w:t>break</w:t>
      </w:r>
      <w:r w:rsidRPr="00B57083">
        <w:t>;</w:t>
      </w:r>
    </w:p>
    <w:p w14:paraId="4C633BB2" w14:textId="77777777" w:rsidR="00B57083" w:rsidRPr="00B57083" w:rsidRDefault="00B57083" w:rsidP="00A85196">
      <w:pPr>
        <w:pStyle w:val="a3"/>
      </w:pPr>
      <w:r w:rsidRPr="00B57083">
        <w:t xml:space="preserve">                }</w:t>
      </w:r>
    </w:p>
    <w:p w14:paraId="15F5FC8D" w14:textId="77777777" w:rsidR="00B57083" w:rsidRPr="00B57083" w:rsidRDefault="00B57083" w:rsidP="00A85196">
      <w:pPr>
        <w:pStyle w:val="a3"/>
      </w:pPr>
      <w:r w:rsidRPr="00B57083">
        <w:t xml:space="preserve">                </w:t>
      </w:r>
      <w:r w:rsidRPr="00B57083">
        <w:rPr>
          <w:lang w:val="en-US"/>
        </w:rPr>
        <w:t>break</w:t>
      </w:r>
      <w:r w:rsidRPr="00B57083">
        <w:t>;</w:t>
      </w:r>
    </w:p>
    <w:p w14:paraId="18E65B62" w14:textId="77777777" w:rsidR="00B57083" w:rsidRPr="00B57083" w:rsidRDefault="00B57083" w:rsidP="00A85196">
      <w:pPr>
        <w:pStyle w:val="a3"/>
      </w:pPr>
      <w:r w:rsidRPr="00B57083">
        <w:t xml:space="preserve">            </w:t>
      </w:r>
    </w:p>
    <w:p w14:paraId="584C6DE1" w14:textId="77777777" w:rsidR="00B57083" w:rsidRPr="00B57083" w:rsidRDefault="00B57083" w:rsidP="00A85196">
      <w:pPr>
        <w:pStyle w:val="a3"/>
      </w:pPr>
      <w:r w:rsidRPr="00B57083">
        <w:t xml:space="preserve">            // Нажата кнопка уменьшения значения</w:t>
      </w:r>
    </w:p>
    <w:p w14:paraId="0720422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        </w:t>
      </w:r>
      <w:r w:rsidRPr="00B57083">
        <w:rPr>
          <w:lang w:val="en-US"/>
        </w:rPr>
        <w:t>case MKEY_ARROW_DOWN:</w:t>
      </w:r>
    </w:p>
    <w:p w14:paraId="7B97B8B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switch (selected_field)</w:t>
      </w:r>
    </w:p>
    <w:p w14:paraId="06958AA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{</w:t>
      </w:r>
    </w:p>
    <w:p w14:paraId="31F4605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case 1:</w:t>
      </w:r>
    </w:p>
    <w:p w14:paraId="07219EC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if (tmp_day &gt; 1)</w:t>
      </w:r>
    </w:p>
    <w:p w14:paraId="2FD4638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    tmp_day--;</w:t>
      </w:r>
    </w:p>
    <w:p w14:paraId="01FBE15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break;</w:t>
      </w:r>
    </w:p>
    <w:p w14:paraId="37011E5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case 2:</w:t>
      </w:r>
    </w:p>
    <w:p w14:paraId="40F52DD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if (tmp_month &gt; 1)</w:t>
      </w:r>
    </w:p>
    <w:p w14:paraId="18EBAFB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    tmp_month--;</w:t>
      </w:r>
    </w:p>
    <w:p w14:paraId="24C03AC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break;</w:t>
      </w:r>
    </w:p>
    <w:p w14:paraId="7D9B821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case 3:</w:t>
      </w:r>
    </w:p>
    <w:p w14:paraId="51DB779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if (tmp_year &gt; 1970)</w:t>
      </w:r>
    </w:p>
    <w:p w14:paraId="6B889D38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                        tmp</w:t>
      </w:r>
      <w:r w:rsidRPr="00B57083">
        <w:t>_</w:t>
      </w:r>
      <w:r w:rsidRPr="00B57083">
        <w:rPr>
          <w:lang w:val="en-US"/>
        </w:rPr>
        <w:t>year</w:t>
      </w:r>
      <w:r w:rsidRPr="00B57083">
        <w:t>--;</w:t>
      </w:r>
    </w:p>
    <w:p w14:paraId="73046FB7" w14:textId="77777777" w:rsidR="00B57083" w:rsidRPr="00B57083" w:rsidRDefault="00B57083" w:rsidP="00A85196">
      <w:pPr>
        <w:pStyle w:val="a3"/>
      </w:pPr>
      <w:r w:rsidRPr="00B57083">
        <w:t xml:space="preserve">                        </w:t>
      </w:r>
      <w:r w:rsidRPr="00B57083">
        <w:rPr>
          <w:lang w:val="en-US"/>
        </w:rPr>
        <w:t>break</w:t>
      </w:r>
      <w:r w:rsidRPr="00B57083">
        <w:t>;</w:t>
      </w:r>
    </w:p>
    <w:p w14:paraId="0C3EC1C9" w14:textId="77777777" w:rsidR="00B57083" w:rsidRPr="00B57083" w:rsidRDefault="00B57083" w:rsidP="00A85196">
      <w:pPr>
        <w:pStyle w:val="a3"/>
      </w:pPr>
      <w:r w:rsidRPr="00B57083">
        <w:t xml:space="preserve">                }</w:t>
      </w:r>
    </w:p>
    <w:p w14:paraId="5E9CEAB3" w14:textId="77777777" w:rsidR="00B57083" w:rsidRPr="00B57083" w:rsidRDefault="00B57083" w:rsidP="00A85196">
      <w:pPr>
        <w:pStyle w:val="a3"/>
      </w:pPr>
      <w:r w:rsidRPr="00B57083">
        <w:t xml:space="preserve">                </w:t>
      </w:r>
      <w:r w:rsidRPr="00B57083">
        <w:rPr>
          <w:lang w:val="en-US"/>
        </w:rPr>
        <w:t>break</w:t>
      </w:r>
      <w:r w:rsidRPr="00B57083">
        <w:t>;</w:t>
      </w:r>
    </w:p>
    <w:p w14:paraId="44E4B516" w14:textId="77777777" w:rsidR="00B57083" w:rsidRPr="00B57083" w:rsidRDefault="00B57083" w:rsidP="00A85196">
      <w:pPr>
        <w:pStyle w:val="a3"/>
      </w:pPr>
      <w:r w:rsidRPr="00B57083">
        <w:t xml:space="preserve">            </w:t>
      </w:r>
    </w:p>
    <w:p w14:paraId="1503E197" w14:textId="77777777" w:rsidR="00B57083" w:rsidRPr="00B57083" w:rsidRDefault="00B57083" w:rsidP="00A85196">
      <w:pPr>
        <w:pStyle w:val="a3"/>
      </w:pPr>
      <w:r w:rsidRPr="00B57083">
        <w:t xml:space="preserve">            // Нажата кнопка перехода к следующему полю</w:t>
      </w:r>
    </w:p>
    <w:p w14:paraId="50F2141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        </w:t>
      </w:r>
      <w:r w:rsidRPr="00B57083">
        <w:rPr>
          <w:lang w:val="en-US"/>
        </w:rPr>
        <w:t>case MKEY_TAB: case MKEY_ARROW_RIGHT:</w:t>
      </w:r>
    </w:p>
    <w:p w14:paraId="71FA16C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if (selected_field == 4)</w:t>
      </w:r>
    </w:p>
    <w:p w14:paraId="2248379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selected_field = 1;</w:t>
      </w:r>
    </w:p>
    <w:p w14:paraId="478891EA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            else</w:t>
      </w:r>
    </w:p>
    <w:p w14:paraId="5D52887C" w14:textId="77777777" w:rsidR="00B57083" w:rsidRPr="00B57083" w:rsidRDefault="00B57083" w:rsidP="00A85196">
      <w:pPr>
        <w:pStyle w:val="a3"/>
      </w:pPr>
      <w:r w:rsidRPr="00B57083">
        <w:t xml:space="preserve">                    </w:t>
      </w:r>
      <w:r w:rsidRPr="00B57083">
        <w:rPr>
          <w:lang w:val="en-US"/>
        </w:rPr>
        <w:t>selected</w:t>
      </w:r>
      <w:r w:rsidRPr="00B57083">
        <w:t>_</w:t>
      </w:r>
      <w:r w:rsidRPr="00B57083">
        <w:rPr>
          <w:lang w:val="en-US"/>
        </w:rPr>
        <w:t>field</w:t>
      </w:r>
      <w:r w:rsidRPr="00B57083">
        <w:t>++;</w:t>
      </w:r>
    </w:p>
    <w:p w14:paraId="424AEC04" w14:textId="77777777" w:rsidR="00B57083" w:rsidRPr="00B57083" w:rsidRDefault="00B57083" w:rsidP="00A85196">
      <w:pPr>
        <w:pStyle w:val="a3"/>
      </w:pPr>
      <w:r w:rsidRPr="00B57083">
        <w:t xml:space="preserve">                </w:t>
      </w:r>
      <w:r w:rsidRPr="00B57083">
        <w:rPr>
          <w:lang w:val="en-US"/>
        </w:rPr>
        <w:t>break</w:t>
      </w:r>
      <w:r w:rsidRPr="00B57083">
        <w:t>;</w:t>
      </w:r>
    </w:p>
    <w:p w14:paraId="4F4D2FAB" w14:textId="77777777" w:rsidR="00B57083" w:rsidRPr="00B57083" w:rsidRDefault="00B57083" w:rsidP="00A85196">
      <w:pPr>
        <w:pStyle w:val="a3"/>
      </w:pPr>
      <w:r w:rsidRPr="00B57083">
        <w:t xml:space="preserve">            </w:t>
      </w:r>
    </w:p>
    <w:p w14:paraId="5F2A8145" w14:textId="77777777" w:rsidR="00B57083" w:rsidRPr="00B57083" w:rsidRDefault="00B57083" w:rsidP="00A85196">
      <w:pPr>
        <w:pStyle w:val="a3"/>
      </w:pPr>
      <w:r w:rsidRPr="00B57083">
        <w:t xml:space="preserve">            // Нажата кнопка перехода к предыдущему полю</w:t>
      </w:r>
    </w:p>
    <w:p w14:paraId="7CAE1F3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        </w:t>
      </w:r>
      <w:r w:rsidRPr="00B57083">
        <w:rPr>
          <w:lang w:val="en-US"/>
        </w:rPr>
        <w:t>case MKEY_ARROW_LEFT:</w:t>
      </w:r>
    </w:p>
    <w:p w14:paraId="3EF0511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if (selected_field == 1)</w:t>
      </w:r>
    </w:p>
    <w:p w14:paraId="24634CD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selected_field = 4;</w:t>
      </w:r>
    </w:p>
    <w:p w14:paraId="1087FFD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else</w:t>
      </w:r>
    </w:p>
    <w:p w14:paraId="4C6EC13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selected_field--;</w:t>
      </w:r>
    </w:p>
    <w:p w14:paraId="4FF7E460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            break</w:t>
      </w:r>
      <w:r w:rsidRPr="00B57083">
        <w:t>;</w:t>
      </w:r>
    </w:p>
    <w:p w14:paraId="74011EF3" w14:textId="77777777" w:rsidR="00D71B2D" w:rsidRDefault="00B57083" w:rsidP="00A85196">
      <w:pPr>
        <w:pStyle w:val="a3"/>
      </w:pPr>
      <w:r w:rsidRPr="00B57083">
        <w:t xml:space="preserve">        }</w:t>
      </w:r>
    </w:p>
    <w:p w14:paraId="6A0D3594" w14:textId="77777777" w:rsidR="00B57083" w:rsidRPr="00B57083" w:rsidRDefault="00B57083" w:rsidP="00A85196">
      <w:pPr>
        <w:pStyle w:val="a3"/>
      </w:pPr>
      <w:r w:rsidRPr="00B57083">
        <w:t xml:space="preserve">        /* Обработать день, если выбран февраль в високосный год */</w:t>
      </w:r>
    </w:p>
    <w:p w14:paraId="17CD5EC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    </w:t>
      </w:r>
      <w:r w:rsidRPr="00B57083">
        <w:rPr>
          <w:lang w:val="en-US"/>
        </w:rPr>
        <w:t>if (2 == tmp_month)</w:t>
      </w:r>
    </w:p>
    <w:p w14:paraId="3CBA0DB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{</w:t>
      </w:r>
    </w:p>
    <w:p w14:paraId="48AC6D3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if (tmp_year % 4)</w:t>
      </w:r>
    </w:p>
    <w:p w14:paraId="19E67AA6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        </w:t>
      </w:r>
      <w:r w:rsidRPr="00B57083">
        <w:t>// Невисокосный год</w:t>
      </w:r>
    </w:p>
    <w:p w14:paraId="39FBF777" w14:textId="77777777" w:rsidR="00B57083" w:rsidRPr="00B57083" w:rsidRDefault="00B57083" w:rsidP="00A85196">
      <w:pPr>
        <w:pStyle w:val="a3"/>
      </w:pPr>
      <w:r w:rsidRPr="00B57083">
        <w:t xml:space="preserve">            {</w:t>
      </w:r>
    </w:p>
    <w:p w14:paraId="12515CCF" w14:textId="77777777" w:rsidR="00B57083" w:rsidRPr="00B57083" w:rsidRDefault="00B57083" w:rsidP="00A85196">
      <w:pPr>
        <w:pStyle w:val="a3"/>
      </w:pPr>
      <w:r w:rsidRPr="00B57083">
        <w:t xml:space="preserve">                </w:t>
      </w:r>
      <w:r w:rsidRPr="00B57083">
        <w:rPr>
          <w:lang w:val="en-US"/>
        </w:rPr>
        <w:t>if</w:t>
      </w:r>
      <w:r w:rsidRPr="00B57083">
        <w:t xml:space="preserve"> (</w:t>
      </w:r>
      <w:r w:rsidRPr="00B57083">
        <w:rPr>
          <w:lang w:val="en-US"/>
        </w:rPr>
        <w:t>tmp</w:t>
      </w:r>
      <w:r w:rsidRPr="00B57083">
        <w:t>_</w:t>
      </w:r>
      <w:r w:rsidRPr="00B57083">
        <w:rPr>
          <w:lang w:val="en-US"/>
        </w:rPr>
        <w:t>day</w:t>
      </w:r>
      <w:r w:rsidRPr="00B57083">
        <w:t xml:space="preserve"> &gt; 28)</w:t>
      </w:r>
    </w:p>
    <w:p w14:paraId="56623D1A" w14:textId="77777777" w:rsidR="00B57083" w:rsidRPr="00B57083" w:rsidRDefault="00B57083" w:rsidP="00A85196">
      <w:pPr>
        <w:pStyle w:val="a3"/>
      </w:pPr>
      <w:r w:rsidRPr="00B57083">
        <w:t xml:space="preserve">                    </w:t>
      </w:r>
      <w:r w:rsidRPr="00B57083">
        <w:rPr>
          <w:lang w:val="en-US"/>
        </w:rPr>
        <w:t>tmp</w:t>
      </w:r>
      <w:r w:rsidRPr="00B57083">
        <w:t>_</w:t>
      </w:r>
      <w:r w:rsidRPr="00B57083">
        <w:rPr>
          <w:lang w:val="en-US"/>
        </w:rPr>
        <w:t>day</w:t>
      </w:r>
      <w:r w:rsidRPr="00B57083">
        <w:t xml:space="preserve"> = 28;</w:t>
      </w:r>
    </w:p>
    <w:p w14:paraId="11CEE85D" w14:textId="77777777" w:rsidR="00B57083" w:rsidRPr="00B57083" w:rsidRDefault="00B57083" w:rsidP="00A85196">
      <w:pPr>
        <w:pStyle w:val="a3"/>
      </w:pPr>
      <w:r w:rsidRPr="00B57083">
        <w:t xml:space="preserve">            }</w:t>
      </w:r>
    </w:p>
    <w:p w14:paraId="49B4EA10" w14:textId="77777777" w:rsidR="00B57083" w:rsidRPr="00B57083" w:rsidRDefault="00B57083" w:rsidP="00A85196">
      <w:pPr>
        <w:pStyle w:val="a3"/>
      </w:pPr>
      <w:r w:rsidRPr="00B57083">
        <w:t xml:space="preserve">            </w:t>
      </w:r>
      <w:r w:rsidRPr="00B57083">
        <w:rPr>
          <w:lang w:val="en-US"/>
        </w:rPr>
        <w:t>else</w:t>
      </w:r>
    </w:p>
    <w:p w14:paraId="3C843D15" w14:textId="77777777" w:rsidR="00B57083" w:rsidRPr="00B57083" w:rsidRDefault="00B57083" w:rsidP="00A85196">
      <w:pPr>
        <w:pStyle w:val="a3"/>
      </w:pPr>
      <w:r w:rsidRPr="00B57083">
        <w:t xml:space="preserve">            // Високосный од</w:t>
      </w:r>
    </w:p>
    <w:p w14:paraId="38281D3B" w14:textId="77777777" w:rsidR="00B57083" w:rsidRPr="00B57083" w:rsidRDefault="00B57083" w:rsidP="00A85196">
      <w:pPr>
        <w:pStyle w:val="a3"/>
      </w:pPr>
      <w:r w:rsidRPr="00B57083">
        <w:lastRenderedPageBreak/>
        <w:t xml:space="preserve">            {</w:t>
      </w:r>
    </w:p>
    <w:p w14:paraId="75F628A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            </w:t>
      </w:r>
      <w:r w:rsidRPr="00B57083">
        <w:rPr>
          <w:lang w:val="en-US"/>
        </w:rPr>
        <w:t>if (tmp_day &gt; 29)</w:t>
      </w:r>
    </w:p>
    <w:p w14:paraId="7F82DF7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tmp_day = 29;</w:t>
      </w:r>
    </w:p>
    <w:p w14:paraId="5AC4C79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}</w:t>
      </w:r>
    </w:p>
    <w:p w14:paraId="4A2A4F43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}</w:t>
      </w:r>
    </w:p>
    <w:p w14:paraId="542FA1E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/* Вывести форму на экран */</w:t>
      </w:r>
    </w:p>
    <w:p w14:paraId="42629EE4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mvwprintw (popup_win, win_height - 3, 1, </w:t>
      </w:r>
      <w:proofErr w:type="gramStart"/>
      <w:r w:rsidRPr="00B57083">
        <w:rPr>
          <w:lang w:val="en-US"/>
        </w:rPr>
        <w:t>"  /</w:t>
      </w:r>
      <w:proofErr w:type="gramEnd"/>
      <w:r w:rsidRPr="00B57083">
        <w:rPr>
          <w:lang w:val="en-US"/>
        </w:rPr>
        <w:t xml:space="preserve">  /    ");</w:t>
      </w:r>
    </w:p>
    <w:p w14:paraId="5C765C5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1) </w:t>
      </w:r>
      <w:proofErr w:type="gramStart"/>
      <w:r w:rsidRPr="00B57083">
        <w:rPr>
          <w:lang w:val="en-US"/>
        </w:rPr>
        <w:t>wattron(</w:t>
      </w:r>
      <w:proofErr w:type="gramEnd"/>
      <w:r w:rsidRPr="00B57083">
        <w:rPr>
          <w:lang w:val="en-US"/>
        </w:rPr>
        <w:t>popup_win, TUI_HIGHLIGHT_ITEM_STYLE);</w:t>
      </w:r>
    </w:p>
    <w:p w14:paraId="43C1EC7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mvwprintw (popup_win, win_height - 3, 1, "%02d", tmp_day);</w:t>
      </w:r>
    </w:p>
    <w:p w14:paraId="019A8B06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1)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>popup_win, TUI_HIGHLIGHT_ITEM_STYLE);</w:t>
      </w:r>
    </w:p>
    <w:p w14:paraId="20D4123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2) </w:t>
      </w:r>
      <w:proofErr w:type="gramStart"/>
      <w:r w:rsidRPr="00B57083">
        <w:rPr>
          <w:lang w:val="en-US"/>
        </w:rPr>
        <w:t>wattron(</w:t>
      </w:r>
      <w:proofErr w:type="gramEnd"/>
      <w:r w:rsidRPr="00B57083">
        <w:rPr>
          <w:lang w:val="en-US"/>
        </w:rPr>
        <w:t>popup_win, TUI_HIGHLIGHT_ITEM_STYLE);</w:t>
      </w:r>
    </w:p>
    <w:p w14:paraId="02CB81D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mvwprintw (popup_win, win_height - 3, 4, "%02d", tmp_month);</w:t>
      </w:r>
    </w:p>
    <w:p w14:paraId="544069AF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2)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>popup_win, TUI_HIGHLIGHT_ITEM_STYLE);</w:t>
      </w:r>
    </w:p>
    <w:p w14:paraId="4623419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3) </w:t>
      </w:r>
      <w:proofErr w:type="gramStart"/>
      <w:r w:rsidRPr="00B57083">
        <w:rPr>
          <w:lang w:val="en-US"/>
        </w:rPr>
        <w:t>wattron(</w:t>
      </w:r>
      <w:proofErr w:type="gramEnd"/>
      <w:r w:rsidRPr="00B57083">
        <w:rPr>
          <w:lang w:val="en-US"/>
        </w:rPr>
        <w:t>popup_win, TUI_HIGHLIGHT_ITEM_STYLE);</w:t>
      </w:r>
    </w:p>
    <w:p w14:paraId="5198434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mvwprintw (popup_win, win_height - 3, 7, "%04d", tmp_year);</w:t>
      </w:r>
    </w:p>
    <w:p w14:paraId="595ACE1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3)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 xml:space="preserve">popup_win, TUI_HIGHLIGHT_ITEM_STYLE); </w:t>
      </w:r>
    </w:p>
    <w:p w14:paraId="0BA04E00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    </w:t>
      </w:r>
      <w:r w:rsidRPr="00B57083">
        <w:t>/* Отрисовать кнопку выхода из попапа */</w:t>
      </w:r>
    </w:p>
    <w:p w14:paraId="1FDD181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    </w:t>
      </w:r>
      <w:r w:rsidRPr="00B57083">
        <w:rPr>
          <w:lang w:val="en-US"/>
        </w:rPr>
        <w:t xml:space="preserve">if (selected_field == 4) </w:t>
      </w:r>
      <w:proofErr w:type="gramStart"/>
      <w:r w:rsidRPr="00B57083">
        <w:rPr>
          <w:lang w:val="en-US"/>
        </w:rPr>
        <w:t>wattron(</w:t>
      </w:r>
      <w:proofErr w:type="gramEnd"/>
      <w:r w:rsidRPr="00B57083">
        <w:rPr>
          <w:lang w:val="en-US"/>
        </w:rPr>
        <w:t>popup_win, TUI_HIGHLIGHT_ITEM_STYLE);</w:t>
      </w:r>
    </w:p>
    <w:p w14:paraId="7FF1E5C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mvwprintw (popup_win, win_height - 2, (win_width - 18) / 2, " ENTER для выхода ");</w:t>
      </w:r>
    </w:p>
    <w:p w14:paraId="7E08B85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4)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 xml:space="preserve">popup_win, TUI_HIGHLIGHT_ITEM_STYLE); </w:t>
      </w:r>
    </w:p>
    <w:p w14:paraId="2F94D286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    </w:t>
      </w:r>
      <w:r w:rsidRPr="00B57083">
        <w:t>/* Обновить окна/панели */</w:t>
      </w:r>
    </w:p>
    <w:p w14:paraId="7B5D2E53" w14:textId="77777777" w:rsidR="00B57083" w:rsidRPr="00B57083" w:rsidRDefault="00B57083" w:rsidP="00A85196">
      <w:pPr>
        <w:pStyle w:val="a3"/>
      </w:pPr>
      <w:r w:rsidRPr="00B57083">
        <w:t xml:space="preserve">        </w:t>
      </w:r>
      <w:r w:rsidRPr="00B57083">
        <w:rPr>
          <w:lang w:val="en-US"/>
        </w:rPr>
        <w:t>update</w:t>
      </w:r>
      <w:r w:rsidRPr="00B57083">
        <w:t>_</w:t>
      </w:r>
      <w:r w:rsidRPr="00B57083">
        <w:rPr>
          <w:lang w:val="en-US"/>
        </w:rPr>
        <w:t>panels</w:t>
      </w:r>
      <w:r w:rsidRPr="00B57083">
        <w:t xml:space="preserve"> ();</w:t>
      </w:r>
    </w:p>
    <w:p w14:paraId="40C7299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    </w:t>
      </w:r>
      <w:r w:rsidRPr="00B57083">
        <w:rPr>
          <w:lang w:val="en-US"/>
        </w:rPr>
        <w:t>doupdate ();</w:t>
      </w:r>
    </w:p>
    <w:p w14:paraId="3392DD5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}</w:t>
      </w:r>
    </w:p>
    <w:p w14:paraId="2441625D" w14:textId="77777777" w:rsidR="00D71B2D" w:rsidRDefault="00B57083" w:rsidP="00A85196">
      <w:pPr>
        <w:pStyle w:val="a3"/>
      </w:pPr>
      <w:r w:rsidRPr="00B57083">
        <w:rPr>
          <w:lang w:val="en-US"/>
        </w:rPr>
        <w:t xml:space="preserve">    while ((key = </w:t>
      </w:r>
      <w:proofErr w:type="gramStart"/>
      <w:r w:rsidRPr="00B57083">
        <w:rPr>
          <w:lang w:val="en-US"/>
        </w:rPr>
        <w:t>getwchar(</w:t>
      </w:r>
      <w:proofErr w:type="gramEnd"/>
      <w:r w:rsidRPr="00B57083">
        <w:rPr>
          <w:lang w:val="en-US"/>
        </w:rPr>
        <w:t xml:space="preserve">)) != MKEY_ENTER || selected_field != </w:t>
      </w:r>
      <w:r w:rsidRPr="00B57083">
        <w:t>4);</w:t>
      </w:r>
    </w:p>
    <w:p w14:paraId="7B675FE0" w14:textId="77777777" w:rsidR="00B57083" w:rsidRPr="00B57083" w:rsidRDefault="00B57083" w:rsidP="00A85196">
      <w:pPr>
        <w:pStyle w:val="a3"/>
      </w:pPr>
      <w:r w:rsidRPr="00B57083">
        <w:t xml:space="preserve">    /* Записать данные в структуру */</w:t>
      </w:r>
    </w:p>
    <w:p w14:paraId="47D60943" w14:textId="77777777" w:rsidR="00B57083" w:rsidRPr="00B57083" w:rsidRDefault="00B57083" w:rsidP="00A85196">
      <w:pPr>
        <w:pStyle w:val="a3"/>
      </w:pPr>
      <w:r w:rsidRPr="00B57083">
        <w:t xml:space="preserve">    </w:t>
      </w:r>
      <w:r w:rsidRPr="00B57083">
        <w:rPr>
          <w:lang w:val="en-US"/>
        </w:rPr>
        <w:t>date</w:t>
      </w:r>
      <w:r w:rsidRPr="00B57083">
        <w:t>-&gt;</w:t>
      </w:r>
      <w:r w:rsidRPr="00B57083">
        <w:rPr>
          <w:lang w:val="en-US"/>
        </w:rPr>
        <w:t>D</w:t>
      </w:r>
      <w:r w:rsidRPr="00B57083">
        <w:t xml:space="preserve"> = </w:t>
      </w:r>
      <w:r w:rsidRPr="00B57083">
        <w:rPr>
          <w:lang w:val="en-US"/>
        </w:rPr>
        <w:t>tmp</w:t>
      </w:r>
      <w:r w:rsidRPr="00B57083">
        <w:t>_</w:t>
      </w:r>
      <w:r w:rsidRPr="00B57083">
        <w:rPr>
          <w:lang w:val="en-US"/>
        </w:rPr>
        <w:t>day</w:t>
      </w:r>
      <w:r w:rsidRPr="00B57083">
        <w:t>;</w:t>
      </w:r>
    </w:p>
    <w:p w14:paraId="792E36F6" w14:textId="77777777" w:rsidR="00B57083" w:rsidRPr="00E4662B" w:rsidRDefault="00B57083" w:rsidP="00A85196">
      <w:pPr>
        <w:pStyle w:val="a3"/>
      </w:pPr>
      <w:r w:rsidRPr="00B57083">
        <w:t xml:space="preserve">    </w:t>
      </w:r>
      <w:r w:rsidRPr="00B57083">
        <w:rPr>
          <w:lang w:val="en-US"/>
        </w:rPr>
        <w:t>date</w:t>
      </w:r>
      <w:r w:rsidRPr="00E4662B">
        <w:t>-&gt;</w:t>
      </w:r>
      <w:r w:rsidRPr="00B57083">
        <w:rPr>
          <w:lang w:val="en-US"/>
        </w:rPr>
        <w:t>M</w:t>
      </w:r>
      <w:r w:rsidRPr="00E4662B">
        <w:t xml:space="preserve"> = </w:t>
      </w:r>
      <w:r w:rsidRPr="00B57083">
        <w:rPr>
          <w:lang w:val="en-US"/>
        </w:rPr>
        <w:t>tmp</w:t>
      </w:r>
      <w:r w:rsidRPr="00E4662B">
        <w:t>_</w:t>
      </w:r>
      <w:r w:rsidRPr="00B57083">
        <w:rPr>
          <w:lang w:val="en-US"/>
        </w:rPr>
        <w:t>month</w:t>
      </w:r>
      <w:r w:rsidRPr="00E4662B">
        <w:t>;</w:t>
      </w:r>
    </w:p>
    <w:p w14:paraId="7CFF8395" w14:textId="77777777" w:rsidR="00D71B2D" w:rsidRPr="00E4662B" w:rsidRDefault="00B57083" w:rsidP="00A85196">
      <w:pPr>
        <w:pStyle w:val="a3"/>
      </w:pPr>
      <w:r w:rsidRPr="00E4662B">
        <w:t xml:space="preserve">    </w:t>
      </w:r>
      <w:r w:rsidRPr="00B57083">
        <w:rPr>
          <w:lang w:val="en-US"/>
        </w:rPr>
        <w:t>date</w:t>
      </w:r>
      <w:r w:rsidRPr="00E4662B">
        <w:t>-&gt;</w:t>
      </w:r>
      <w:r w:rsidRPr="00B57083">
        <w:rPr>
          <w:lang w:val="en-US"/>
        </w:rPr>
        <w:t>Y</w:t>
      </w:r>
      <w:r w:rsidRPr="00E4662B">
        <w:t xml:space="preserve"> = </w:t>
      </w:r>
      <w:r w:rsidRPr="00B57083">
        <w:rPr>
          <w:lang w:val="en-US"/>
        </w:rPr>
        <w:t>tmp</w:t>
      </w:r>
      <w:r w:rsidRPr="00E4662B">
        <w:t>_</w:t>
      </w:r>
      <w:r w:rsidRPr="00B57083">
        <w:rPr>
          <w:lang w:val="en-US"/>
        </w:rPr>
        <w:t>year</w:t>
      </w:r>
      <w:r w:rsidRPr="00E4662B">
        <w:t>;</w:t>
      </w:r>
    </w:p>
    <w:p w14:paraId="7167F405" w14:textId="77777777" w:rsidR="00B57083" w:rsidRPr="00B57083" w:rsidRDefault="00B57083" w:rsidP="00A85196">
      <w:pPr>
        <w:pStyle w:val="a3"/>
      </w:pPr>
      <w:r w:rsidRPr="00E4662B">
        <w:t xml:space="preserve">    </w:t>
      </w:r>
      <w:r w:rsidRPr="00B57083">
        <w:t>/* Удаление всех созданных панелей и окон */</w:t>
      </w:r>
    </w:p>
    <w:p w14:paraId="3C095EA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</w:t>
      </w:r>
      <w:r w:rsidRPr="00B57083">
        <w:rPr>
          <w:lang w:val="en-US"/>
        </w:rPr>
        <w:t>del_panel (inner_panel_text);</w:t>
      </w:r>
    </w:p>
    <w:p w14:paraId="4E7FEEE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del_panel (popup_panel);</w:t>
      </w:r>
    </w:p>
    <w:p w14:paraId="1CFBDD8C" w14:textId="77777777" w:rsidR="00B57083" w:rsidRPr="00B57083" w:rsidRDefault="00B57083" w:rsidP="00B57083">
      <w:pPr>
        <w:ind w:firstLine="0"/>
        <w:rPr>
          <w:rFonts w:ascii="Courier New" w:hAnsi="Courier New"/>
          <w:sz w:val="22"/>
          <w:lang w:val="en-US"/>
        </w:rPr>
      </w:pPr>
      <w:r w:rsidRPr="00B57083">
        <w:rPr>
          <w:rFonts w:ascii="Courier New" w:hAnsi="Courier New"/>
          <w:sz w:val="22"/>
          <w:lang w:val="en-US"/>
        </w:rPr>
        <w:t xml:space="preserve">    delwin (inner_win_text);</w:t>
      </w:r>
    </w:p>
    <w:p w14:paraId="056EF2FE" w14:textId="77777777" w:rsidR="00D71B2D" w:rsidRDefault="00B57083" w:rsidP="00B57083">
      <w:pPr>
        <w:ind w:firstLine="0"/>
        <w:rPr>
          <w:rFonts w:ascii="Courier New" w:hAnsi="Courier New"/>
          <w:sz w:val="22"/>
        </w:rPr>
      </w:pPr>
      <w:r w:rsidRPr="00B57083">
        <w:rPr>
          <w:rFonts w:ascii="Courier New" w:hAnsi="Courier New"/>
          <w:sz w:val="22"/>
          <w:lang w:val="en-US"/>
        </w:rPr>
        <w:t xml:space="preserve">    delwin</w:t>
      </w:r>
      <w:r w:rsidRPr="00B57083">
        <w:rPr>
          <w:rFonts w:ascii="Courier New" w:hAnsi="Courier New"/>
          <w:sz w:val="22"/>
        </w:rPr>
        <w:t xml:space="preserve"> (</w:t>
      </w:r>
      <w:r w:rsidRPr="00B57083">
        <w:rPr>
          <w:rFonts w:ascii="Courier New" w:hAnsi="Courier New"/>
          <w:sz w:val="22"/>
          <w:lang w:val="en-US"/>
        </w:rPr>
        <w:t>popup</w:t>
      </w:r>
      <w:r w:rsidRPr="00B57083">
        <w:rPr>
          <w:rFonts w:ascii="Courier New" w:hAnsi="Courier New"/>
          <w:sz w:val="22"/>
        </w:rPr>
        <w:t>_</w:t>
      </w:r>
      <w:r w:rsidRPr="00B57083">
        <w:rPr>
          <w:rFonts w:ascii="Courier New" w:hAnsi="Courier New"/>
          <w:sz w:val="22"/>
          <w:lang w:val="en-US"/>
        </w:rPr>
        <w:t>win</w:t>
      </w:r>
      <w:r w:rsidRPr="00B57083">
        <w:rPr>
          <w:rFonts w:ascii="Courier New" w:hAnsi="Courier New"/>
          <w:sz w:val="22"/>
        </w:rPr>
        <w:t>);</w:t>
      </w:r>
    </w:p>
    <w:p w14:paraId="0C6CB76B" w14:textId="77777777" w:rsidR="00B57083" w:rsidRPr="00B57083" w:rsidRDefault="00B57083" w:rsidP="00B57083">
      <w:pPr>
        <w:ind w:firstLine="0"/>
        <w:rPr>
          <w:rFonts w:ascii="Courier New" w:hAnsi="Courier New"/>
          <w:sz w:val="22"/>
        </w:rPr>
      </w:pPr>
      <w:r w:rsidRPr="00B57083">
        <w:rPr>
          <w:rFonts w:ascii="Courier New" w:hAnsi="Courier New"/>
          <w:sz w:val="22"/>
        </w:rPr>
        <w:t xml:space="preserve">    /* Установить прошлое значение видимости курсора */</w:t>
      </w:r>
    </w:p>
    <w:p w14:paraId="41C53FBD" w14:textId="77777777" w:rsidR="00D71B2D" w:rsidRDefault="00B57083" w:rsidP="00B57083">
      <w:pPr>
        <w:ind w:firstLine="0"/>
        <w:rPr>
          <w:rFonts w:ascii="Courier New" w:hAnsi="Courier New"/>
          <w:sz w:val="22"/>
          <w:lang w:val="en-US"/>
        </w:rPr>
      </w:pPr>
      <w:r w:rsidRPr="00B57083">
        <w:rPr>
          <w:rFonts w:ascii="Courier New" w:hAnsi="Courier New"/>
          <w:sz w:val="22"/>
        </w:rPr>
        <w:t xml:space="preserve">    </w:t>
      </w:r>
      <w:r w:rsidRPr="00B57083">
        <w:rPr>
          <w:rFonts w:ascii="Courier New" w:hAnsi="Courier New"/>
          <w:sz w:val="22"/>
          <w:lang w:val="en-US"/>
        </w:rPr>
        <w:t>curs_set(last_curs_state);</w:t>
      </w:r>
    </w:p>
    <w:p w14:paraId="472B1485" w14:textId="77777777" w:rsidR="00B57083" w:rsidRPr="00B57083" w:rsidRDefault="00B57083" w:rsidP="00B57083">
      <w:pPr>
        <w:ind w:firstLine="0"/>
        <w:rPr>
          <w:rFonts w:ascii="Courier New" w:hAnsi="Courier New"/>
          <w:sz w:val="22"/>
          <w:lang w:val="en-US"/>
        </w:rPr>
      </w:pPr>
      <w:r w:rsidRPr="00B57083">
        <w:rPr>
          <w:rFonts w:ascii="Courier New" w:hAnsi="Courier New"/>
          <w:sz w:val="22"/>
          <w:lang w:val="en-US"/>
        </w:rPr>
        <w:t xml:space="preserve">    return;</w:t>
      </w:r>
    </w:p>
    <w:p w14:paraId="5ABF0A81" w14:textId="77777777" w:rsidR="00640A6B" w:rsidRDefault="00B57083" w:rsidP="00A85196">
      <w:pPr>
        <w:ind w:firstLine="0"/>
        <w:jc w:val="center"/>
        <w:rPr>
          <w:b/>
          <w:lang w:val="en-US"/>
        </w:rPr>
      </w:pPr>
      <w:proofErr w:type="gramStart"/>
      <w:r w:rsidRPr="00B57083">
        <w:rPr>
          <w:rFonts w:ascii="Courier New" w:hAnsi="Courier New"/>
          <w:sz w:val="22"/>
          <w:lang w:val="en-US"/>
        </w:rPr>
        <w:t>}</w:t>
      </w:r>
      <w:r w:rsidR="00640A6B" w:rsidRPr="00640A6B">
        <w:rPr>
          <w:b/>
        </w:rPr>
        <w:t>Исходный</w:t>
      </w:r>
      <w:proofErr w:type="gramEnd"/>
      <w:r w:rsidR="00640A6B" w:rsidRPr="00640A6B">
        <w:rPr>
          <w:b/>
          <w:lang w:val="en-US"/>
        </w:rPr>
        <w:t xml:space="preserve"> </w:t>
      </w:r>
      <w:r w:rsidR="00640A6B" w:rsidRPr="00640A6B">
        <w:rPr>
          <w:b/>
        </w:rPr>
        <w:t>код</w:t>
      </w:r>
      <w:r w:rsidR="00640A6B" w:rsidRPr="00640A6B">
        <w:rPr>
          <w:b/>
          <w:lang w:val="en-US"/>
        </w:rPr>
        <w:t xml:space="preserve"> </w:t>
      </w:r>
      <w:r w:rsidR="00640A6B" w:rsidRPr="00640A6B">
        <w:rPr>
          <w:b/>
        </w:rPr>
        <w:t>файла</w:t>
      </w:r>
      <w:r w:rsidR="00640A6B" w:rsidRPr="00640A6B">
        <w:rPr>
          <w:b/>
          <w:lang w:val="en-US"/>
        </w:rPr>
        <w:t xml:space="preserve"> «popup_element_info.c»</w:t>
      </w:r>
    </w:p>
    <w:p w14:paraId="6E02EF0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#include "__popups__.h"</w:t>
      </w:r>
    </w:p>
    <w:p w14:paraId="019986B1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#include </w:t>
      </w:r>
      <w:proofErr w:type="gramStart"/>
      <w:r w:rsidRPr="00B57083">
        <w:rPr>
          <w:lang w:val="en-US"/>
        </w:rPr>
        <w:t>"..</w:t>
      </w:r>
      <w:proofErr w:type="gramEnd"/>
      <w:r w:rsidRPr="00B57083">
        <w:rPr>
          <w:lang w:val="en-US"/>
        </w:rPr>
        <w:t>/forms/__forms__.h"</w:t>
      </w:r>
    </w:p>
    <w:p w14:paraId="79D0D3F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const menu_t PLACE_ELEMENT_MENU = {</w:t>
      </w:r>
    </w:p>
    <w:p w14:paraId="5B61B11B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L</w:t>
      </w:r>
      <w:r w:rsidRPr="00B57083">
        <w:t>"В начало",</w:t>
      </w:r>
    </w:p>
    <w:p w14:paraId="4DD44B86" w14:textId="77777777" w:rsidR="00B57083" w:rsidRPr="00B57083" w:rsidRDefault="00B57083" w:rsidP="00A85196">
      <w:pPr>
        <w:pStyle w:val="a3"/>
      </w:pPr>
      <w:r w:rsidRPr="00B57083">
        <w:t xml:space="preserve">    </w:t>
      </w:r>
      <w:r w:rsidRPr="00B57083">
        <w:rPr>
          <w:lang w:val="en-US"/>
        </w:rPr>
        <w:t>L</w:t>
      </w:r>
      <w:r w:rsidRPr="00B57083">
        <w:t>"В конец",</w:t>
      </w:r>
    </w:p>
    <w:p w14:paraId="6462310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</w:t>
      </w:r>
      <w:r w:rsidRPr="00B57083">
        <w:rPr>
          <w:lang w:val="en-US"/>
        </w:rPr>
        <w:t>NULL</w:t>
      </w:r>
    </w:p>
    <w:p w14:paraId="260032E9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};</w:t>
      </w:r>
    </w:p>
    <w:p w14:paraId="70ADEC2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int tui_popup_edit_element_data (const wchar_t * title, list_data_t * edata, int create_new_element_mode)</w:t>
      </w:r>
    </w:p>
    <w:p w14:paraId="5B49C0B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{</w:t>
      </w:r>
    </w:p>
    <w:p w14:paraId="377385B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int</w:t>
      </w:r>
    </w:p>
    <w:p w14:paraId="65DCED9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exit_flag = 0,</w:t>
      </w:r>
    </w:p>
    <w:p w14:paraId="67943B6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flags = TUI_AT_END_FLAG,</w:t>
      </w:r>
    </w:p>
    <w:p w14:paraId="3CB703E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selected_field = 1;</w:t>
      </w:r>
    </w:p>
    <w:p w14:paraId="541DA4E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wchar_t tmp_</w:t>
      </w:r>
      <w:proofErr w:type="gramStart"/>
      <w:r w:rsidRPr="00B57083">
        <w:rPr>
          <w:lang w:val="en-US"/>
        </w:rPr>
        <w:t>wcs[</w:t>
      </w:r>
      <w:proofErr w:type="gramEnd"/>
      <w:r w:rsidRPr="00B57083">
        <w:rPr>
          <w:lang w:val="en-US"/>
        </w:rPr>
        <w:t>100];</w:t>
      </w:r>
    </w:p>
    <w:p w14:paraId="104D53DF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mkey_t key = MKEY_NULL;</w:t>
      </w:r>
    </w:p>
    <w:p w14:paraId="01974CD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// Подготовка начальных данных</w:t>
      </w:r>
    </w:p>
    <w:p w14:paraId="246B516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(create_new_element_mode)</w:t>
      </w:r>
    </w:p>
    <w:p w14:paraId="441EEE4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{</w:t>
      </w:r>
    </w:p>
    <w:p w14:paraId="71A8FE6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memset (edata, 0, sizeof(list_data_t));</w:t>
      </w:r>
    </w:p>
    <w:p w14:paraId="7B35030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lastRenderedPageBreak/>
        <w:t xml:space="preserve">        edata-&gt;</w:t>
      </w:r>
      <w:proofErr w:type="gramStart"/>
      <w:r w:rsidRPr="00B57083">
        <w:rPr>
          <w:lang w:val="en-US"/>
        </w:rPr>
        <w:t>date.Y</w:t>
      </w:r>
      <w:proofErr w:type="gramEnd"/>
      <w:r w:rsidRPr="00B57083">
        <w:rPr>
          <w:lang w:val="en-US"/>
        </w:rPr>
        <w:t xml:space="preserve"> = 2021;</w:t>
      </w:r>
    </w:p>
    <w:p w14:paraId="3BC1C0D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edata-&gt;date.M = 11;</w:t>
      </w:r>
    </w:p>
    <w:p w14:paraId="130FD2D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edata-&gt;</w:t>
      </w:r>
      <w:proofErr w:type="gramStart"/>
      <w:r w:rsidRPr="00B57083">
        <w:rPr>
          <w:lang w:val="en-US"/>
        </w:rPr>
        <w:t>date.D</w:t>
      </w:r>
      <w:proofErr w:type="gramEnd"/>
      <w:r w:rsidRPr="00B57083">
        <w:rPr>
          <w:lang w:val="en-US"/>
        </w:rPr>
        <w:t xml:space="preserve"> = 11;</w:t>
      </w:r>
    </w:p>
    <w:p w14:paraId="61188108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}</w:t>
      </w:r>
    </w:p>
    <w:p w14:paraId="041B049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WINDOW * popup_win = newwin (22, 22 + ANIMAL_AREAL_MAX_LEN, 1, 1);</w:t>
      </w:r>
    </w:p>
    <w:p w14:paraId="1B8B27C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PANEL  *</w:t>
      </w:r>
      <w:proofErr w:type="gramEnd"/>
      <w:r w:rsidRPr="00B57083">
        <w:rPr>
          <w:lang w:val="en-US"/>
        </w:rPr>
        <w:t xml:space="preserve"> popup_panel = new_panel (popup_win);</w:t>
      </w:r>
    </w:p>
    <w:p w14:paraId="44812BB2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update_panels ();</w:t>
      </w:r>
    </w:p>
    <w:p w14:paraId="2A762CE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tui_draw_popup_header (popup_win, title);</w:t>
      </w:r>
    </w:p>
    <w:p w14:paraId="12A62AB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</w:p>
    <w:p w14:paraId="0BC22F57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do</w:t>
      </w:r>
    </w:p>
    <w:p w14:paraId="339EC332" w14:textId="77777777" w:rsidR="00B57083" w:rsidRPr="00B57083" w:rsidRDefault="00B57083" w:rsidP="00A85196">
      <w:pPr>
        <w:pStyle w:val="a3"/>
      </w:pPr>
      <w:r w:rsidRPr="00B57083">
        <w:t xml:space="preserve">    {</w:t>
      </w:r>
    </w:p>
    <w:p w14:paraId="6CB31D8B" w14:textId="77777777" w:rsidR="00B57083" w:rsidRPr="00B57083" w:rsidRDefault="00B57083" w:rsidP="00A85196">
      <w:pPr>
        <w:pStyle w:val="a3"/>
      </w:pPr>
      <w:r w:rsidRPr="00B57083">
        <w:t xml:space="preserve">        /* Обработать нажатую клавишу */</w:t>
      </w:r>
    </w:p>
    <w:p w14:paraId="2E81492B" w14:textId="77777777" w:rsidR="00B57083" w:rsidRPr="00B57083" w:rsidRDefault="00B57083" w:rsidP="00A85196">
      <w:pPr>
        <w:pStyle w:val="a3"/>
      </w:pPr>
      <w:r w:rsidRPr="00B57083">
        <w:t xml:space="preserve">        </w:t>
      </w:r>
      <w:r w:rsidRPr="00B57083">
        <w:rPr>
          <w:lang w:val="en-US"/>
        </w:rPr>
        <w:t>switch</w:t>
      </w:r>
      <w:r w:rsidRPr="00B57083">
        <w:t xml:space="preserve"> (</w:t>
      </w:r>
      <w:r w:rsidRPr="00B57083">
        <w:rPr>
          <w:lang w:val="en-US"/>
        </w:rPr>
        <w:t>key</w:t>
      </w:r>
      <w:r w:rsidRPr="00B57083">
        <w:t>)</w:t>
      </w:r>
    </w:p>
    <w:p w14:paraId="30E0D13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    </w:t>
      </w:r>
      <w:r w:rsidRPr="00B57083">
        <w:rPr>
          <w:lang w:val="en-US"/>
        </w:rPr>
        <w:t>{</w:t>
      </w:r>
    </w:p>
    <w:p w14:paraId="3BC6CF3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case MKEY_TAB:</w:t>
      </w:r>
    </w:p>
    <w:p w14:paraId="55097A6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if (selected_field &lt; 9 - </w:t>
      </w:r>
      <w:proofErr w:type="gramStart"/>
      <w:r w:rsidRPr="00B57083">
        <w:rPr>
          <w:lang w:val="en-US"/>
        </w:rPr>
        <w:t>(!create</w:t>
      </w:r>
      <w:proofErr w:type="gramEnd"/>
      <w:r w:rsidRPr="00B57083">
        <w:rPr>
          <w:lang w:val="en-US"/>
        </w:rPr>
        <w:t>_new_element_mode))</w:t>
      </w:r>
    </w:p>
    <w:p w14:paraId="67AA9FE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selected_field++;</w:t>
      </w:r>
    </w:p>
    <w:p w14:paraId="17C662B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else</w:t>
      </w:r>
    </w:p>
    <w:p w14:paraId="30C6375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selected_field = 1;</w:t>
      </w:r>
    </w:p>
    <w:p w14:paraId="3F44C55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break;</w:t>
      </w:r>
    </w:p>
    <w:p w14:paraId="4C52725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</w:t>
      </w:r>
    </w:p>
    <w:p w14:paraId="11F8689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case MKEY_ENTER:</w:t>
      </w:r>
    </w:p>
    <w:p w14:paraId="01D22B0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switch (selected_field)</w:t>
      </w:r>
    </w:p>
    <w:p w14:paraId="76CA474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{</w:t>
      </w:r>
    </w:p>
    <w:p w14:paraId="491E039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case 1:</w:t>
      </w:r>
    </w:p>
    <w:p w14:paraId="1F7C34F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memset (tmp_wcs, 0, sizeof(tmp_wcs));</w:t>
      </w:r>
    </w:p>
    <w:p w14:paraId="7B078B7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if (edata-&gt;cage_num)</w:t>
      </w:r>
    </w:p>
    <w:p w14:paraId="6B7D46F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    int2wcs (edata-&gt;cage_num, tmp_wcs);</w:t>
      </w:r>
    </w:p>
    <w:p w14:paraId="4019492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tui_draw_popup_form (L"Ввод # Вольера", L"Введите номер вольера.", L"№", tmp_wcs, CAGE_NUM_DGT_CNT, VMASK_DIGITS);</w:t>
      </w:r>
    </w:p>
    <w:p w14:paraId="25173C2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edata-&gt;cage_num = wcs2int(tmp_wcs);</w:t>
      </w:r>
    </w:p>
    <w:p w14:paraId="076B4A63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                    break</w:t>
      </w:r>
      <w:r w:rsidRPr="00B57083">
        <w:t>;</w:t>
      </w:r>
    </w:p>
    <w:p w14:paraId="3A115D81" w14:textId="77777777" w:rsidR="00B57083" w:rsidRPr="00B57083" w:rsidRDefault="00B57083" w:rsidP="00A85196">
      <w:pPr>
        <w:pStyle w:val="a3"/>
      </w:pPr>
      <w:r w:rsidRPr="00B57083">
        <w:t xml:space="preserve">                    </w:t>
      </w:r>
      <w:r w:rsidRPr="00B57083">
        <w:rPr>
          <w:lang w:val="en-US"/>
        </w:rPr>
        <w:t>case</w:t>
      </w:r>
      <w:r w:rsidRPr="00B57083">
        <w:t xml:space="preserve"> 2:</w:t>
      </w:r>
    </w:p>
    <w:p w14:paraId="473CF7C7" w14:textId="77777777" w:rsidR="00B57083" w:rsidRPr="00B57083" w:rsidRDefault="00B57083" w:rsidP="00A85196">
      <w:pPr>
        <w:pStyle w:val="a3"/>
      </w:pPr>
      <w:r w:rsidRPr="00B57083">
        <w:t xml:space="preserve">                        </w:t>
      </w:r>
      <w:r w:rsidRPr="00B57083">
        <w:rPr>
          <w:lang w:val="en-US"/>
        </w:rPr>
        <w:t>tui</w:t>
      </w:r>
      <w:r w:rsidRPr="00B57083">
        <w:t>_</w:t>
      </w:r>
      <w:r w:rsidRPr="00B57083">
        <w:rPr>
          <w:lang w:val="en-US"/>
        </w:rPr>
        <w:t>draw</w:t>
      </w:r>
      <w:r w:rsidRPr="00B57083">
        <w:t>_</w:t>
      </w:r>
      <w:r w:rsidRPr="00B57083">
        <w:rPr>
          <w:lang w:val="en-US"/>
        </w:rPr>
        <w:t>popup</w:t>
      </w:r>
      <w:r w:rsidRPr="00B57083">
        <w:t>_</w:t>
      </w:r>
      <w:r w:rsidRPr="00B57083">
        <w:rPr>
          <w:lang w:val="en-US"/>
        </w:rPr>
        <w:t>date</w:t>
      </w:r>
      <w:r w:rsidRPr="00B57083">
        <w:t xml:space="preserve"> (</w:t>
      </w:r>
      <w:r w:rsidRPr="00B57083">
        <w:rPr>
          <w:lang w:val="en-US"/>
        </w:rPr>
        <w:t>L</w:t>
      </w:r>
      <w:r w:rsidRPr="00B57083">
        <w:t xml:space="preserve">"Ввод даты поступления", </w:t>
      </w:r>
      <w:r w:rsidRPr="00B57083">
        <w:rPr>
          <w:lang w:val="en-US"/>
        </w:rPr>
        <w:t>L</w:t>
      </w:r>
      <w:r w:rsidRPr="00B57083">
        <w:t>"Введите дату поступления животкого в центр.", &amp;</w:t>
      </w:r>
      <w:r w:rsidRPr="00B57083">
        <w:rPr>
          <w:lang w:val="en-US"/>
        </w:rPr>
        <w:t>edata</w:t>
      </w:r>
      <w:r w:rsidRPr="00B57083">
        <w:t>-&gt;</w:t>
      </w:r>
      <w:r w:rsidRPr="00B57083">
        <w:rPr>
          <w:lang w:val="en-US"/>
        </w:rPr>
        <w:t>date</w:t>
      </w:r>
      <w:r w:rsidRPr="00B57083">
        <w:t>);</w:t>
      </w:r>
    </w:p>
    <w:p w14:paraId="08FA65F0" w14:textId="77777777" w:rsidR="00B57083" w:rsidRPr="00B57083" w:rsidRDefault="00B57083" w:rsidP="00A85196">
      <w:pPr>
        <w:pStyle w:val="a3"/>
      </w:pPr>
      <w:r w:rsidRPr="00B57083">
        <w:t xml:space="preserve">                        </w:t>
      </w:r>
      <w:r w:rsidRPr="00B57083">
        <w:rPr>
          <w:lang w:val="en-US"/>
        </w:rPr>
        <w:t>break</w:t>
      </w:r>
      <w:r w:rsidRPr="00B57083">
        <w:t>;</w:t>
      </w:r>
    </w:p>
    <w:p w14:paraId="09255719" w14:textId="77777777" w:rsidR="00B57083" w:rsidRPr="00B57083" w:rsidRDefault="00B57083" w:rsidP="00A85196">
      <w:pPr>
        <w:pStyle w:val="a3"/>
      </w:pPr>
      <w:r w:rsidRPr="00B57083">
        <w:t xml:space="preserve">                    </w:t>
      </w:r>
      <w:r w:rsidRPr="00B57083">
        <w:rPr>
          <w:lang w:val="en-US"/>
        </w:rPr>
        <w:t>case</w:t>
      </w:r>
      <w:r w:rsidRPr="00B57083">
        <w:t xml:space="preserve"> 3:</w:t>
      </w:r>
    </w:p>
    <w:p w14:paraId="788B0251" w14:textId="77777777" w:rsidR="00B57083" w:rsidRPr="00B57083" w:rsidRDefault="00B57083" w:rsidP="00A85196">
      <w:pPr>
        <w:pStyle w:val="a3"/>
      </w:pPr>
      <w:r w:rsidRPr="00B57083">
        <w:t xml:space="preserve">                        </w:t>
      </w:r>
      <w:r w:rsidRPr="00B57083">
        <w:rPr>
          <w:lang w:val="en-US"/>
        </w:rPr>
        <w:t>tui</w:t>
      </w:r>
      <w:r w:rsidRPr="00B57083">
        <w:t>_</w:t>
      </w:r>
      <w:r w:rsidRPr="00B57083">
        <w:rPr>
          <w:lang w:val="en-US"/>
        </w:rPr>
        <w:t>draw</w:t>
      </w:r>
      <w:r w:rsidRPr="00B57083">
        <w:t>_</w:t>
      </w:r>
      <w:r w:rsidRPr="00B57083">
        <w:rPr>
          <w:lang w:val="en-US"/>
        </w:rPr>
        <w:t>popup</w:t>
      </w:r>
      <w:r w:rsidRPr="00B57083">
        <w:t>_</w:t>
      </w:r>
      <w:r w:rsidRPr="00B57083">
        <w:rPr>
          <w:lang w:val="en-US"/>
        </w:rPr>
        <w:t>form</w:t>
      </w:r>
      <w:r w:rsidRPr="00B57083">
        <w:t xml:space="preserve"> (</w:t>
      </w:r>
      <w:r w:rsidRPr="00B57083">
        <w:rPr>
          <w:lang w:val="en-US"/>
        </w:rPr>
        <w:t>L</w:t>
      </w:r>
      <w:r w:rsidRPr="00B57083">
        <w:t xml:space="preserve">"Ввод ареала", </w:t>
      </w:r>
      <w:r w:rsidRPr="00B57083">
        <w:rPr>
          <w:lang w:val="en-US"/>
        </w:rPr>
        <w:t>L</w:t>
      </w:r>
      <w:r w:rsidRPr="00B57083">
        <w:t xml:space="preserve">"Введите ареал обитания животного.", </w:t>
      </w:r>
      <w:r w:rsidRPr="00B57083">
        <w:rPr>
          <w:lang w:val="en-US"/>
        </w:rPr>
        <w:t>L</w:t>
      </w:r>
      <w:r w:rsidRPr="00B57083">
        <w:t xml:space="preserve">"ареал", </w:t>
      </w:r>
      <w:r w:rsidRPr="00B57083">
        <w:rPr>
          <w:lang w:val="en-US"/>
        </w:rPr>
        <w:t>edata</w:t>
      </w:r>
      <w:r w:rsidRPr="00B57083">
        <w:t>-&gt;</w:t>
      </w:r>
      <w:proofErr w:type="gramStart"/>
      <w:r w:rsidRPr="00B57083">
        <w:rPr>
          <w:lang w:val="en-US"/>
        </w:rPr>
        <w:t>animal</w:t>
      </w:r>
      <w:r w:rsidRPr="00B57083">
        <w:t>.</w:t>
      </w:r>
      <w:r w:rsidRPr="00B57083">
        <w:rPr>
          <w:lang w:val="en-US"/>
        </w:rPr>
        <w:t>areal</w:t>
      </w:r>
      <w:proofErr w:type="gramEnd"/>
      <w:r w:rsidRPr="00B57083">
        <w:t xml:space="preserve">, </w:t>
      </w:r>
      <w:r w:rsidRPr="00B57083">
        <w:rPr>
          <w:lang w:val="en-US"/>
        </w:rPr>
        <w:t>ANIMAL</w:t>
      </w:r>
      <w:r w:rsidRPr="00B57083">
        <w:t>_</w:t>
      </w:r>
      <w:r w:rsidRPr="00B57083">
        <w:rPr>
          <w:lang w:val="en-US"/>
        </w:rPr>
        <w:t>AREAL</w:t>
      </w:r>
      <w:r w:rsidRPr="00B57083">
        <w:t>_</w:t>
      </w:r>
      <w:r w:rsidRPr="00B57083">
        <w:rPr>
          <w:lang w:val="en-US"/>
        </w:rPr>
        <w:t>MAX</w:t>
      </w:r>
      <w:r w:rsidRPr="00B57083">
        <w:t>_</w:t>
      </w:r>
      <w:r w:rsidRPr="00B57083">
        <w:rPr>
          <w:lang w:val="en-US"/>
        </w:rPr>
        <w:t>LEN</w:t>
      </w:r>
      <w:r w:rsidRPr="00B57083">
        <w:t xml:space="preserve">, </w:t>
      </w:r>
      <w:r w:rsidRPr="00B57083">
        <w:rPr>
          <w:lang w:val="en-US"/>
        </w:rPr>
        <w:t>VMASK</w:t>
      </w:r>
      <w:r w:rsidRPr="00B57083">
        <w:t>_</w:t>
      </w:r>
      <w:r w:rsidRPr="00B57083">
        <w:rPr>
          <w:lang w:val="en-US"/>
        </w:rPr>
        <w:t>ANY</w:t>
      </w:r>
      <w:r w:rsidRPr="00B57083">
        <w:t>_</w:t>
      </w:r>
      <w:r w:rsidRPr="00B57083">
        <w:rPr>
          <w:lang w:val="en-US"/>
        </w:rPr>
        <w:t>CHAR</w:t>
      </w:r>
      <w:r w:rsidRPr="00B57083">
        <w:t xml:space="preserve"> | </w:t>
      </w:r>
      <w:r w:rsidRPr="00B57083">
        <w:rPr>
          <w:lang w:val="en-US"/>
        </w:rPr>
        <w:t>VMASK</w:t>
      </w:r>
      <w:r w:rsidRPr="00B57083">
        <w:t>_</w:t>
      </w:r>
      <w:r w:rsidRPr="00B57083">
        <w:rPr>
          <w:lang w:val="en-US"/>
        </w:rPr>
        <w:t>SPACES</w:t>
      </w:r>
      <w:r w:rsidRPr="00B57083">
        <w:t>);</w:t>
      </w:r>
    </w:p>
    <w:p w14:paraId="07E4CC06" w14:textId="77777777" w:rsidR="00B57083" w:rsidRPr="00B57083" w:rsidRDefault="00B57083" w:rsidP="00A85196">
      <w:pPr>
        <w:pStyle w:val="a3"/>
      </w:pPr>
      <w:r w:rsidRPr="00B57083">
        <w:t xml:space="preserve">                        </w:t>
      </w:r>
      <w:r w:rsidRPr="00B57083">
        <w:rPr>
          <w:lang w:val="en-US"/>
        </w:rPr>
        <w:t>break</w:t>
      </w:r>
      <w:r w:rsidRPr="00B57083">
        <w:t>;</w:t>
      </w:r>
    </w:p>
    <w:p w14:paraId="6F73B98D" w14:textId="77777777" w:rsidR="00B57083" w:rsidRPr="00B57083" w:rsidRDefault="00B57083" w:rsidP="00A85196">
      <w:pPr>
        <w:pStyle w:val="a3"/>
      </w:pPr>
      <w:r w:rsidRPr="00B57083">
        <w:t xml:space="preserve">                    </w:t>
      </w:r>
      <w:r w:rsidRPr="00B57083">
        <w:rPr>
          <w:lang w:val="en-US"/>
        </w:rPr>
        <w:t>case</w:t>
      </w:r>
      <w:r w:rsidRPr="00B57083">
        <w:t xml:space="preserve"> 4:</w:t>
      </w:r>
    </w:p>
    <w:p w14:paraId="45A238FA" w14:textId="77777777" w:rsidR="00B57083" w:rsidRPr="00B57083" w:rsidRDefault="00B57083" w:rsidP="00A85196">
      <w:pPr>
        <w:pStyle w:val="a3"/>
      </w:pPr>
      <w:r w:rsidRPr="00B57083">
        <w:t xml:space="preserve">                        </w:t>
      </w:r>
      <w:r w:rsidRPr="00B57083">
        <w:rPr>
          <w:lang w:val="en-US"/>
        </w:rPr>
        <w:t>tui</w:t>
      </w:r>
      <w:r w:rsidRPr="00B57083">
        <w:t>_</w:t>
      </w:r>
      <w:r w:rsidRPr="00B57083">
        <w:rPr>
          <w:lang w:val="en-US"/>
        </w:rPr>
        <w:t>draw</w:t>
      </w:r>
      <w:r w:rsidRPr="00B57083">
        <w:t>_</w:t>
      </w:r>
      <w:r w:rsidRPr="00B57083">
        <w:rPr>
          <w:lang w:val="en-US"/>
        </w:rPr>
        <w:t>popup</w:t>
      </w:r>
      <w:r w:rsidRPr="00B57083">
        <w:t>_</w:t>
      </w:r>
      <w:r w:rsidRPr="00B57083">
        <w:rPr>
          <w:lang w:val="en-US"/>
        </w:rPr>
        <w:t>form</w:t>
      </w:r>
      <w:r w:rsidRPr="00B57083">
        <w:t xml:space="preserve"> (</w:t>
      </w:r>
      <w:r w:rsidRPr="00B57083">
        <w:rPr>
          <w:lang w:val="en-US"/>
        </w:rPr>
        <w:t>L</w:t>
      </w:r>
      <w:r w:rsidRPr="00B57083">
        <w:t xml:space="preserve">"Ввод породы", </w:t>
      </w:r>
      <w:r w:rsidRPr="00B57083">
        <w:rPr>
          <w:lang w:val="en-US"/>
        </w:rPr>
        <w:t>L</w:t>
      </w:r>
      <w:r w:rsidRPr="00B57083">
        <w:t xml:space="preserve">"Введите породу животного.", </w:t>
      </w:r>
      <w:r w:rsidRPr="00B57083">
        <w:rPr>
          <w:lang w:val="en-US"/>
        </w:rPr>
        <w:t>L</w:t>
      </w:r>
      <w:r w:rsidRPr="00B57083">
        <w:t xml:space="preserve">"порода", </w:t>
      </w:r>
      <w:r w:rsidRPr="00B57083">
        <w:rPr>
          <w:lang w:val="en-US"/>
        </w:rPr>
        <w:t>edata</w:t>
      </w:r>
      <w:r w:rsidRPr="00B57083">
        <w:t>-&gt;</w:t>
      </w:r>
      <w:proofErr w:type="gramStart"/>
      <w:r w:rsidRPr="00B57083">
        <w:rPr>
          <w:lang w:val="en-US"/>
        </w:rPr>
        <w:t>animal</w:t>
      </w:r>
      <w:r w:rsidRPr="00B57083">
        <w:t>.</w:t>
      </w:r>
      <w:r w:rsidRPr="00B57083">
        <w:rPr>
          <w:lang w:val="en-US"/>
        </w:rPr>
        <w:t>breed</w:t>
      </w:r>
      <w:proofErr w:type="gramEnd"/>
      <w:r w:rsidRPr="00B57083">
        <w:t xml:space="preserve">, </w:t>
      </w:r>
      <w:r w:rsidRPr="00B57083">
        <w:rPr>
          <w:lang w:val="en-US"/>
        </w:rPr>
        <w:t>ANIMAL</w:t>
      </w:r>
      <w:r w:rsidRPr="00B57083">
        <w:t>_</w:t>
      </w:r>
      <w:r w:rsidRPr="00B57083">
        <w:rPr>
          <w:lang w:val="en-US"/>
        </w:rPr>
        <w:t>BREED</w:t>
      </w:r>
      <w:r w:rsidRPr="00B57083">
        <w:t>_</w:t>
      </w:r>
      <w:r w:rsidRPr="00B57083">
        <w:rPr>
          <w:lang w:val="en-US"/>
        </w:rPr>
        <w:t>MAX</w:t>
      </w:r>
      <w:r w:rsidRPr="00B57083">
        <w:t>_</w:t>
      </w:r>
      <w:r w:rsidRPr="00B57083">
        <w:rPr>
          <w:lang w:val="en-US"/>
        </w:rPr>
        <w:t>LEN</w:t>
      </w:r>
      <w:r w:rsidRPr="00B57083">
        <w:t xml:space="preserve">, </w:t>
      </w:r>
      <w:r w:rsidRPr="00B57083">
        <w:rPr>
          <w:lang w:val="en-US"/>
        </w:rPr>
        <w:t>VMASK</w:t>
      </w:r>
      <w:r w:rsidRPr="00B57083">
        <w:t>_</w:t>
      </w:r>
      <w:r w:rsidRPr="00B57083">
        <w:rPr>
          <w:lang w:val="en-US"/>
        </w:rPr>
        <w:t>ANY</w:t>
      </w:r>
      <w:r w:rsidRPr="00B57083">
        <w:t>_</w:t>
      </w:r>
      <w:r w:rsidRPr="00B57083">
        <w:rPr>
          <w:lang w:val="en-US"/>
        </w:rPr>
        <w:t>CHAR</w:t>
      </w:r>
      <w:r w:rsidRPr="00B57083">
        <w:t xml:space="preserve"> | </w:t>
      </w:r>
      <w:r w:rsidRPr="00B57083">
        <w:rPr>
          <w:lang w:val="en-US"/>
        </w:rPr>
        <w:t>VMASK</w:t>
      </w:r>
      <w:r w:rsidRPr="00B57083">
        <w:t>_</w:t>
      </w:r>
      <w:r w:rsidRPr="00B57083">
        <w:rPr>
          <w:lang w:val="en-US"/>
        </w:rPr>
        <w:t>SPACES</w:t>
      </w:r>
      <w:r w:rsidRPr="00B57083">
        <w:t>);</w:t>
      </w:r>
    </w:p>
    <w:p w14:paraId="7B70B83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                    </w:t>
      </w:r>
      <w:r w:rsidRPr="00B57083">
        <w:rPr>
          <w:lang w:val="en-US"/>
        </w:rPr>
        <w:t>break;</w:t>
      </w:r>
    </w:p>
    <w:p w14:paraId="2E59122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case 5:</w:t>
      </w:r>
    </w:p>
    <w:p w14:paraId="2A1AC7F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tui_draw_popup_form (L"Ввод имени", L"Введите имя животного.", L"имя", edata-&gt;animal.name, ANIMAL_NAME_MAX_LEN, VMASK_ANY_CHAR | VMASK_SPACES);</w:t>
      </w:r>
    </w:p>
    <w:p w14:paraId="607678D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break;</w:t>
      </w:r>
    </w:p>
    <w:p w14:paraId="3C05D03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case 6:</w:t>
      </w:r>
    </w:p>
    <w:p w14:paraId="4611326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tui_draw_popup_form (L"Ввод типа продукта", L"Введите тип продукта.", L"тип", edata-&gt;</w:t>
      </w:r>
      <w:proofErr w:type="gramStart"/>
      <w:r w:rsidRPr="00B57083">
        <w:rPr>
          <w:lang w:val="en-US"/>
        </w:rPr>
        <w:t>products.type</w:t>
      </w:r>
      <w:proofErr w:type="gramEnd"/>
      <w:r w:rsidRPr="00B57083">
        <w:rPr>
          <w:lang w:val="en-US"/>
        </w:rPr>
        <w:t>, PRODUCT_TYPE_MAX_LEN, VMASK_ANY_CHAR | VMASK_SPACES);</w:t>
      </w:r>
    </w:p>
    <w:p w14:paraId="1CC79F9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break;</w:t>
      </w:r>
    </w:p>
    <w:p w14:paraId="3143301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case 7:</w:t>
      </w:r>
    </w:p>
    <w:p w14:paraId="7998A4F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memset (tmp_wcs, 0, sizeof(tmp_wcs));</w:t>
      </w:r>
    </w:p>
    <w:p w14:paraId="6FFD83E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if (edata-&gt;</w:t>
      </w:r>
      <w:proofErr w:type="gramStart"/>
      <w:r w:rsidRPr="00B57083">
        <w:rPr>
          <w:lang w:val="en-US"/>
        </w:rPr>
        <w:t>products.weight</w:t>
      </w:r>
      <w:proofErr w:type="gramEnd"/>
      <w:r w:rsidRPr="00B57083">
        <w:rPr>
          <w:lang w:val="en-US"/>
        </w:rPr>
        <w:t>)</w:t>
      </w:r>
    </w:p>
    <w:p w14:paraId="6BBB000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    float2wcs (edata-&gt;</w:t>
      </w:r>
      <w:proofErr w:type="gramStart"/>
      <w:r w:rsidRPr="00B57083">
        <w:rPr>
          <w:lang w:val="en-US"/>
        </w:rPr>
        <w:t>products.weight</w:t>
      </w:r>
      <w:proofErr w:type="gramEnd"/>
      <w:r w:rsidRPr="00B57083">
        <w:rPr>
          <w:lang w:val="en-US"/>
        </w:rPr>
        <w:t>, tmp_wcs);</w:t>
      </w:r>
    </w:p>
    <w:p w14:paraId="7FFCD9C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tui_draw_popup_form (L"Ввод веса продукта", L"Введите вес продукта, употребляемого животным за день.", L"вес", tmp_wcs, WEIGHT_DGT_CNT, VMASK_DIGITS | VMASK_PUNCTS);</w:t>
      </w:r>
    </w:p>
    <w:p w14:paraId="223C251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edata-&gt;</w:t>
      </w:r>
      <w:proofErr w:type="gramStart"/>
      <w:r w:rsidRPr="00B57083">
        <w:rPr>
          <w:lang w:val="en-US"/>
        </w:rPr>
        <w:t>products.weight</w:t>
      </w:r>
      <w:proofErr w:type="gramEnd"/>
      <w:r w:rsidRPr="00B57083">
        <w:rPr>
          <w:lang w:val="en-US"/>
        </w:rPr>
        <w:t xml:space="preserve"> = wcs2float(tmp_wcs);</w:t>
      </w:r>
    </w:p>
    <w:p w14:paraId="78672C2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lastRenderedPageBreak/>
        <w:t xml:space="preserve">                        break;</w:t>
      </w:r>
    </w:p>
    <w:p w14:paraId="2914F33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case 8:</w:t>
      </w:r>
    </w:p>
    <w:p w14:paraId="23C336F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memset (tmp_wcs, 0, sizeof(tmp_wcs));</w:t>
      </w:r>
    </w:p>
    <w:p w14:paraId="132034C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if (edata-&gt;</w:t>
      </w:r>
      <w:proofErr w:type="gramStart"/>
      <w:r w:rsidRPr="00B57083">
        <w:rPr>
          <w:lang w:val="en-US"/>
        </w:rPr>
        <w:t>products.cost</w:t>
      </w:r>
      <w:proofErr w:type="gramEnd"/>
      <w:r w:rsidRPr="00B57083">
        <w:rPr>
          <w:lang w:val="en-US"/>
        </w:rPr>
        <w:t>)</w:t>
      </w:r>
    </w:p>
    <w:p w14:paraId="5594FBE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    float2wcs (edata-&gt;</w:t>
      </w:r>
      <w:proofErr w:type="gramStart"/>
      <w:r w:rsidRPr="00B57083">
        <w:rPr>
          <w:lang w:val="en-US"/>
        </w:rPr>
        <w:t>products.cost</w:t>
      </w:r>
      <w:proofErr w:type="gramEnd"/>
      <w:r w:rsidRPr="00B57083">
        <w:rPr>
          <w:lang w:val="en-US"/>
        </w:rPr>
        <w:t>, tmp_wcs);</w:t>
      </w:r>
    </w:p>
    <w:p w14:paraId="4F9179D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tui_draw_popup_form (L"Ввод стоимости продукта", L"Введите стоимость всех продуктов, потребляемых животным за день", L"стоим", tmp_wcs, COST_DGT_CNT, VMASK_DIGITS | VMASK_PUNCTS);</w:t>
      </w:r>
    </w:p>
    <w:p w14:paraId="1AFBA5D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edata-&gt;</w:t>
      </w:r>
      <w:proofErr w:type="gramStart"/>
      <w:r w:rsidRPr="00B57083">
        <w:rPr>
          <w:lang w:val="en-US"/>
        </w:rPr>
        <w:t>products.cost</w:t>
      </w:r>
      <w:proofErr w:type="gramEnd"/>
      <w:r w:rsidRPr="00B57083">
        <w:rPr>
          <w:lang w:val="en-US"/>
        </w:rPr>
        <w:t xml:space="preserve"> = wcs2float(tmp_wcs);</w:t>
      </w:r>
    </w:p>
    <w:p w14:paraId="4315EB31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                    break</w:t>
      </w:r>
      <w:r w:rsidRPr="00B57083">
        <w:t>;</w:t>
      </w:r>
    </w:p>
    <w:p w14:paraId="3AEC9895" w14:textId="77777777" w:rsidR="00B57083" w:rsidRPr="00B57083" w:rsidRDefault="00B57083" w:rsidP="00A85196">
      <w:pPr>
        <w:pStyle w:val="a3"/>
      </w:pPr>
      <w:r w:rsidRPr="00B57083">
        <w:t xml:space="preserve">                    </w:t>
      </w:r>
      <w:r w:rsidRPr="00B57083">
        <w:rPr>
          <w:lang w:val="en-US"/>
        </w:rPr>
        <w:t>case</w:t>
      </w:r>
      <w:r w:rsidRPr="00B57083">
        <w:t xml:space="preserve"> 9:</w:t>
      </w:r>
    </w:p>
    <w:p w14:paraId="21A6678B" w14:textId="77777777" w:rsidR="00B57083" w:rsidRPr="00B57083" w:rsidRDefault="00B57083" w:rsidP="00A85196">
      <w:pPr>
        <w:pStyle w:val="a3"/>
      </w:pPr>
      <w:r w:rsidRPr="00B57083">
        <w:t xml:space="preserve">                        </w:t>
      </w:r>
      <w:r w:rsidRPr="00B57083">
        <w:rPr>
          <w:lang w:val="en-US"/>
        </w:rPr>
        <w:t>switch</w:t>
      </w:r>
      <w:r w:rsidRPr="00B57083">
        <w:t xml:space="preserve"> (</w:t>
      </w:r>
      <w:r w:rsidRPr="00B57083">
        <w:rPr>
          <w:lang w:val="en-US"/>
        </w:rPr>
        <w:t>tui</w:t>
      </w:r>
      <w:r w:rsidRPr="00B57083">
        <w:t>_</w:t>
      </w:r>
      <w:r w:rsidRPr="00B57083">
        <w:rPr>
          <w:lang w:val="en-US"/>
        </w:rPr>
        <w:t>draw</w:t>
      </w:r>
      <w:r w:rsidRPr="00B57083">
        <w:t>_</w:t>
      </w:r>
      <w:r w:rsidRPr="00B57083">
        <w:rPr>
          <w:lang w:val="en-US"/>
        </w:rPr>
        <w:t>popup</w:t>
      </w:r>
      <w:r w:rsidRPr="00B57083">
        <w:t>_</w:t>
      </w:r>
      <w:r w:rsidRPr="00B57083">
        <w:rPr>
          <w:lang w:val="en-US"/>
        </w:rPr>
        <w:t>select</w:t>
      </w:r>
      <w:r w:rsidRPr="00B57083">
        <w:t xml:space="preserve"> (</w:t>
      </w:r>
      <w:r w:rsidRPr="00B57083">
        <w:rPr>
          <w:lang w:val="en-US"/>
        </w:rPr>
        <w:t>L</w:t>
      </w:r>
      <w:r w:rsidRPr="00B57083">
        <w:t xml:space="preserve">"Выбрать размещение данных", </w:t>
      </w:r>
      <w:r w:rsidRPr="00B57083">
        <w:rPr>
          <w:lang w:val="en-US"/>
        </w:rPr>
        <w:t>L</w:t>
      </w:r>
      <w:r w:rsidRPr="00B57083">
        <w:t xml:space="preserve">"Где разместить создаваемый элемент по отнашению к существующим данным?", </w:t>
      </w:r>
      <w:r w:rsidRPr="00B57083">
        <w:rPr>
          <w:lang w:val="en-US"/>
        </w:rPr>
        <w:t>PLACE</w:t>
      </w:r>
      <w:r w:rsidRPr="00B57083">
        <w:t>_</w:t>
      </w:r>
      <w:r w:rsidRPr="00B57083">
        <w:rPr>
          <w:lang w:val="en-US"/>
        </w:rPr>
        <w:t>ELEMENT</w:t>
      </w:r>
      <w:r w:rsidRPr="00B57083">
        <w:t>_</w:t>
      </w:r>
      <w:r w:rsidRPr="00B57083">
        <w:rPr>
          <w:lang w:val="en-US"/>
        </w:rPr>
        <w:t>MENU</w:t>
      </w:r>
      <w:r w:rsidRPr="00B57083">
        <w:t>))</w:t>
      </w:r>
    </w:p>
    <w:p w14:paraId="07DF0A0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                    </w:t>
      </w:r>
      <w:r w:rsidRPr="00B57083">
        <w:rPr>
          <w:lang w:val="en-US"/>
        </w:rPr>
        <w:t>{</w:t>
      </w:r>
    </w:p>
    <w:p w14:paraId="1291644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    // Добавить в начало</w:t>
      </w:r>
    </w:p>
    <w:p w14:paraId="6EC18DB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    case 1:</w:t>
      </w:r>
    </w:p>
    <w:p w14:paraId="126600E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        flags &amp;= ~TUI_AT_END_FLAG;</w:t>
      </w:r>
    </w:p>
    <w:p w14:paraId="6E3DF8A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        flags |= TUI_AT_BEGIN_FLAG;</w:t>
      </w:r>
    </w:p>
    <w:p w14:paraId="5A7840B5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                            break</w:t>
      </w:r>
      <w:r w:rsidRPr="00B57083">
        <w:t>;</w:t>
      </w:r>
    </w:p>
    <w:p w14:paraId="52574249" w14:textId="77777777" w:rsidR="00B57083" w:rsidRPr="00B57083" w:rsidRDefault="00B57083" w:rsidP="00A85196">
      <w:pPr>
        <w:pStyle w:val="a3"/>
      </w:pPr>
      <w:r w:rsidRPr="00B57083">
        <w:t xml:space="preserve">                            // Добавить в конец списка</w:t>
      </w:r>
    </w:p>
    <w:p w14:paraId="7896BEE3" w14:textId="77777777" w:rsidR="00B57083" w:rsidRPr="00B57083" w:rsidRDefault="00B57083" w:rsidP="00A85196">
      <w:pPr>
        <w:pStyle w:val="a3"/>
      </w:pPr>
      <w:r w:rsidRPr="00B57083">
        <w:t xml:space="preserve">                            </w:t>
      </w:r>
      <w:r w:rsidRPr="00B57083">
        <w:rPr>
          <w:lang w:val="en-US"/>
        </w:rPr>
        <w:t>case</w:t>
      </w:r>
      <w:r w:rsidRPr="00B57083">
        <w:t xml:space="preserve"> 2:</w:t>
      </w:r>
    </w:p>
    <w:p w14:paraId="4A25F88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                            </w:t>
      </w:r>
      <w:r w:rsidRPr="00B57083">
        <w:rPr>
          <w:lang w:val="en-US"/>
        </w:rPr>
        <w:t>flags &amp;= ~TUI_AT_BEGIN_FLAG;</w:t>
      </w:r>
    </w:p>
    <w:p w14:paraId="2DBC732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        flags |= TUI_AT_END_FLAG;</w:t>
      </w:r>
    </w:p>
    <w:p w14:paraId="319AF27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        break;</w:t>
      </w:r>
    </w:p>
    <w:p w14:paraId="2054A1C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}</w:t>
      </w:r>
    </w:p>
    <w:p w14:paraId="69CE8A3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    break;</w:t>
      </w:r>
    </w:p>
    <w:p w14:paraId="3399015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}</w:t>
      </w:r>
    </w:p>
    <w:p w14:paraId="0FD4A07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break;</w:t>
      </w:r>
    </w:p>
    <w:p w14:paraId="6B1D1B3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</w:t>
      </w:r>
    </w:p>
    <w:p w14:paraId="56A933D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case L'A': case L'a':</w:t>
      </w:r>
    </w:p>
    <w:p w14:paraId="3435AD1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flags |= TUI_ADD_ELEMENT_FLAG;</w:t>
      </w:r>
    </w:p>
    <w:p w14:paraId="0A3D64B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exit_flag = 1;</w:t>
      </w:r>
    </w:p>
    <w:p w14:paraId="704D2D1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break;</w:t>
      </w:r>
    </w:p>
    <w:p w14:paraId="5BC70A0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</w:t>
      </w:r>
    </w:p>
    <w:p w14:paraId="7DD82CA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case L'E': case L'e':</w:t>
      </w:r>
    </w:p>
    <w:p w14:paraId="6936879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flags = TUI_ADD_ELEMENT_CACELLED;</w:t>
      </w:r>
    </w:p>
    <w:p w14:paraId="6BFBB1C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exit_flag = 1;</w:t>
      </w:r>
    </w:p>
    <w:p w14:paraId="31E0BD1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break;</w:t>
      </w:r>
    </w:p>
    <w:p w14:paraId="15C22CF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</w:t>
      </w:r>
    </w:p>
    <w:p w14:paraId="5544AA6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default:</w:t>
      </w:r>
    </w:p>
    <w:p w14:paraId="4649BF4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break;</w:t>
      </w:r>
    </w:p>
    <w:p w14:paraId="163BF7CA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}</w:t>
      </w:r>
    </w:p>
    <w:p w14:paraId="159DB091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/* Отрисовать список */</w:t>
      </w:r>
    </w:p>
    <w:p w14:paraId="5D8B564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// Номер вольера</w:t>
      </w:r>
    </w:p>
    <w:p w14:paraId="4579FD6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memset (tmp_wcs, 0, sizeof(tmp_wcs)); if (edata-&gt;cage_num) int2wcs (edata-&gt;cage_num, tmp_wcs);</w:t>
      </w:r>
    </w:p>
    <w:p w14:paraId="73FBD5F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1) wattron (popup_win, TUI_HIGHLIGHT_ITEM_STYLE);</w:t>
      </w:r>
    </w:p>
    <w:p w14:paraId="1F4CA51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mvwprintw (popup_win, 5, </w:t>
      </w:r>
      <w:proofErr w:type="gramStart"/>
      <w:r w:rsidRPr="00B57083">
        <w:rPr>
          <w:lang w:val="en-US"/>
        </w:rPr>
        <w:t>1,  "</w:t>
      </w:r>
      <w:proofErr w:type="gramEnd"/>
      <w:r w:rsidRPr="00B57083">
        <w:rPr>
          <w:lang w:val="en-US"/>
        </w:rPr>
        <w:t xml:space="preserve"> Номер вольера    "); tui_draw_form_field (popup_win, 5, 21, L"НЕТ НОМ", tmp_wcs, 7);</w:t>
      </w:r>
    </w:p>
    <w:p w14:paraId="5A6587DE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1)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>popup_win, TUI_HIGHLIGHT_ITEM_STYLE);</w:t>
      </w:r>
    </w:p>
    <w:p w14:paraId="041A31C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// Дата поступления</w:t>
      </w:r>
    </w:p>
    <w:p w14:paraId="7BF583B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memset (tmp_wcs, 0, sizeof(tmp_wcs)); date2wcs (&amp;edata-&gt;date, tmp_wcs);</w:t>
      </w:r>
    </w:p>
    <w:p w14:paraId="14CB52E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2) wattron (popup_win, TUI_HIGHLIGHT_ITEM_STYLE);</w:t>
      </w:r>
    </w:p>
    <w:p w14:paraId="5737798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mvwprintw (popup_win, 6, </w:t>
      </w:r>
      <w:proofErr w:type="gramStart"/>
      <w:r w:rsidRPr="00B57083">
        <w:rPr>
          <w:lang w:val="en-US"/>
        </w:rPr>
        <w:t>1,  "</w:t>
      </w:r>
      <w:proofErr w:type="gramEnd"/>
      <w:r w:rsidRPr="00B57083">
        <w:rPr>
          <w:lang w:val="en-US"/>
        </w:rPr>
        <w:t xml:space="preserve"> Дата поступления "); tui_draw_form_field (popup_win, 6, 21, L"НЕТ ДАТЫ", tmp_wcs, 10);</w:t>
      </w:r>
    </w:p>
    <w:p w14:paraId="063EDAB6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2)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>popup_win, TUI_HIGHLIGHT_ITEM_STYLE);</w:t>
      </w:r>
    </w:p>
    <w:p w14:paraId="34592C58" w14:textId="77777777" w:rsidR="00D71B2D" w:rsidRDefault="00B57083" w:rsidP="00A85196">
      <w:pPr>
        <w:pStyle w:val="a3"/>
      </w:pPr>
      <w:r w:rsidRPr="005D65A5">
        <w:rPr>
          <w:lang w:val="en-US"/>
        </w:rPr>
        <w:t xml:space="preserve">        </w:t>
      </w:r>
      <w:r w:rsidRPr="00B57083">
        <w:rPr>
          <w:lang w:val="en-US"/>
        </w:rPr>
        <w:t>mvwprintw</w:t>
      </w:r>
      <w:r w:rsidRPr="00B57083">
        <w:t xml:space="preserve"> (</w:t>
      </w:r>
      <w:r w:rsidRPr="00B57083">
        <w:rPr>
          <w:lang w:val="en-US"/>
        </w:rPr>
        <w:t>popup</w:t>
      </w:r>
      <w:r w:rsidRPr="00B57083">
        <w:t>_</w:t>
      </w:r>
      <w:r w:rsidRPr="00B57083">
        <w:rPr>
          <w:lang w:val="en-US"/>
        </w:rPr>
        <w:t>win</w:t>
      </w:r>
      <w:r w:rsidRPr="00B57083">
        <w:t xml:space="preserve">, 7, </w:t>
      </w:r>
      <w:proofErr w:type="gramStart"/>
      <w:r w:rsidRPr="00B57083">
        <w:t>1,  "</w:t>
      </w:r>
      <w:proofErr w:type="gramEnd"/>
      <w:r w:rsidRPr="00B57083">
        <w:t xml:space="preserve"> О животном:      ");</w:t>
      </w:r>
    </w:p>
    <w:p w14:paraId="5C06F69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    </w:t>
      </w:r>
      <w:r w:rsidRPr="00B57083">
        <w:rPr>
          <w:lang w:val="en-US"/>
        </w:rPr>
        <w:t>// Ареал обитания</w:t>
      </w:r>
    </w:p>
    <w:p w14:paraId="122F222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3) wattron (popup_win, TUI_HIGHLIGHT_ITEM_STYLE);</w:t>
      </w:r>
    </w:p>
    <w:p w14:paraId="353CF79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mvwprintw (popup_win, 8, </w:t>
      </w:r>
      <w:proofErr w:type="gramStart"/>
      <w:r w:rsidRPr="00B57083">
        <w:rPr>
          <w:lang w:val="en-US"/>
        </w:rPr>
        <w:t>1,  "</w:t>
      </w:r>
      <w:proofErr w:type="gramEnd"/>
      <w:r w:rsidRPr="00B57083">
        <w:rPr>
          <w:lang w:val="en-US"/>
        </w:rPr>
        <w:t xml:space="preserve"> * Ареал обитания "); tui_draw_form_field (popup_win, 8,  21, L"НЕТ АРЕАЛА", edata-&gt;animal.areal, ANIMAL_AREAL_MAX_LEN - 1);</w:t>
      </w:r>
    </w:p>
    <w:p w14:paraId="7EF3777A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3)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>popup_win, TUI_HIGHLIGHT_ITEM_STYLE);</w:t>
      </w:r>
    </w:p>
    <w:p w14:paraId="5D3B8DC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// Порода</w:t>
      </w:r>
    </w:p>
    <w:p w14:paraId="50BB4BA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lastRenderedPageBreak/>
        <w:t xml:space="preserve">        if (selected_field == 4) wattron (popup_win, TUI_HIGHLIGHT_ITEM_STYLE);</w:t>
      </w:r>
    </w:p>
    <w:p w14:paraId="3C516A1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mvwprintw (popup_win, 9, </w:t>
      </w:r>
      <w:proofErr w:type="gramStart"/>
      <w:r w:rsidRPr="00B57083">
        <w:rPr>
          <w:lang w:val="en-US"/>
        </w:rPr>
        <w:t>1,  "</w:t>
      </w:r>
      <w:proofErr w:type="gramEnd"/>
      <w:r w:rsidRPr="00B57083">
        <w:rPr>
          <w:lang w:val="en-US"/>
        </w:rPr>
        <w:t xml:space="preserve"> * Порода         "); tui_draw_form_field (popup_win, 9,  21, L"НЕТ ПОРОДЫ", edata-&gt;animal.breed, ANIMAL_BREED_MAX_LEN - 1);</w:t>
      </w:r>
    </w:p>
    <w:p w14:paraId="1A606900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4)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>popup_win, TUI_HIGHLIGHT_ITEM_STYLE);</w:t>
      </w:r>
    </w:p>
    <w:p w14:paraId="7FA8DAA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// Имя</w:t>
      </w:r>
    </w:p>
    <w:p w14:paraId="0BD8EE3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5) wattron (popup_win, TUI_HIGHLIGHT_ITEM_STYLE);</w:t>
      </w:r>
    </w:p>
    <w:p w14:paraId="1C38959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mvwprintw (popup_win, 10, 1, " * Имя            "); tui_draw_form_field (popup_win, 10, 21, L"НЕТ ИМЕНИ</w:t>
      </w:r>
      <w:proofErr w:type="gramStart"/>
      <w:r w:rsidRPr="00B57083">
        <w:rPr>
          <w:lang w:val="en-US"/>
        </w:rPr>
        <w:t>",  edata</w:t>
      </w:r>
      <w:proofErr w:type="gramEnd"/>
      <w:r w:rsidRPr="00B57083">
        <w:rPr>
          <w:lang w:val="en-US"/>
        </w:rPr>
        <w:t>-&gt;animal.name,  ANIMAL_NAME_MAX_LEN  - 1);</w:t>
      </w:r>
    </w:p>
    <w:p w14:paraId="41CEBBBC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5)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>popup_win, TUI_HIGHLIGHT_ITEM_STYLE);</w:t>
      </w:r>
    </w:p>
    <w:p w14:paraId="3304EFE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</w:t>
      </w:r>
    </w:p>
    <w:p w14:paraId="5F73DA70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    mvwprintw</w:t>
      </w:r>
      <w:r w:rsidRPr="00B57083">
        <w:t xml:space="preserve"> (</w:t>
      </w:r>
      <w:r w:rsidRPr="00B57083">
        <w:rPr>
          <w:lang w:val="en-US"/>
        </w:rPr>
        <w:t>popup</w:t>
      </w:r>
      <w:r w:rsidRPr="00B57083">
        <w:t>_</w:t>
      </w:r>
      <w:r w:rsidRPr="00B57083">
        <w:rPr>
          <w:lang w:val="en-US"/>
        </w:rPr>
        <w:t>win</w:t>
      </w:r>
      <w:r w:rsidRPr="00B57083">
        <w:t>, 11, 1, " О продуктах:     ");</w:t>
      </w:r>
    </w:p>
    <w:p w14:paraId="7A8FE801" w14:textId="77777777" w:rsidR="00B57083" w:rsidRPr="00B57083" w:rsidRDefault="00B57083" w:rsidP="00A85196">
      <w:pPr>
        <w:pStyle w:val="a3"/>
      </w:pPr>
      <w:r w:rsidRPr="00B57083">
        <w:t xml:space="preserve">        </w:t>
      </w:r>
    </w:p>
    <w:p w14:paraId="7DC46F16" w14:textId="77777777" w:rsidR="00B57083" w:rsidRPr="00B57083" w:rsidRDefault="00B57083" w:rsidP="00A85196">
      <w:pPr>
        <w:pStyle w:val="a3"/>
      </w:pPr>
      <w:r w:rsidRPr="00B57083">
        <w:t xml:space="preserve">        </w:t>
      </w:r>
    </w:p>
    <w:p w14:paraId="73E6A19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    </w:t>
      </w:r>
      <w:r w:rsidRPr="00B57083">
        <w:rPr>
          <w:lang w:val="en-US"/>
        </w:rPr>
        <w:t>// Тип</w:t>
      </w:r>
    </w:p>
    <w:p w14:paraId="71D20EC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6) wattron (popup_win, TUI_HIGHLIGHT_ITEM_STYLE);</w:t>
      </w:r>
    </w:p>
    <w:p w14:paraId="228D919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mvwprintw (popup_win, 12, 1, " * Тип            "); tui_draw_form_field (popup_win, 12, 21, L"НЕТ ТИПА</w:t>
      </w:r>
      <w:proofErr w:type="gramStart"/>
      <w:r w:rsidRPr="00B57083">
        <w:rPr>
          <w:lang w:val="en-US"/>
        </w:rPr>
        <w:t xml:space="preserve">",   </w:t>
      </w:r>
      <w:proofErr w:type="gramEnd"/>
      <w:r w:rsidRPr="00B57083">
        <w:rPr>
          <w:lang w:val="en-US"/>
        </w:rPr>
        <w:t>edata-&gt;products.type, PRODUCT_TYPE_MAX_LEN - 1);</w:t>
      </w:r>
    </w:p>
    <w:p w14:paraId="2C16B7E7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6)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>popup_win, TUI_HIGHLIGHT_ITEM_STYLE);</w:t>
      </w:r>
    </w:p>
    <w:p w14:paraId="7E99EA4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// Вес</w:t>
      </w:r>
    </w:p>
    <w:p w14:paraId="71BDFCC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memset (tmp_wcs, 0, sizeof(tmp_wcs)); if (edata-&gt;</w:t>
      </w:r>
      <w:proofErr w:type="gramStart"/>
      <w:r w:rsidRPr="00B57083">
        <w:rPr>
          <w:lang w:val="en-US"/>
        </w:rPr>
        <w:t>products.weight</w:t>
      </w:r>
      <w:proofErr w:type="gramEnd"/>
      <w:r w:rsidRPr="00B57083">
        <w:rPr>
          <w:lang w:val="en-US"/>
        </w:rPr>
        <w:t>) float2wcs (edata-&gt;products.weight, tmp_wcs);</w:t>
      </w:r>
    </w:p>
    <w:p w14:paraId="2096A3A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7) wattron (popup_win, TUI_HIGHLIGHT_ITEM_STYLE);</w:t>
      </w:r>
    </w:p>
    <w:p w14:paraId="4E10026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mvwprintw (popup_win, 13, 1, " * Вес            "); tui_draw_form_field (popup_win, 13, 21, L"НЕТ ВЕС", tmp_wcs, 7);</w:t>
      </w:r>
    </w:p>
    <w:p w14:paraId="5739C625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7)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>popup_win, TUI_HIGHLIGHT_ITEM_STYLE);</w:t>
      </w:r>
    </w:p>
    <w:p w14:paraId="5E735C4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</w:t>
      </w:r>
    </w:p>
    <w:p w14:paraId="0AA7B35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// Стоимость</w:t>
      </w:r>
    </w:p>
    <w:p w14:paraId="5E96BB4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memset (tmp_wcs, 0, sizeof(tmp_wcs)); if (edata-&gt;</w:t>
      </w:r>
      <w:proofErr w:type="gramStart"/>
      <w:r w:rsidRPr="00B57083">
        <w:rPr>
          <w:lang w:val="en-US"/>
        </w:rPr>
        <w:t>products.cost</w:t>
      </w:r>
      <w:proofErr w:type="gramEnd"/>
      <w:r w:rsidRPr="00B57083">
        <w:rPr>
          <w:lang w:val="en-US"/>
        </w:rPr>
        <w:t>) float2wcs (edata-&gt;products.cost, tmp_wcs);</w:t>
      </w:r>
    </w:p>
    <w:p w14:paraId="579BB45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8) wattron (popup_win, TUI_HIGHLIGHT_ITEM_STYLE);</w:t>
      </w:r>
    </w:p>
    <w:p w14:paraId="0B6238C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mvwprintw (popup_win, 14, 1, " * Стоимость      "); tui_draw_form_field (popup_win, 14, 21, L"НЕТ ЦЕН", tmp_wcs, 7);</w:t>
      </w:r>
    </w:p>
    <w:p w14:paraId="52284B6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(selected_field == 8)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>popup_win, TUI_HIGHLIGHT_ITEM_STYLE);</w:t>
      </w:r>
    </w:p>
    <w:p w14:paraId="6EE2BCC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</w:t>
      </w:r>
    </w:p>
    <w:p w14:paraId="0B72491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</w:t>
      </w:r>
    </w:p>
    <w:p w14:paraId="3A6A9C72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    </w:t>
      </w:r>
      <w:r w:rsidRPr="00B57083">
        <w:t>// Куда добавлять элемент - в начало или в конец</w:t>
      </w:r>
    </w:p>
    <w:p w14:paraId="270097E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    </w:t>
      </w:r>
      <w:r w:rsidRPr="00B57083">
        <w:rPr>
          <w:lang w:val="en-US"/>
        </w:rPr>
        <w:t>if (create_new_element_mode)</w:t>
      </w:r>
    </w:p>
    <w:p w14:paraId="5CCF841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{</w:t>
      </w:r>
    </w:p>
    <w:p w14:paraId="200BD2D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if (selected_field == 9) wattron (popup_win, TUI_HIGHLIGHT_ITEM_STYLE);</w:t>
      </w:r>
    </w:p>
    <w:p w14:paraId="00A3F2C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mvwprintw (popup_win, 16, 1, " Добавить в       "); mvwprintw (popup_win, 16, 21, (flags &amp; TUI_AT_BEGIN_FLAG</w:t>
      </w:r>
      <w:proofErr w:type="gramStart"/>
      <w:r w:rsidRPr="00B57083">
        <w:rPr>
          <w:lang w:val="en-US"/>
        </w:rPr>
        <w:t>) ?</w:t>
      </w:r>
      <w:proofErr w:type="gramEnd"/>
      <w:r w:rsidRPr="00B57083">
        <w:rPr>
          <w:lang w:val="en-US"/>
        </w:rPr>
        <w:t xml:space="preserve"> "В начало</w:t>
      </w:r>
      <w:proofErr w:type="gramStart"/>
      <w:r w:rsidRPr="00B57083">
        <w:rPr>
          <w:lang w:val="en-US"/>
        </w:rPr>
        <w:t>" :</w:t>
      </w:r>
      <w:proofErr w:type="gramEnd"/>
      <w:r w:rsidRPr="00B57083">
        <w:rPr>
          <w:lang w:val="en-US"/>
        </w:rPr>
        <w:t xml:space="preserve"> "В конец");</w:t>
      </w:r>
    </w:p>
    <w:p w14:paraId="2CA45A2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if (selected_field == 9)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>popup_win, TUI_HIGHLIGHT_ITEM_STYLE);</w:t>
      </w:r>
    </w:p>
    <w:p w14:paraId="3823A964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}</w:t>
      </w:r>
    </w:p>
    <w:p w14:paraId="4B264625" w14:textId="77777777" w:rsidR="00D71B2D" w:rsidRDefault="00B57083" w:rsidP="00A85196">
      <w:pPr>
        <w:pStyle w:val="a3"/>
      </w:pPr>
      <w:r w:rsidRPr="00B57083">
        <w:rPr>
          <w:lang w:val="en-US"/>
        </w:rPr>
        <w:t xml:space="preserve">        mvwprintw (popup_win, 18, 1, "[TAB] Навигация. </w:t>
      </w:r>
      <w:r w:rsidRPr="00B57083">
        <w:t>[</w:t>
      </w:r>
      <w:r w:rsidRPr="00B57083">
        <w:rPr>
          <w:lang w:val="en-US"/>
        </w:rPr>
        <w:t>A</w:t>
      </w:r>
      <w:r w:rsidRPr="00B57083">
        <w:t>] Сохранить. [</w:t>
      </w:r>
      <w:r w:rsidRPr="00B57083">
        <w:rPr>
          <w:lang w:val="en-US"/>
        </w:rPr>
        <w:t>E</w:t>
      </w:r>
      <w:r w:rsidRPr="00B57083">
        <w:t>] Отменить.");</w:t>
      </w:r>
    </w:p>
    <w:p w14:paraId="165DCF50" w14:textId="77777777" w:rsidR="00B57083" w:rsidRPr="00B57083" w:rsidRDefault="00B57083" w:rsidP="00A85196">
      <w:pPr>
        <w:pStyle w:val="a3"/>
      </w:pPr>
      <w:r w:rsidRPr="00B57083">
        <w:t xml:space="preserve">        </w:t>
      </w:r>
      <w:r w:rsidRPr="00B57083">
        <w:rPr>
          <w:lang w:val="en-US"/>
        </w:rPr>
        <w:t>update</w:t>
      </w:r>
      <w:r w:rsidRPr="00B57083">
        <w:t>_</w:t>
      </w:r>
      <w:r w:rsidRPr="00B57083">
        <w:rPr>
          <w:lang w:val="en-US"/>
        </w:rPr>
        <w:t>panels</w:t>
      </w:r>
      <w:r w:rsidRPr="00B57083">
        <w:t xml:space="preserve"> ();</w:t>
      </w:r>
    </w:p>
    <w:p w14:paraId="27E6E9AF" w14:textId="77777777" w:rsidR="00D71B2D" w:rsidRDefault="00B57083" w:rsidP="00A85196">
      <w:pPr>
        <w:pStyle w:val="a3"/>
        <w:rPr>
          <w:lang w:val="en-US"/>
        </w:rPr>
      </w:pPr>
      <w:r w:rsidRPr="00B57083">
        <w:t xml:space="preserve">        </w:t>
      </w:r>
      <w:r w:rsidRPr="00B57083">
        <w:rPr>
          <w:lang w:val="en-US"/>
        </w:rPr>
        <w:t>doupdate ();</w:t>
      </w:r>
    </w:p>
    <w:p w14:paraId="609FAC3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key = getwchar ();</w:t>
      </w:r>
    </w:p>
    <w:p w14:paraId="689E014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}</w:t>
      </w:r>
    </w:p>
    <w:p w14:paraId="10A32DED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while </w:t>
      </w:r>
      <w:proofErr w:type="gramStart"/>
      <w:r w:rsidRPr="00B57083">
        <w:rPr>
          <w:lang w:val="en-US"/>
        </w:rPr>
        <w:t>(!exit</w:t>
      </w:r>
      <w:proofErr w:type="gramEnd"/>
      <w:r w:rsidRPr="00B57083">
        <w:rPr>
          <w:lang w:val="en-US"/>
        </w:rPr>
        <w:t>_flag);</w:t>
      </w:r>
    </w:p>
    <w:p w14:paraId="5F25949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del_panel (popup_panel);</w:t>
      </w:r>
    </w:p>
    <w:p w14:paraId="3FC3621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delwin (popup_win);</w:t>
      </w:r>
    </w:p>
    <w:p w14:paraId="4596ED6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return flags;</w:t>
      </w:r>
    </w:p>
    <w:p w14:paraId="4A1DD16C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}</w:t>
      </w:r>
    </w:p>
    <w:p w14:paraId="74F7E9A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void tui_popup_show_only_element (const wchar_t * title, const list_elem_t * elem)</w:t>
      </w:r>
    </w:p>
    <w:p w14:paraId="65CADE0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{</w:t>
      </w:r>
    </w:p>
    <w:p w14:paraId="32B51EF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wchar_t tmp_</w:t>
      </w:r>
      <w:proofErr w:type="gramStart"/>
      <w:r w:rsidRPr="00B57083">
        <w:rPr>
          <w:lang w:val="en-US"/>
        </w:rPr>
        <w:t>wcs[</w:t>
      </w:r>
      <w:proofErr w:type="gramEnd"/>
      <w:r w:rsidRPr="00B57083">
        <w:rPr>
          <w:lang w:val="en-US"/>
        </w:rPr>
        <w:t>100];</w:t>
      </w:r>
    </w:p>
    <w:p w14:paraId="6970E04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mkey_t key = MKEY_NULL;</w:t>
      </w:r>
    </w:p>
    <w:p w14:paraId="2A5A31F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</w:p>
    <w:p w14:paraId="613B562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WINDOW * popup_win = newwin (23, 22 + ANIMAL_AREAL_MAX_LEN, 1, 1);</w:t>
      </w:r>
    </w:p>
    <w:p w14:paraId="3C63E67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PANEL  *</w:t>
      </w:r>
      <w:proofErr w:type="gramEnd"/>
      <w:r w:rsidRPr="00B57083">
        <w:rPr>
          <w:lang w:val="en-US"/>
        </w:rPr>
        <w:t xml:space="preserve"> popup_panel = new_panel (popup_win);</w:t>
      </w:r>
    </w:p>
    <w:p w14:paraId="5F8D18BA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update_panels ();</w:t>
      </w:r>
    </w:p>
    <w:p w14:paraId="42FA8BE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tui_draw_popup_header (popup_win, title);</w:t>
      </w:r>
    </w:p>
    <w:p w14:paraId="20D72D0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</w:p>
    <w:p w14:paraId="79E78A9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lastRenderedPageBreak/>
        <w:t xml:space="preserve">    </w:t>
      </w:r>
    </w:p>
    <w:p w14:paraId="42BD626E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/* Отрисовать список */</w:t>
      </w:r>
    </w:p>
    <w:p w14:paraId="7675F53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// ID элемента</w:t>
      </w:r>
    </w:p>
    <w:p w14:paraId="264C53D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memset (tmp_wcs, 0, sizeof(tmp_wcs)); if (elem-&gt;id) int2wcs (elem-&gt;id, tmp_wcs);</w:t>
      </w:r>
    </w:p>
    <w:p w14:paraId="5938F61B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(popup_win, 5, </w:t>
      </w:r>
      <w:proofErr w:type="gramStart"/>
      <w:r w:rsidRPr="00B57083">
        <w:rPr>
          <w:lang w:val="en-US"/>
        </w:rPr>
        <w:t>1,  "</w:t>
      </w:r>
      <w:proofErr w:type="gramEnd"/>
      <w:r w:rsidRPr="00B57083">
        <w:rPr>
          <w:lang w:val="en-US"/>
        </w:rPr>
        <w:t xml:space="preserve"> ID записи        "); tui_draw_form_field (popup_win, 5, 21, L"НЕТ ID", tmp_wcs, 7);</w:t>
      </w:r>
    </w:p>
    <w:p w14:paraId="794660F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// Номер вольера</w:t>
      </w:r>
    </w:p>
    <w:p w14:paraId="1C01F66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memset (tmp_wcs, 0, sizeof(tmp_wcs)); if (elem-&gt;</w:t>
      </w:r>
      <w:proofErr w:type="gramStart"/>
      <w:r w:rsidRPr="00B57083">
        <w:rPr>
          <w:lang w:val="en-US"/>
        </w:rPr>
        <w:t>data.cage</w:t>
      </w:r>
      <w:proofErr w:type="gramEnd"/>
      <w:r w:rsidRPr="00B57083">
        <w:rPr>
          <w:lang w:val="en-US"/>
        </w:rPr>
        <w:t>_num) int2wcs (elem-&gt;data.cage_num, tmp_wcs);</w:t>
      </w:r>
    </w:p>
    <w:p w14:paraId="1256F389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(popup_win, 6, </w:t>
      </w:r>
      <w:proofErr w:type="gramStart"/>
      <w:r w:rsidRPr="00B57083">
        <w:rPr>
          <w:lang w:val="en-US"/>
        </w:rPr>
        <w:t>1,  "</w:t>
      </w:r>
      <w:proofErr w:type="gramEnd"/>
      <w:r w:rsidRPr="00B57083">
        <w:rPr>
          <w:lang w:val="en-US"/>
        </w:rPr>
        <w:t xml:space="preserve"> Номер вольера    "); tui_draw_form_field (popup_win, 5, 21, L"НЕТ НОМ", tmp_wcs, 7);</w:t>
      </w:r>
    </w:p>
    <w:p w14:paraId="2CC99CF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// Дата поступления</w:t>
      </w:r>
    </w:p>
    <w:p w14:paraId="4D98AE6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memset (tmp_wcs, 0, sizeof(tmp_wcs)); date2wcs (&amp;elem-&gt;</w:t>
      </w:r>
      <w:proofErr w:type="gramStart"/>
      <w:r w:rsidRPr="00B57083">
        <w:rPr>
          <w:lang w:val="en-US"/>
        </w:rPr>
        <w:t>data.date</w:t>
      </w:r>
      <w:proofErr w:type="gramEnd"/>
      <w:r w:rsidRPr="00B57083">
        <w:rPr>
          <w:lang w:val="en-US"/>
        </w:rPr>
        <w:t>, tmp_wcs);</w:t>
      </w:r>
    </w:p>
    <w:p w14:paraId="7566FE4D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(popup_win, 7, </w:t>
      </w:r>
      <w:proofErr w:type="gramStart"/>
      <w:r w:rsidRPr="00B57083">
        <w:rPr>
          <w:lang w:val="en-US"/>
        </w:rPr>
        <w:t>1,  "</w:t>
      </w:r>
      <w:proofErr w:type="gramEnd"/>
      <w:r w:rsidRPr="00B57083">
        <w:rPr>
          <w:lang w:val="en-US"/>
        </w:rPr>
        <w:t xml:space="preserve"> Дата поступления "); tui_draw_form_field (popup_win, 6, 21, L"НЕТ ДАТЫ", tmp_wcs, 10);</w:t>
      </w:r>
    </w:p>
    <w:p w14:paraId="0B36D739" w14:textId="77777777" w:rsidR="00D71B2D" w:rsidRDefault="00B57083" w:rsidP="00A85196">
      <w:pPr>
        <w:pStyle w:val="a3"/>
      </w:pPr>
      <w:r w:rsidRPr="005D65A5">
        <w:rPr>
          <w:lang w:val="en-US"/>
        </w:rPr>
        <w:t xml:space="preserve">    </w:t>
      </w:r>
      <w:r w:rsidRPr="00B57083">
        <w:rPr>
          <w:lang w:val="en-US"/>
        </w:rPr>
        <w:t>mvwprintw</w:t>
      </w:r>
      <w:r w:rsidRPr="00B57083">
        <w:t xml:space="preserve"> (</w:t>
      </w:r>
      <w:r w:rsidRPr="00B57083">
        <w:rPr>
          <w:lang w:val="en-US"/>
        </w:rPr>
        <w:t>popup</w:t>
      </w:r>
      <w:r w:rsidRPr="00B57083">
        <w:t>_</w:t>
      </w:r>
      <w:r w:rsidRPr="00B57083">
        <w:rPr>
          <w:lang w:val="en-US"/>
        </w:rPr>
        <w:t>win</w:t>
      </w:r>
      <w:r w:rsidRPr="00B57083">
        <w:t xml:space="preserve">, 8, </w:t>
      </w:r>
      <w:proofErr w:type="gramStart"/>
      <w:r w:rsidRPr="00B57083">
        <w:t>1,  "</w:t>
      </w:r>
      <w:proofErr w:type="gramEnd"/>
      <w:r w:rsidRPr="00B57083">
        <w:t xml:space="preserve"> О животном:      ");</w:t>
      </w:r>
    </w:p>
    <w:p w14:paraId="51EB53F0" w14:textId="77777777" w:rsidR="00B57083" w:rsidRPr="00B57083" w:rsidRDefault="00B57083" w:rsidP="00A85196">
      <w:pPr>
        <w:pStyle w:val="a3"/>
      </w:pPr>
      <w:r w:rsidRPr="00B57083">
        <w:t xml:space="preserve">    // Ареал обитания</w:t>
      </w:r>
    </w:p>
    <w:p w14:paraId="4BFFFACC" w14:textId="77777777" w:rsidR="00D71B2D" w:rsidRPr="00812C63" w:rsidRDefault="00B57083" w:rsidP="00A85196">
      <w:pPr>
        <w:pStyle w:val="a3"/>
        <w:rPr>
          <w:lang w:val="en-US"/>
        </w:rPr>
      </w:pPr>
      <w:r w:rsidRPr="00B57083">
        <w:t xml:space="preserve">    </w:t>
      </w:r>
      <w:r w:rsidRPr="00B57083">
        <w:rPr>
          <w:lang w:val="en-US"/>
        </w:rPr>
        <w:t>mvwprintw</w:t>
      </w:r>
      <w:r w:rsidRPr="00812C63">
        <w:rPr>
          <w:lang w:val="en-US"/>
        </w:rPr>
        <w:t xml:space="preserve"> (</w:t>
      </w:r>
      <w:r w:rsidRPr="00B57083">
        <w:rPr>
          <w:lang w:val="en-US"/>
        </w:rPr>
        <w:t>popup</w:t>
      </w:r>
      <w:r w:rsidRPr="00812C63">
        <w:rPr>
          <w:lang w:val="en-US"/>
        </w:rPr>
        <w:t>_</w:t>
      </w:r>
      <w:r w:rsidRPr="00B57083">
        <w:rPr>
          <w:lang w:val="en-US"/>
        </w:rPr>
        <w:t>win</w:t>
      </w:r>
      <w:r w:rsidRPr="00812C63">
        <w:rPr>
          <w:lang w:val="en-US"/>
        </w:rPr>
        <w:t xml:space="preserve">, 9, </w:t>
      </w:r>
      <w:proofErr w:type="gramStart"/>
      <w:r w:rsidRPr="00812C63">
        <w:rPr>
          <w:lang w:val="en-US"/>
        </w:rPr>
        <w:t>1,  "</w:t>
      </w:r>
      <w:proofErr w:type="gramEnd"/>
      <w:r w:rsidRPr="00812C63">
        <w:rPr>
          <w:lang w:val="en-US"/>
        </w:rPr>
        <w:t xml:space="preserve"> * </w:t>
      </w:r>
      <w:r w:rsidRPr="00B57083">
        <w:t>Ареал</w:t>
      </w:r>
      <w:r w:rsidRPr="00812C63">
        <w:rPr>
          <w:lang w:val="en-US"/>
        </w:rPr>
        <w:t xml:space="preserve"> </w:t>
      </w:r>
      <w:r w:rsidRPr="00B57083">
        <w:t>обитания</w:t>
      </w:r>
      <w:r w:rsidRPr="00812C63">
        <w:rPr>
          <w:lang w:val="en-US"/>
        </w:rPr>
        <w:t xml:space="preserve"> "); </w:t>
      </w:r>
      <w:r w:rsidRPr="00B57083">
        <w:rPr>
          <w:lang w:val="en-US"/>
        </w:rPr>
        <w:t>tui</w:t>
      </w:r>
      <w:r w:rsidRPr="00812C63">
        <w:rPr>
          <w:lang w:val="en-US"/>
        </w:rPr>
        <w:t>_</w:t>
      </w:r>
      <w:r w:rsidRPr="00B57083">
        <w:rPr>
          <w:lang w:val="en-US"/>
        </w:rPr>
        <w:t>draw</w:t>
      </w:r>
      <w:r w:rsidRPr="00812C63">
        <w:rPr>
          <w:lang w:val="en-US"/>
        </w:rPr>
        <w:t>_</w:t>
      </w:r>
      <w:r w:rsidRPr="00B57083">
        <w:rPr>
          <w:lang w:val="en-US"/>
        </w:rPr>
        <w:t>form</w:t>
      </w:r>
      <w:r w:rsidRPr="00812C63">
        <w:rPr>
          <w:lang w:val="en-US"/>
        </w:rPr>
        <w:t>_</w:t>
      </w:r>
      <w:r w:rsidRPr="00B57083">
        <w:rPr>
          <w:lang w:val="en-US"/>
        </w:rPr>
        <w:t>field</w:t>
      </w:r>
      <w:r w:rsidRPr="00812C63">
        <w:rPr>
          <w:lang w:val="en-US"/>
        </w:rPr>
        <w:t xml:space="preserve"> (</w:t>
      </w:r>
      <w:r w:rsidRPr="00B57083">
        <w:rPr>
          <w:lang w:val="en-US"/>
        </w:rPr>
        <w:t>popup</w:t>
      </w:r>
      <w:r w:rsidRPr="00812C63">
        <w:rPr>
          <w:lang w:val="en-US"/>
        </w:rPr>
        <w:t>_</w:t>
      </w:r>
      <w:r w:rsidRPr="00B57083">
        <w:rPr>
          <w:lang w:val="en-US"/>
        </w:rPr>
        <w:t>win</w:t>
      </w:r>
      <w:r w:rsidRPr="00812C63">
        <w:rPr>
          <w:lang w:val="en-US"/>
        </w:rPr>
        <w:t xml:space="preserve">, 8,  21, </w:t>
      </w:r>
      <w:r w:rsidRPr="00B57083">
        <w:rPr>
          <w:lang w:val="en-US"/>
        </w:rPr>
        <w:t>L</w:t>
      </w:r>
      <w:r w:rsidRPr="00812C63">
        <w:rPr>
          <w:lang w:val="en-US"/>
        </w:rPr>
        <w:t>"</w:t>
      </w:r>
      <w:r w:rsidRPr="00B57083">
        <w:t>НЕТ</w:t>
      </w:r>
      <w:r w:rsidRPr="00812C63">
        <w:rPr>
          <w:lang w:val="en-US"/>
        </w:rPr>
        <w:t xml:space="preserve"> </w:t>
      </w:r>
      <w:r w:rsidRPr="00B57083">
        <w:t>АРЕАЛА</w:t>
      </w:r>
      <w:r w:rsidRPr="00812C63">
        <w:rPr>
          <w:lang w:val="en-US"/>
        </w:rPr>
        <w:t xml:space="preserve">", </w:t>
      </w:r>
      <w:r w:rsidRPr="00B57083">
        <w:rPr>
          <w:lang w:val="en-US"/>
        </w:rPr>
        <w:t>elem</w:t>
      </w:r>
      <w:r w:rsidRPr="00812C63">
        <w:rPr>
          <w:lang w:val="en-US"/>
        </w:rPr>
        <w:t>-&gt;</w:t>
      </w:r>
      <w:r w:rsidRPr="00B57083">
        <w:rPr>
          <w:lang w:val="en-US"/>
        </w:rPr>
        <w:t>data</w:t>
      </w:r>
      <w:r w:rsidRPr="00812C63">
        <w:rPr>
          <w:lang w:val="en-US"/>
        </w:rPr>
        <w:t>.</w:t>
      </w:r>
      <w:r w:rsidRPr="00B57083">
        <w:rPr>
          <w:lang w:val="en-US"/>
        </w:rPr>
        <w:t>animal</w:t>
      </w:r>
      <w:r w:rsidRPr="00812C63">
        <w:rPr>
          <w:lang w:val="en-US"/>
        </w:rPr>
        <w:t>.</w:t>
      </w:r>
      <w:r w:rsidRPr="00B57083">
        <w:rPr>
          <w:lang w:val="en-US"/>
        </w:rPr>
        <w:t>areal</w:t>
      </w:r>
      <w:r w:rsidRPr="00812C63">
        <w:rPr>
          <w:lang w:val="en-US"/>
        </w:rPr>
        <w:t xml:space="preserve">, </w:t>
      </w:r>
      <w:r w:rsidRPr="00B57083">
        <w:rPr>
          <w:lang w:val="en-US"/>
        </w:rPr>
        <w:t>ANIMAL</w:t>
      </w:r>
      <w:r w:rsidRPr="00812C63">
        <w:rPr>
          <w:lang w:val="en-US"/>
        </w:rPr>
        <w:t>_</w:t>
      </w:r>
      <w:r w:rsidRPr="00B57083">
        <w:rPr>
          <w:lang w:val="en-US"/>
        </w:rPr>
        <w:t>AREAL</w:t>
      </w:r>
      <w:r w:rsidRPr="00812C63">
        <w:rPr>
          <w:lang w:val="en-US"/>
        </w:rPr>
        <w:t>_</w:t>
      </w:r>
      <w:r w:rsidRPr="00B57083">
        <w:rPr>
          <w:lang w:val="en-US"/>
        </w:rPr>
        <w:t>MAX</w:t>
      </w:r>
      <w:r w:rsidRPr="00812C63">
        <w:rPr>
          <w:lang w:val="en-US"/>
        </w:rPr>
        <w:t>_</w:t>
      </w:r>
      <w:r w:rsidRPr="00B57083">
        <w:rPr>
          <w:lang w:val="en-US"/>
        </w:rPr>
        <w:t>LEN</w:t>
      </w:r>
      <w:r w:rsidRPr="00812C63">
        <w:rPr>
          <w:lang w:val="en-US"/>
        </w:rPr>
        <w:t xml:space="preserve"> - 1);</w:t>
      </w:r>
    </w:p>
    <w:p w14:paraId="3645516E" w14:textId="77777777" w:rsidR="00B57083" w:rsidRPr="00B57083" w:rsidRDefault="00B57083" w:rsidP="00A85196">
      <w:pPr>
        <w:pStyle w:val="a3"/>
        <w:rPr>
          <w:lang w:val="en-US"/>
        </w:rPr>
      </w:pPr>
      <w:r w:rsidRPr="00812C63">
        <w:rPr>
          <w:lang w:val="en-US"/>
        </w:rPr>
        <w:t xml:space="preserve">    </w:t>
      </w:r>
      <w:r w:rsidRPr="00B57083">
        <w:rPr>
          <w:lang w:val="en-US"/>
        </w:rPr>
        <w:t>// Порода</w:t>
      </w:r>
    </w:p>
    <w:p w14:paraId="1C51C354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(popup_win, 10, </w:t>
      </w:r>
      <w:proofErr w:type="gramStart"/>
      <w:r w:rsidRPr="00B57083">
        <w:rPr>
          <w:lang w:val="en-US"/>
        </w:rPr>
        <w:t>1,  "</w:t>
      </w:r>
      <w:proofErr w:type="gramEnd"/>
      <w:r w:rsidRPr="00B57083">
        <w:rPr>
          <w:lang w:val="en-US"/>
        </w:rPr>
        <w:t xml:space="preserve"> * Порода         "); tui_draw_form_field (popup_win, 9,  21, L"НЕТ ПОРОДЫ", elem-&gt;data.animal.breed, ANIMAL_BREED_MAX_LEN - 1);</w:t>
      </w:r>
    </w:p>
    <w:p w14:paraId="07BF233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// Имя</w:t>
      </w:r>
    </w:p>
    <w:p w14:paraId="4AB7BE1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(popup_win, 11, 1, " * Имя            "); tui_draw_form_field (popup_win, 10, 21, L"НЕТ ИМЕНИ</w:t>
      </w:r>
      <w:proofErr w:type="gramStart"/>
      <w:r w:rsidRPr="00B57083">
        <w:rPr>
          <w:lang w:val="en-US"/>
        </w:rPr>
        <w:t>",  elem</w:t>
      </w:r>
      <w:proofErr w:type="gramEnd"/>
      <w:r w:rsidRPr="00B57083">
        <w:rPr>
          <w:lang w:val="en-US"/>
        </w:rPr>
        <w:t>-&gt;data.animal.name,  ANIMAL_NAME_MAX_LEN  - 1);</w:t>
      </w:r>
    </w:p>
    <w:p w14:paraId="0603630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</w:t>
      </w:r>
    </w:p>
    <w:p w14:paraId="4AFAB6A5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mvwprintw</w:t>
      </w:r>
      <w:r w:rsidRPr="00B57083">
        <w:t xml:space="preserve"> (</w:t>
      </w:r>
      <w:r w:rsidRPr="00B57083">
        <w:rPr>
          <w:lang w:val="en-US"/>
        </w:rPr>
        <w:t>popup</w:t>
      </w:r>
      <w:r w:rsidRPr="00B57083">
        <w:t>_</w:t>
      </w:r>
      <w:r w:rsidRPr="00B57083">
        <w:rPr>
          <w:lang w:val="en-US"/>
        </w:rPr>
        <w:t>win</w:t>
      </w:r>
      <w:r w:rsidRPr="00B57083">
        <w:t>, 12, 1, " О продуктах:     ");</w:t>
      </w:r>
    </w:p>
    <w:p w14:paraId="0F3DAD23" w14:textId="77777777" w:rsidR="00B57083" w:rsidRPr="00B57083" w:rsidRDefault="00B57083" w:rsidP="00A85196">
      <w:pPr>
        <w:pStyle w:val="a3"/>
      </w:pPr>
      <w:r w:rsidRPr="00B57083">
        <w:t xml:space="preserve">        </w:t>
      </w:r>
    </w:p>
    <w:p w14:paraId="4C27DF5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</w:t>
      </w:r>
      <w:r w:rsidRPr="00B57083">
        <w:rPr>
          <w:lang w:val="en-US"/>
        </w:rPr>
        <w:t>// Тип</w:t>
      </w:r>
    </w:p>
    <w:p w14:paraId="30B025AF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(popup_win, 13, 1, " * Тип            "); tui_draw_form_field (popup_win, 12, 21, L"НЕТ ТИПА</w:t>
      </w:r>
      <w:proofErr w:type="gramStart"/>
      <w:r w:rsidRPr="00B57083">
        <w:rPr>
          <w:lang w:val="en-US"/>
        </w:rPr>
        <w:t xml:space="preserve">",   </w:t>
      </w:r>
      <w:proofErr w:type="gramEnd"/>
      <w:r w:rsidRPr="00B57083">
        <w:rPr>
          <w:lang w:val="en-US"/>
        </w:rPr>
        <w:t>elem-&gt;data.products.type, PRODUCT_TYPE_MAX_LEN - 1);</w:t>
      </w:r>
    </w:p>
    <w:p w14:paraId="70A287E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// Вес</w:t>
      </w:r>
    </w:p>
    <w:p w14:paraId="2645C21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memset (tmp_wcs, 0, sizeof(tmp_wcs)); if (elem-&gt;</w:t>
      </w:r>
      <w:proofErr w:type="gramStart"/>
      <w:r w:rsidRPr="00B57083">
        <w:rPr>
          <w:lang w:val="en-US"/>
        </w:rPr>
        <w:t>data.products</w:t>
      </w:r>
      <w:proofErr w:type="gramEnd"/>
      <w:r w:rsidRPr="00B57083">
        <w:rPr>
          <w:lang w:val="en-US"/>
        </w:rPr>
        <w:t>.weight) float2wcs (elem-&gt;data.products.weight, tmp_wcs);</w:t>
      </w:r>
    </w:p>
    <w:p w14:paraId="37303B12" w14:textId="08CABC85" w:rsidR="00B57083" w:rsidRPr="00B57083" w:rsidRDefault="00B57083" w:rsidP="003F0148">
      <w:pPr>
        <w:pStyle w:val="a3"/>
        <w:rPr>
          <w:lang w:val="en-US"/>
        </w:rPr>
      </w:pPr>
      <w:r w:rsidRPr="00B57083">
        <w:rPr>
          <w:lang w:val="en-US"/>
        </w:rPr>
        <w:t xml:space="preserve">    mvwprintw (popup_win, 14, 1, " * Вес            "); tui_draw_form_field (popup_win, 13, 21, L"НЕТ ВЕС", tmp_wcs, 7); </w:t>
      </w:r>
    </w:p>
    <w:p w14:paraId="5057037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// Стоимость</w:t>
      </w:r>
    </w:p>
    <w:p w14:paraId="352CFBF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memset (tmp_wcs, 0, sizeof(tmp_wcs)); if (elem-&gt;</w:t>
      </w:r>
      <w:proofErr w:type="gramStart"/>
      <w:r w:rsidRPr="00B57083">
        <w:rPr>
          <w:lang w:val="en-US"/>
        </w:rPr>
        <w:t>data.products</w:t>
      </w:r>
      <w:proofErr w:type="gramEnd"/>
      <w:r w:rsidRPr="00B57083">
        <w:rPr>
          <w:lang w:val="en-US"/>
        </w:rPr>
        <w:t>.cost) float2wcs (elem-&gt;data.products.cost, tmp_wcs);</w:t>
      </w:r>
    </w:p>
    <w:p w14:paraId="19CA353A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(popup_win, 15, 1, " * Стоимость      "); tui_draw_form_field (popup_win, 14, 21, L"НЕТ ЦЕН", tmp_wcs, 7);</w:t>
      </w:r>
    </w:p>
    <w:p w14:paraId="7D68C264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(popup_win, 19, 1, "[E] Выйти.");</w:t>
      </w:r>
    </w:p>
    <w:p w14:paraId="36F66BB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update_panels ();</w:t>
      </w:r>
    </w:p>
    <w:p w14:paraId="269023C7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doupdate ();</w:t>
      </w:r>
    </w:p>
    <w:p w14:paraId="02B95546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while ((key = getwchar ()</w:t>
      </w:r>
      <w:proofErr w:type="gramStart"/>
      <w:r w:rsidRPr="00B57083">
        <w:rPr>
          <w:lang w:val="en-US"/>
        </w:rPr>
        <w:t>) !</w:t>
      </w:r>
      <w:proofErr w:type="gramEnd"/>
      <w:r w:rsidRPr="00B57083">
        <w:rPr>
          <w:lang w:val="en-US"/>
        </w:rPr>
        <w:t>= L'E' &amp;&amp; key != L'e');</w:t>
      </w:r>
    </w:p>
    <w:p w14:paraId="1B0918F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del_panel (popup_panel);</w:t>
      </w:r>
    </w:p>
    <w:p w14:paraId="470EF6C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delwin (popup_win);</w:t>
      </w:r>
    </w:p>
    <w:p w14:paraId="241EDCC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return;</w:t>
      </w:r>
    </w:p>
    <w:p w14:paraId="4F07C07D" w14:textId="77777777" w:rsidR="00640A6B" w:rsidRPr="00640A6B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}</w:t>
      </w:r>
    </w:p>
    <w:p w14:paraId="77705638" w14:textId="77777777" w:rsidR="00640A6B" w:rsidRPr="005F4E77" w:rsidRDefault="00640A6B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</w:t>
      </w:r>
      <w:r w:rsidRPr="00640A6B">
        <w:rPr>
          <w:b/>
          <w:lang w:val="en-US"/>
        </w:rPr>
        <w:t>popup</w:t>
      </w:r>
      <w:r w:rsidRPr="005F4E77">
        <w:rPr>
          <w:b/>
          <w:lang w:val="en-US"/>
        </w:rPr>
        <w:t>_</w:t>
      </w:r>
      <w:r w:rsidRPr="00640A6B">
        <w:rPr>
          <w:b/>
          <w:lang w:val="en-US"/>
        </w:rPr>
        <w:t>form</w:t>
      </w:r>
      <w:r w:rsidRPr="005F4E77">
        <w:rPr>
          <w:b/>
          <w:lang w:val="en-US"/>
        </w:rPr>
        <w:t>.</w:t>
      </w:r>
      <w:r w:rsidRPr="00640A6B">
        <w:rPr>
          <w:b/>
          <w:lang w:val="en-US"/>
        </w:rPr>
        <w:t>c</w:t>
      </w:r>
      <w:r w:rsidRPr="005F4E77">
        <w:rPr>
          <w:b/>
          <w:lang w:val="en-US"/>
        </w:rPr>
        <w:t>»</w:t>
      </w:r>
    </w:p>
    <w:p w14:paraId="2BA8A83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#include "__popups__.h"</w:t>
      </w:r>
    </w:p>
    <w:p w14:paraId="004B1CC8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#include </w:t>
      </w:r>
      <w:proofErr w:type="gramStart"/>
      <w:r w:rsidRPr="00B57083">
        <w:rPr>
          <w:lang w:val="en-US"/>
        </w:rPr>
        <w:t>"..</w:t>
      </w:r>
      <w:proofErr w:type="gramEnd"/>
      <w:r w:rsidRPr="00B57083">
        <w:rPr>
          <w:lang w:val="en-US"/>
        </w:rPr>
        <w:t>/forms/__forms__.h"</w:t>
      </w:r>
    </w:p>
    <w:p w14:paraId="5C9BD85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int tui_draw_popup_form (const wchar_t * popup_title, const wchar_t * message, const wchar_t * placeholder, wchar_t * value, int max_width, checker_mode_t mode)</w:t>
      </w:r>
    </w:p>
    <w:p w14:paraId="61C801A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{</w:t>
      </w:r>
    </w:p>
    <w:p w14:paraId="50F3A5A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</w:t>
      </w:r>
      <w:proofErr w:type="gramStart"/>
      <w:r w:rsidRPr="00B57083">
        <w:rPr>
          <w:lang w:val="en-US"/>
        </w:rPr>
        <w:t>(!mode</w:t>
      </w:r>
      <w:proofErr w:type="gramEnd"/>
      <w:r w:rsidRPr="00B57083">
        <w:rPr>
          <w:lang w:val="en-US"/>
        </w:rPr>
        <w:t>) mode = VMASK_ANY_CHAR;</w:t>
      </w:r>
    </w:p>
    <w:p w14:paraId="2E25DC0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int helper_items_count = 0;</w:t>
      </w:r>
    </w:p>
    <w:p w14:paraId="7D776191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(checker_mode_t tmp = mode; tmp; tmp &gt;&gt;= 1) helper_items_count += ((tmp &amp; 1</w:t>
      </w:r>
      <w:proofErr w:type="gramStart"/>
      <w:r w:rsidRPr="00B57083">
        <w:rPr>
          <w:lang w:val="en-US"/>
        </w:rPr>
        <w:t>) ?</w:t>
      </w:r>
      <w:proofErr w:type="gramEnd"/>
      <w:r w:rsidRPr="00B57083">
        <w:rPr>
          <w:lang w:val="en-US"/>
        </w:rPr>
        <w:t xml:space="preserve"> </w:t>
      </w:r>
      <w:proofErr w:type="gramStart"/>
      <w:r w:rsidRPr="00B57083">
        <w:rPr>
          <w:lang w:val="en-US"/>
        </w:rPr>
        <w:t>1 :</w:t>
      </w:r>
      <w:proofErr w:type="gramEnd"/>
      <w:r w:rsidRPr="00B57083">
        <w:rPr>
          <w:lang w:val="en-US"/>
        </w:rPr>
        <w:t xml:space="preserve"> 0);</w:t>
      </w:r>
    </w:p>
    <w:p w14:paraId="67E6F42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lastRenderedPageBreak/>
        <w:t xml:space="preserve">    mkey_t key = MKEY_NULL;</w:t>
      </w:r>
    </w:p>
    <w:p w14:paraId="22308AF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int last_curs_state = curs_</w:t>
      </w:r>
      <w:proofErr w:type="gramStart"/>
      <w:r w:rsidRPr="00B57083">
        <w:rPr>
          <w:lang w:val="en-US"/>
        </w:rPr>
        <w:t>set(</w:t>
      </w:r>
      <w:proofErr w:type="gramEnd"/>
      <w:r w:rsidRPr="00B57083">
        <w:rPr>
          <w:lang w:val="en-US"/>
        </w:rPr>
        <w:t>2),</w:t>
      </w:r>
    </w:p>
    <w:p w14:paraId="3B4F7AD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message_len          = (int) wcslen(message</w:t>
      </w:r>
      <w:proofErr w:type="gramStart"/>
      <w:r w:rsidRPr="00B57083">
        <w:rPr>
          <w:lang w:val="en-US"/>
        </w:rPr>
        <w:t xml:space="preserve">),   </w:t>
      </w:r>
      <w:proofErr w:type="gramEnd"/>
      <w:r w:rsidRPr="00B57083">
        <w:rPr>
          <w:lang w:val="en-US"/>
        </w:rPr>
        <w:t xml:space="preserve">// </w:t>
      </w:r>
      <w:r>
        <w:t>Длина</w:t>
      </w:r>
      <w:r w:rsidRPr="00B57083">
        <w:rPr>
          <w:lang w:val="en-US"/>
        </w:rPr>
        <w:t xml:space="preserve"> </w:t>
      </w:r>
      <w:r>
        <w:t>сообщения</w:t>
      </w:r>
    </w:p>
    <w:p w14:paraId="73299AB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last_char_pos        = (int) wcslen(value) - 1, // </w:t>
      </w:r>
      <w:r>
        <w:t>Позичия</w:t>
      </w:r>
      <w:r w:rsidRPr="00B57083">
        <w:rPr>
          <w:lang w:val="en-US"/>
        </w:rPr>
        <w:t xml:space="preserve"> </w:t>
      </w:r>
      <w:r>
        <w:t>последнего</w:t>
      </w:r>
      <w:r w:rsidRPr="00B57083">
        <w:rPr>
          <w:lang w:val="en-US"/>
        </w:rPr>
        <w:t xml:space="preserve"> </w:t>
      </w:r>
      <w:r>
        <w:t>символа</w:t>
      </w:r>
      <w:r w:rsidRPr="00B57083">
        <w:rPr>
          <w:lang w:val="en-US"/>
        </w:rPr>
        <w:t xml:space="preserve"> </w:t>
      </w:r>
      <w:r>
        <w:t>в</w:t>
      </w:r>
      <w:r w:rsidRPr="00B57083">
        <w:rPr>
          <w:lang w:val="en-US"/>
        </w:rPr>
        <w:t xml:space="preserve"> value</w:t>
      </w:r>
    </w:p>
    <w:p w14:paraId="1E227425" w14:textId="77777777" w:rsidR="00B57083" w:rsidRDefault="00B57083" w:rsidP="00A85196">
      <w:pPr>
        <w:pStyle w:val="a3"/>
      </w:pPr>
      <w:r w:rsidRPr="00B57083">
        <w:rPr>
          <w:lang w:val="en-US"/>
        </w:rPr>
        <w:t xml:space="preserve">        </w:t>
      </w:r>
      <w:r>
        <w:t>message_lines_cnt    = -</w:t>
      </w:r>
      <w:proofErr w:type="gramStart"/>
      <w:r>
        <w:t xml:space="preserve">1,   </w:t>
      </w:r>
      <w:proofErr w:type="gramEnd"/>
      <w:r>
        <w:t xml:space="preserve">                   // Количество строк, занимаемых сообщением</w:t>
      </w:r>
    </w:p>
    <w:p w14:paraId="2ACE7281" w14:textId="77777777" w:rsidR="00B57083" w:rsidRDefault="00B57083" w:rsidP="00A85196">
      <w:pPr>
        <w:pStyle w:val="a3"/>
      </w:pPr>
      <w:r>
        <w:t xml:space="preserve">        helper_lines_cnt     </w:t>
      </w:r>
      <w:proofErr w:type="gramStart"/>
      <w:r>
        <w:t>=  1</w:t>
      </w:r>
      <w:proofErr w:type="gramEnd"/>
      <w:r>
        <w:t xml:space="preserve"> + helper_items_count, // Количество строк, занимаемых помощником</w:t>
      </w:r>
    </w:p>
    <w:p w14:paraId="4D0B8825" w14:textId="77777777" w:rsidR="00B57083" w:rsidRDefault="00B57083" w:rsidP="00A85196">
      <w:pPr>
        <w:pStyle w:val="a3"/>
      </w:pPr>
      <w:r>
        <w:t xml:space="preserve">        form_field_lines_cnt = -</w:t>
      </w:r>
      <w:proofErr w:type="gramStart"/>
      <w:r>
        <w:t xml:space="preserve">1;   </w:t>
      </w:r>
      <w:proofErr w:type="gramEnd"/>
      <w:r>
        <w:t xml:space="preserve">                   // Количество строк, занимаемых формой</w:t>
      </w:r>
    </w:p>
    <w:p w14:paraId="4E72BFA5" w14:textId="77777777" w:rsidR="00B57083" w:rsidRDefault="00B57083" w:rsidP="00A85196">
      <w:pPr>
        <w:pStyle w:val="a3"/>
      </w:pPr>
      <w:r>
        <w:t xml:space="preserve">    </w:t>
      </w:r>
    </w:p>
    <w:p w14:paraId="232EEC5E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</w:t>
      </w:r>
      <w:r w:rsidRPr="00B57083">
        <w:rPr>
          <w:lang w:val="en-US"/>
        </w:rPr>
        <w:t>int win_width = 0.4 * getmaxx(stdscr),</w:t>
      </w:r>
    </w:p>
    <w:p w14:paraId="5A2E9A4E" w14:textId="77777777" w:rsidR="00B57083" w:rsidRDefault="00B57083" w:rsidP="00A85196">
      <w:pPr>
        <w:pStyle w:val="a3"/>
      </w:pPr>
      <w:r w:rsidRPr="00B57083">
        <w:rPr>
          <w:lang w:val="en-US"/>
        </w:rPr>
        <w:t xml:space="preserve">        </w:t>
      </w:r>
      <w:r>
        <w:t>win_height = 3                                                  // Высота заголовка с границей</w:t>
      </w:r>
    </w:p>
    <w:p w14:paraId="48E2791A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        </w:t>
      </w:r>
      <w:r w:rsidRPr="00B57083">
        <w:rPr>
          <w:lang w:val="en-US"/>
        </w:rPr>
        <w:t>+ (message_lines_cnt = get_message_lines_count (message, win_width</w:t>
      </w:r>
      <w:proofErr w:type="gramStart"/>
      <w:r w:rsidRPr="00B57083">
        <w:rPr>
          <w:lang w:val="en-US"/>
        </w:rPr>
        <w:t>))  /</w:t>
      </w:r>
      <w:proofErr w:type="gramEnd"/>
      <w:r w:rsidRPr="00B57083">
        <w:rPr>
          <w:lang w:val="en-US"/>
        </w:rPr>
        <w:t>/ ...</w:t>
      </w:r>
    </w:p>
    <w:p w14:paraId="334CC153" w14:textId="77777777" w:rsidR="00B57083" w:rsidRDefault="00B57083" w:rsidP="00A85196">
      <w:pPr>
        <w:pStyle w:val="a3"/>
      </w:pPr>
      <w:r w:rsidRPr="00B57083">
        <w:rPr>
          <w:lang w:val="en-US"/>
        </w:rPr>
        <w:t xml:space="preserve">            </w:t>
      </w:r>
      <w:r>
        <w:t>+ 2                                                         //</w:t>
      </w:r>
    </w:p>
    <w:p w14:paraId="22A14FB1" w14:textId="77777777" w:rsidR="00B57083" w:rsidRDefault="00B57083" w:rsidP="00A85196">
      <w:pPr>
        <w:pStyle w:val="a3"/>
      </w:pPr>
      <w:r>
        <w:t xml:space="preserve">            + helper_lines_cnt                                          // ...</w:t>
      </w:r>
    </w:p>
    <w:p w14:paraId="217AF82B" w14:textId="77777777" w:rsidR="00B57083" w:rsidRDefault="00B57083" w:rsidP="00A85196">
      <w:pPr>
        <w:pStyle w:val="a3"/>
      </w:pPr>
      <w:r>
        <w:t xml:space="preserve">            + 1                                                         // Отступ от помощника</w:t>
      </w:r>
    </w:p>
    <w:p w14:paraId="058F4C50" w14:textId="77777777" w:rsidR="00B57083" w:rsidRDefault="00B57083" w:rsidP="00A85196">
      <w:pPr>
        <w:pStyle w:val="a3"/>
      </w:pPr>
      <w:r>
        <w:t xml:space="preserve">            </w:t>
      </w:r>
      <w:r w:rsidRPr="00B57083">
        <w:rPr>
          <w:lang w:val="en-US"/>
        </w:rPr>
        <w:t xml:space="preserve">+ (form_field_lines_cnt = max_width / (win_width - 2) + </w:t>
      </w:r>
      <w:proofErr w:type="gramStart"/>
      <w:r w:rsidRPr="00B57083">
        <w:rPr>
          <w:lang w:val="en-US"/>
        </w:rPr>
        <w:t>( (</w:t>
      </w:r>
      <w:proofErr w:type="gramEnd"/>
      <w:r w:rsidRPr="00B57083">
        <w:rPr>
          <w:lang w:val="en-US"/>
        </w:rPr>
        <w:t xml:space="preserve">max_width % (win_width - 2)) ? </w:t>
      </w:r>
      <w:proofErr w:type="gramStart"/>
      <w:r>
        <w:t>1 :</w:t>
      </w:r>
      <w:proofErr w:type="gramEnd"/>
      <w:r>
        <w:t xml:space="preserve">  0 ))    // ...</w:t>
      </w:r>
    </w:p>
    <w:p w14:paraId="656F3F80" w14:textId="77777777" w:rsidR="00B57083" w:rsidRDefault="00B57083" w:rsidP="00A85196">
      <w:pPr>
        <w:pStyle w:val="a3"/>
      </w:pPr>
      <w:r>
        <w:t xml:space="preserve">            + </w:t>
      </w:r>
      <w:proofErr w:type="gramStart"/>
      <w:r>
        <w:t xml:space="preserve">2,   </w:t>
      </w:r>
      <w:proofErr w:type="gramEnd"/>
      <w:r>
        <w:t xml:space="preserve">                                                     // Дополнительное пространство после поля формы</w:t>
      </w:r>
    </w:p>
    <w:p w14:paraId="77E3F24E" w14:textId="77777777" w:rsidR="00B57083" w:rsidRDefault="00B57083" w:rsidP="00A85196">
      <w:pPr>
        <w:pStyle w:val="a3"/>
      </w:pPr>
      <w:r>
        <w:t xml:space="preserve">        win_start_x = (getmaxx(stdscr) - win_width) / 2,</w:t>
      </w:r>
    </w:p>
    <w:p w14:paraId="7ED38E3F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    </w:t>
      </w:r>
      <w:r w:rsidRPr="00B57083">
        <w:rPr>
          <w:lang w:val="en-US"/>
        </w:rPr>
        <w:t>win_start_y = (getmaxy(stdscr) - win_height) / 2;</w:t>
      </w:r>
    </w:p>
    <w:p w14:paraId="1505071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</w:p>
    <w:p w14:paraId="7CEDCF1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/* </w:t>
      </w:r>
      <w:r>
        <w:t>Основное</w:t>
      </w:r>
      <w:r w:rsidRPr="00B57083">
        <w:rPr>
          <w:lang w:val="en-US"/>
        </w:rPr>
        <w:t xml:space="preserve"> </w:t>
      </w:r>
      <w:r>
        <w:t>окно</w:t>
      </w:r>
      <w:r w:rsidRPr="00B57083">
        <w:rPr>
          <w:lang w:val="en-US"/>
        </w:rPr>
        <w:t xml:space="preserve"> popup'a */</w:t>
      </w:r>
    </w:p>
    <w:p w14:paraId="4A2EF8C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WINDOW * popup_win = </w:t>
      </w:r>
      <w:proofErr w:type="gramStart"/>
      <w:r w:rsidRPr="00B57083">
        <w:rPr>
          <w:lang w:val="en-US"/>
        </w:rPr>
        <w:t>newwin(</w:t>
      </w:r>
      <w:proofErr w:type="gramEnd"/>
      <w:r w:rsidRPr="00B57083">
        <w:rPr>
          <w:lang w:val="en-US"/>
        </w:rPr>
        <w:t>win_height, win_width, win_start_y, win_start_x);</w:t>
      </w:r>
    </w:p>
    <w:p w14:paraId="070BC118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PANEL </w:t>
      </w:r>
      <w:proofErr w:type="gramStart"/>
      <w:r w:rsidRPr="00B57083">
        <w:rPr>
          <w:lang w:val="en-US"/>
        </w:rPr>
        <w:t>*  popup</w:t>
      </w:r>
      <w:proofErr w:type="gramEnd"/>
      <w:r w:rsidRPr="00B57083">
        <w:rPr>
          <w:lang w:val="en-US"/>
        </w:rPr>
        <w:t>_panel = new_panel(popup_win);</w:t>
      </w:r>
    </w:p>
    <w:p w14:paraId="68FB696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tui_draw_popup_</w:t>
      </w:r>
      <w:proofErr w:type="gramStart"/>
      <w:r w:rsidRPr="00B57083">
        <w:rPr>
          <w:lang w:val="en-US"/>
        </w:rPr>
        <w:t>header(</w:t>
      </w:r>
      <w:proofErr w:type="gramEnd"/>
      <w:r w:rsidRPr="00B57083">
        <w:rPr>
          <w:lang w:val="en-US"/>
        </w:rPr>
        <w:t>popup_win, popup_title);</w:t>
      </w:r>
    </w:p>
    <w:p w14:paraId="1008147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</w:p>
    <w:p w14:paraId="21054CCE" w14:textId="77777777" w:rsidR="00B57083" w:rsidRDefault="00B57083" w:rsidP="00A85196">
      <w:pPr>
        <w:pStyle w:val="a3"/>
      </w:pPr>
      <w:r w:rsidRPr="00B57083">
        <w:rPr>
          <w:lang w:val="en-US"/>
        </w:rPr>
        <w:t xml:space="preserve">    </w:t>
      </w:r>
      <w:r>
        <w:t>/* Создать окно для текста и поместить в окно текст */</w:t>
      </w:r>
    </w:p>
    <w:p w14:paraId="63604A2F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</w:t>
      </w:r>
      <w:r w:rsidRPr="00B57083">
        <w:rPr>
          <w:lang w:val="en-US"/>
        </w:rPr>
        <w:t>WINDOW * inner_win_text = derwin (popup_win, message_lines_cnt, win_width - 2, 3, 1);</w:t>
      </w:r>
    </w:p>
    <w:p w14:paraId="000AD4A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PANEL * inner_panel_text = new_panel (inner_win_text);</w:t>
      </w:r>
    </w:p>
    <w:p w14:paraId="3A8BD904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mvwprintw(</w:t>
      </w:r>
      <w:proofErr w:type="gramEnd"/>
      <w:r w:rsidRPr="00B57083">
        <w:rPr>
          <w:lang w:val="en-US"/>
        </w:rPr>
        <w:t>inner_win_text, 0, 0, "%ls", message);</w:t>
      </w:r>
    </w:p>
    <w:p w14:paraId="22112E9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{</w:t>
      </w:r>
    </w:p>
    <w:p w14:paraId="083550EB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int tmp_helper_counter = 1;</w:t>
      </w:r>
    </w:p>
    <w:p w14:paraId="006DF6B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mvwprintw (popup_win, 3 + message_lines_cnt + tmp_helper_counter++, 1, "</w:t>
      </w:r>
      <w:r>
        <w:t>Ограничения</w:t>
      </w:r>
      <w:r w:rsidRPr="00B57083">
        <w:rPr>
          <w:lang w:val="en-US"/>
        </w:rPr>
        <w:t xml:space="preserve"> </w:t>
      </w:r>
      <w:r>
        <w:t>на</w:t>
      </w:r>
      <w:r w:rsidRPr="00B57083">
        <w:rPr>
          <w:lang w:val="en-US"/>
        </w:rPr>
        <w:t xml:space="preserve"> </w:t>
      </w:r>
      <w:r>
        <w:t>ввод</w:t>
      </w:r>
      <w:r w:rsidRPr="00B57083">
        <w:rPr>
          <w:lang w:val="en-US"/>
        </w:rPr>
        <w:t>:");</w:t>
      </w:r>
    </w:p>
    <w:p w14:paraId="159F0F9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if (mode &amp; VMASK_LOWER_CHARS)</w:t>
      </w:r>
    </w:p>
    <w:p w14:paraId="1226F64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mvwprintw (popup_win, 3 + message_lines_cnt + tmp_helper_counter++, 1, "* </w:t>
      </w:r>
      <w:r>
        <w:t>Буквы</w:t>
      </w:r>
      <w:r w:rsidRPr="00B57083">
        <w:rPr>
          <w:lang w:val="en-US"/>
        </w:rPr>
        <w:t xml:space="preserve"> </w:t>
      </w:r>
      <w:r>
        <w:t>нижнего</w:t>
      </w:r>
      <w:r w:rsidRPr="00B57083">
        <w:rPr>
          <w:lang w:val="en-US"/>
        </w:rPr>
        <w:t xml:space="preserve"> </w:t>
      </w:r>
      <w:r>
        <w:t>регистра</w:t>
      </w:r>
      <w:r w:rsidRPr="00B57083">
        <w:rPr>
          <w:lang w:val="en-US"/>
        </w:rPr>
        <w:t>.");</w:t>
      </w:r>
    </w:p>
    <w:p w14:paraId="7BC27A2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(mode &amp; VMASK_UPPER_CHARS)</w:t>
      </w:r>
    </w:p>
    <w:p w14:paraId="6ED65FB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mvwprintw (popup_win, 3 + message_lines_cnt + tmp_helper_counter++, 1, "* </w:t>
      </w:r>
      <w:r>
        <w:t>Буквы</w:t>
      </w:r>
      <w:r w:rsidRPr="00B57083">
        <w:rPr>
          <w:lang w:val="en-US"/>
        </w:rPr>
        <w:t xml:space="preserve"> </w:t>
      </w:r>
      <w:r>
        <w:t>верхнего</w:t>
      </w:r>
      <w:r w:rsidRPr="00B57083">
        <w:rPr>
          <w:lang w:val="en-US"/>
        </w:rPr>
        <w:t xml:space="preserve"> </w:t>
      </w:r>
      <w:r>
        <w:t>регистра</w:t>
      </w:r>
      <w:r w:rsidRPr="00B57083">
        <w:rPr>
          <w:lang w:val="en-US"/>
        </w:rPr>
        <w:t>.");</w:t>
      </w:r>
    </w:p>
    <w:p w14:paraId="3122AA4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(mode &amp; VMASK_DIGITS)</w:t>
      </w:r>
    </w:p>
    <w:p w14:paraId="19EC161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mvwprintw (popup_win, 3 + message_lines_cnt + tmp_helper_counter++, 1, "* </w:t>
      </w:r>
      <w:r>
        <w:t>Цифры</w:t>
      </w:r>
      <w:r w:rsidRPr="00B57083">
        <w:rPr>
          <w:lang w:val="en-US"/>
        </w:rPr>
        <w:t>.");</w:t>
      </w:r>
    </w:p>
    <w:p w14:paraId="1117C96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(mode &amp; VMASK_PUNCTS)</w:t>
      </w:r>
    </w:p>
    <w:p w14:paraId="5895F02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mvwprintw (popup_win, 3 + message_lines_cnt + tmp_helper_counter++, 1, "* </w:t>
      </w:r>
      <w:r>
        <w:t>Точки</w:t>
      </w:r>
      <w:r w:rsidRPr="00B57083">
        <w:rPr>
          <w:lang w:val="en-US"/>
        </w:rPr>
        <w:t xml:space="preserve"> </w:t>
      </w:r>
      <w:r>
        <w:t>и</w:t>
      </w:r>
      <w:r w:rsidRPr="00B57083">
        <w:rPr>
          <w:lang w:val="en-US"/>
        </w:rPr>
        <w:t xml:space="preserve"> </w:t>
      </w:r>
      <w:r>
        <w:t>запятые</w:t>
      </w:r>
      <w:r w:rsidRPr="00B57083">
        <w:rPr>
          <w:lang w:val="en-US"/>
        </w:rPr>
        <w:t>.");</w:t>
      </w:r>
    </w:p>
    <w:p w14:paraId="0B2AAE1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if (mode &amp; VMASK_ADD_FS_CHARS)</w:t>
      </w:r>
    </w:p>
    <w:p w14:paraId="7F65320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mvwprintw (popup_win, 3 + message_lines_cnt + tmp_helper_counter++, 1, "* \"_\", \"/\", \</w:t>
      </w:r>
      <w:proofErr w:type="gramStart"/>
      <w:r w:rsidRPr="00B57083">
        <w:rPr>
          <w:lang w:val="en-US"/>
        </w:rPr>
        <w:t>":\</w:t>
      </w:r>
      <w:proofErr w:type="gramEnd"/>
      <w:r w:rsidRPr="00B57083">
        <w:rPr>
          <w:lang w:val="en-US"/>
        </w:rPr>
        <w:t xml:space="preserve">" </w:t>
      </w:r>
      <w:r>
        <w:t>и</w:t>
      </w:r>
      <w:r w:rsidRPr="00B57083">
        <w:rPr>
          <w:lang w:val="en-US"/>
        </w:rPr>
        <w:t xml:space="preserve"> \"-\".");</w:t>
      </w:r>
    </w:p>
    <w:p w14:paraId="683CD436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}</w:t>
      </w:r>
    </w:p>
    <w:p w14:paraId="00A6192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/* </w:t>
      </w:r>
      <w:r>
        <w:t>Создать</w:t>
      </w:r>
      <w:r w:rsidRPr="00B57083">
        <w:rPr>
          <w:lang w:val="en-US"/>
        </w:rPr>
        <w:t xml:space="preserve"> </w:t>
      </w:r>
      <w:r>
        <w:t>окно</w:t>
      </w:r>
      <w:r w:rsidRPr="00B57083">
        <w:rPr>
          <w:lang w:val="en-US"/>
        </w:rPr>
        <w:t xml:space="preserve"> </w:t>
      </w:r>
      <w:r>
        <w:t>для</w:t>
      </w:r>
      <w:r w:rsidRPr="00B57083">
        <w:rPr>
          <w:lang w:val="en-US"/>
        </w:rPr>
        <w:t xml:space="preserve"> </w:t>
      </w:r>
      <w:r>
        <w:t>формы</w:t>
      </w:r>
      <w:r w:rsidRPr="00B57083">
        <w:rPr>
          <w:lang w:val="en-US"/>
        </w:rPr>
        <w:t xml:space="preserve"> */</w:t>
      </w:r>
    </w:p>
    <w:p w14:paraId="7F1E9D9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WINDOW * inner_win_form = derwin (popup_win, form_field_lines_cnt, win_width - 2, win_height - 3 - form_field_lines_cnt, 1);</w:t>
      </w:r>
    </w:p>
    <w:p w14:paraId="54918AB1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PANEL  *</w:t>
      </w:r>
      <w:proofErr w:type="gramEnd"/>
      <w:r w:rsidRPr="00B57083">
        <w:rPr>
          <w:lang w:val="en-US"/>
        </w:rPr>
        <w:t xml:space="preserve"> inner_panel_form = new_panel (inner_win_form);</w:t>
      </w:r>
    </w:p>
    <w:p w14:paraId="6E829B03" w14:textId="77777777" w:rsidR="00B57083" w:rsidRDefault="00B57083" w:rsidP="00A85196">
      <w:pPr>
        <w:pStyle w:val="a3"/>
      </w:pPr>
      <w:r w:rsidRPr="005D65A5">
        <w:rPr>
          <w:lang w:val="en-US"/>
        </w:rPr>
        <w:t xml:space="preserve">    </w:t>
      </w:r>
      <w:r>
        <w:t>/* Отрисовать кнопку выхода из попапа */</w:t>
      </w:r>
    </w:p>
    <w:p w14:paraId="2381C5D1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</w:t>
      </w:r>
      <w:proofErr w:type="gramStart"/>
      <w:r w:rsidRPr="00B57083">
        <w:rPr>
          <w:lang w:val="en-US"/>
        </w:rPr>
        <w:t>wattron(</w:t>
      </w:r>
      <w:proofErr w:type="gramEnd"/>
      <w:r w:rsidRPr="00B57083">
        <w:rPr>
          <w:lang w:val="en-US"/>
        </w:rPr>
        <w:t>popup_win, TUI_HIGHLIGHT_ITEM_STYLE);</w:t>
      </w:r>
    </w:p>
    <w:p w14:paraId="448EA2F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lastRenderedPageBreak/>
        <w:t xml:space="preserve">    mvwprintw (popup_win, win_height - 2, (win_width - 18) / 2, " ENTER </w:t>
      </w:r>
      <w:r>
        <w:t>для</w:t>
      </w:r>
      <w:r w:rsidRPr="00B57083">
        <w:rPr>
          <w:lang w:val="en-US"/>
        </w:rPr>
        <w:t xml:space="preserve"> </w:t>
      </w:r>
      <w:r>
        <w:t>выхода</w:t>
      </w:r>
      <w:r w:rsidRPr="00B57083">
        <w:rPr>
          <w:lang w:val="en-US"/>
        </w:rPr>
        <w:t xml:space="preserve"> ");</w:t>
      </w:r>
    </w:p>
    <w:p w14:paraId="2F0FA95D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>popup_win, TUI_HIGHLIGHT_ITEM_STYLE);</w:t>
      </w:r>
    </w:p>
    <w:p w14:paraId="06E12C61" w14:textId="77777777" w:rsidR="00B57083" w:rsidRDefault="00B57083" w:rsidP="00A85196">
      <w:pPr>
        <w:pStyle w:val="a3"/>
      </w:pPr>
      <w:r w:rsidRPr="00B57083">
        <w:rPr>
          <w:lang w:val="en-US"/>
        </w:rPr>
        <w:t xml:space="preserve">    </w:t>
      </w:r>
      <w:r>
        <w:t>do</w:t>
      </w:r>
    </w:p>
    <w:p w14:paraId="077045AE" w14:textId="77777777" w:rsidR="00B57083" w:rsidRDefault="00B57083" w:rsidP="00A85196">
      <w:pPr>
        <w:pStyle w:val="a3"/>
      </w:pPr>
      <w:r>
        <w:t xml:space="preserve">    {</w:t>
      </w:r>
    </w:p>
    <w:p w14:paraId="792DDFC7" w14:textId="77777777" w:rsidR="00B57083" w:rsidRDefault="00B57083" w:rsidP="00A85196">
      <w:pPr>
        <w:pStyle w:val="a3"/>
      </w:pPr>
      <w:r>
        <w:t xml:space="preserve">        /* Проверить нажатую клавишу */   </w:t>
      </w:r>
    </w:p>
    <w:p w14:paraId="6FEEBEA4" w14:textId="77777777" w:rsidR="00B57083" w:rsidRDefault="00B57083" w:rsidP="00A85196">
      <w:pPr>
        <w:pStyle w:val="a3"/>
      </w:pPr>
      <w:r>
        <w:t xml:space="preserve">        switch (key)</w:t>
      </w:r>
    </w:p>
    <w:p w14:paraId="35148267" w14:textId="77777777" w:rsidR="00B57083" w:rsidRDefault="00B57083" w:rsidP="00A85196">
      <w:pPr>
        <w:pStyle w:val="a3"/>
      </w:pPr>
      <w:r>
        <w:t xml:space="preserve">        {</w:t>
      </w:r>
    </w:p>
    <w:p w14:paraId="6EDB87C0" w14:textId="77777777" w:rsidR="00B57083" w:rsidRDefault="00B57083" w:rsidP="00A85196">
      <w:pPr>
        <w:pStyle w:val="a3"/>
      </w:pPr>
      <w:r>
        <w:t xml:space="preserve">            // Нажат Enter или первый проход цикла</w:t>
      </w:r>
    </w:p>
    <w:p w14:paraId="76F3C4E3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        </w:t>
      </w:r>
      <w:r w:rsidRPr="00B57083">
        <w:rPr>
          <w:lang w:val="en-US"/>
        </w:rPr>
        <w:t>case MKEY_ENTER: case MKEY_NULL:</w:t>
      </w:r>
    </w:p>
    <w:p w14:paraId="00D5274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break;</w:t>
      </w:r>
    </w:p>
    <w:p w14:paraId="0C50E7E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// </w:t>
      </w:r>
      <w:r>
        <w:t>Нажато</w:t>
      </w:r>
      <w:r w:rsidRPr="00B57083">
        <w:rPr>
          <w:lang w:val="en-US"/>
        </w:rPr>
        <w:t xml:space="preserve"> Backspace</w:t>
      </w:r>
    </w:p>
    <w:p w14:paraId="16DC336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case MKEY_BACKSPACE:</w:t>
      </w:r>
    </w:p>
    <w:p w14:paraId="18ABB54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if (last_char_pos &gt;= 0)</w:t>
      </w:r>
    </w:p>
    <w:p w14:paraId="0E56BE0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value[last_char_pos--] = 0;</w:t>
      </w:r>
    </w:p>
    <w:p w14:paraId="30C5B29B" w14:textId="77777777" w:rsidR="00B57083" w:rsidRDefault="00B57083" w:rsidP="00A85196">
      <w:pPr>
        <w:pStyle w:val="a3"/>
      </w:pPr>
      <w:r w:rsidRPr="00B57083">
        <w:rPr>
          <w:lang w:val="en-US"/>
        </w:rPr>
        <w:t xml:space="preserve">                </w:t>
      </w:r>
      <w:r>
        <w:t>break;</w:t>
      </w:r>
    </w:p>
    <w:p w14:paraId="2B61B725" w14:textId="77777777" w:rsidR="00B57083" w:rsidRDefault="00B57083" w:rsidP="00A85196">
      <w:pPr>
        <w:pStyle w:val="a3"/>
      </w:pPr>
      <w:r>
        <w:t xml:space="preserve">            // Нажатадругая кнопка/комбинация кнопок </w:t>
      </w:r>
    </w:p>
    <w:p w14:paraId="5EBBC591" w14:textId="77777777" w:rsidR="00B57083" w:rsidRDefault="00B57083" w:rsidP="00A85196">
      <w:pPr>
        <w:pStyle w:val="a3"/>
      </w:pPr>
      <w:r>
        <w:t xml:space="preserve">            default:</w:t>
      </w:r>
    </w:p>
    <w:p w14:paraId="649739EE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            </w:t>
      </w:r>
      <w:r w:rsidRPr="00B57083">
        <w:rPr>
          <w:lang w:val="en-US"/>
        </w:rPr>
        <w:t>if (check_</w:t>
      </w:r>
      <w:proofErr w:type="gramStart"/>
      <w:r w:rsidRPr="00B57083">
        <w:rPr>
          <w:lang w:val="en-US"/>
        </w:rPr>
        <w:t>wchar(</w:t>
      </w:r>
      <w:proofErr w:type="gramEnd"/>
      <w:r w:rsidRPr="00B57083">
        <w:rPr>
          <w:lang w:val="en-US"/>
        </w:rPr>
        <w:t>key, mode) &amp;&amp; last_char_pos &lt; max_width - 1)</w:t>
      </w:r>
    </w:p>
    <w:p w14:paraId="1896575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value[++last_char_pos] = key;</w:t>
      </w:r>
    </w:p>
    <w:p w14:paraId="5AA1BCC9" w14:textId="77777777" w:rsidR="00B57083" w:rsidRDefault="00B57083" w:rsidP="00A85196">
      <w:pPr>
        <w:pStyle w:val="a3"/>
      </w:pPr>
      <w:r w:rsidRPr="00B57083">
        <w:rPr>
          <w:lang w:val="en-US"/>
        </w:rPr>
        <w:t xml:space="preserve">                </w:t>
      </w:r>
      <w:r>
        <w:t>break;</w:t>
      </w:r>
    </w:p>
    <w:p w14:paraId="09D4417E" w14:textId="77777777" w:rsidR="00D71B2D" w:rsidRDefault="00B57083" w:rsidP="00A85196">
      <w:pPr>
        <w:pStyle w:val="a3"/>
      </w:pPr>
      <w:r>
        <w:t xml:space="preserve">        }</w:t>
      </w:r>
    </w:p>
    <w:p w14:paraId="2EE1236A" w14:textId="77777777" w:rsidR="00B57083" w:rsidRDefault="00B57083" w:rsidP="00A85196">
      <w:pPr>
        <w:pStyle w:val="a3"/>
      </w:pPr>
      <w:r>
        <w:t xml:space="preserve">        /* Вывести форму на экран и обновить окна/панели */</w:t>
      </w:r>
    </w:p>
    <w:p w14:paraId="0E186C88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    </w:t>
      </w:r>
      <w:r w:rsidRPr="00B57083">
        <w:rPr>
          <w:lang w:val="en-US"/>
        </w:rPr>
        <w:t>mvwprintw (popup_win, win_height - 4 - form_field_lines_cnt, 1, "</w:t>
      </w:r>
      <w:r>
        <w:t>Ввод</w:t>
      </w:r>
      <w:r w:rsidRPr="00B57083">
        <w:rPr>
          <w:lang w:val="en-US"/>
        </w:rPr>
        <w:t xml:space="preserve"> (%3d </w:t>
      </w:r>
      <w:r>
        <w:t>символов</w:t>
      </w:r>
      <w:r w:rsidRPr="00B57083">
        <w:rPr>
          <w:lang w:val="en-US"/>
        </w:rPr>
        <w:t xml:space="preserve"> </w:t>
      </w:r>
      <w:r>
        <w:t>из</w:t>
      </w:r>
      <w:r w:rsidRPr="00B57083">
        <w:rPr>
          <w:lang w:val="en-US"/>
        </w:rPr>
        <w:t xml:space="preserve"> %3d):", last_char_pos + 1, max_width);</w:t>
      </w:r>
    </w:p>
    <w:p w14:paraId="5A085AC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tui_draw_form_field (inner_win_form, 0, 0, placeholder, value, max_width);</w:t>
      </w:r>
    </w:p>
    <w:p w14:paraId="0D8F2EB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update_panels ();</w:t>
      </w:r>
    </w:p>
    <w:p w14:paraId="48FF81E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doupdate ();</w:t>
      </w:r>
    </w:p>
    <w:p w14:paraId="0D26BAC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}</w:t>
      </w:r>
    </w:p>
    <w:p w14:paraId="21D851EA" w14:textId="77777777" w:rsidR="00D71B2D" w:rsidRPr="00812C6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while ((key = </w:t>
      </w:r>
      <w:proofErr w:type="gramStart"/>
      <w:r w:rsidRPr="00B57083">
        <w:rPr>
          <w:lang w:val="en-US"/>
        </w:rPr>
        <w:t>getwchar(</w:t>
      </w:r>
      <w:proofErr w:type="gramEnd"/>
      <w:r w:rsidRPr="00B57083">
        <w:rPr>
          <w:lang w:val="en-US"/>
        </w:rPr>
        <w:t xml:space="preserve">)) != </w:t>
      </w:r>
      <w:r w:rsidRPr="00FA7272">
        <w:rPr>
          <w:lang w:val="en-US"/>
        </w:rPr>
        <w:t>MKEY</w:t>
      </w:r>
      <w:r w:rsidRPr="00812C63">
        <w:rPr>
          <w:lang w:val="en-US"/>
        </w:rPr>
        <w:t>_</w:t>
      </w:r>
      <w:r w:rsidRPr="00FA7272">
        <w:rPr>
          <w:lang w:val="en-US"/>
        </w:rPr>
        <w:t>ENTER</w:t>
      </w:r>
      <w:r w:rsidRPr="00812C63">
        <w:rPr>
          <w:lang w:val="en-US"/>
        </w:rPr>
        <w:t>);</w:t>
      </w:r>
    </w:p>
    <w:p w14:paraId="02CB4DE3" w14:textId="77777777" w:rsidR="00B57083" w:rsidRDefault="00B57083" w:rsidP="00A85196">
      <w:pPr>
        <w:pStyle w:val="a3"/>
      </w:pPr>
      <w:r w:rsidRPr="00812C63">
        <w:rPr>
          <w:lang w:val="en-US"/>
        </w:rPr>
        <w:t xml:space="preserve">    </w:t>
      </w:r>
      <w:r>
        <w:t>/* Удаление всех созданных панелей и окон */</w:t>
      </w:r>
    </w:p>
    <w:p w14:paraId="4C77A2B4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</w:t>
      </w:r>
      <w:r w:rsidRPr="00B57083">
        <w:rPr>
          <w:lang w:val="en-US"/>
        </w:rPr>
        <w:t>del_panel (inner_panel_form);</w:t>
      </w:r>
    </w:p>
    <w:p w14:paraId="24A9B7C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del_panel (inner_panel_text);</w:t>
      </w:r>
    </w:p>
    <w:p w14:paraId="1DFCE6E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del_panel (popup_panel);</w:t>
      </w:r>
    </w:p>
    <w:p w14:paraId="0A31EA1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delwin (inner_win_form);</w:t>
      </w:r>
    </w:p>
    <w:p w14:paraId="37EDDEC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delwin (inner_win_text);</w:t>
      </w:r>
    </w:p>
    <w:p w14:paraId="3B884625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delwin (popup_win);</w:t>
      </w:r>
    </w:p>
    <w:p w14:paraId="75F7C8B6" w14:textId="77777777" w:rsidR="00B57083" w:rsidRDefault="00B57083" w:rsidP="00A85196">
      <w:pPr>
        <w:pStyle w:val="a3"/>
      </w:pPr>
      <w:r w:rsidRPr="005D65A5">
        <w:rPr>
          <w:lang w:val="en-US"/>
        </w:rPr>
        <w:t xml:space="preserve">    </w:t>
      </w:r>
      <w:r>
        <w:t>/* Установить прошлое значение видимости курсора */</w:t>
      </w:r>
    </w:p>
    <w:p w14:paraId="3DDBF510" w14:textId="77777777" w:rsidR="00D71B2D" w:rsidRDefault="00B57083" w:rsidP="00A85196">
      <w:pPr>
        <w:pStyle w:val="a3"/>
        <w:rPr>
          <w:lang w:val="en-US"/>
        </w:rPr>
      </w:pPr>
      <w:r>
        <w:t xml:space="preserve">    </w:t>
      </w:r>
      <w:r w:rsidRPr="00B57083">
        <w:rPr>
          <w:lang w:val="en-US"/>
        </w:rPr>
        <w:t>curs_set(last_curs_state);</w:t>
      </w:r>
    </w:p>
    <w:p w14:paraId="3A5545E6" w14:textId="77777777" w:rsidR="00B57083" w:rsidRPr="005F4E77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r w:rsidRPr="005F4E77">
        <w:rPr>
          <w:lang w:val="en-US"/>
        </w:rPr>
        <w:t>return last_char_pos + 1;</w:t>
      </w:r>
    </w:p>
    <w:p w14:paraId="74674F49" w14:textId="77777777" w:rsidR="00640A6B" w:rsidRPr="005F4E77" w:rsidRDefault="00B57083" w:rsidP="00A85196">
      <w:pPr>
        <w:pStyle w:val="a3"/>
        <w:rPr>
          <w:lang w:val="en-US"/>
        </w:rPr>
      </w:pPr>
      <w:r w:rsidRPr="005F4E77">
        <w:rPr>
          <w:lang w:val="en-US"/>
        </w:rPr>
        <w:t>}</w:t>
      </w:r>
    </w:p>
    <w:p w14:paraId="3A598F58" w14:textId="77777777" w:rsidR="00640A6B" w:rsidRPr="005F4E77" w:rsidRDefault="00640A6B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</w:t>
      </w:r>
      <w:r w:rsidRPr="00640A6B">
        <w:rPr>
          <w:b/>
          <w:lang w:val="en-US"/>
        </w:rPr>
        <w:t>popup</w:t>
      </w:r>
      <w:r w:rsidRPr="005F4E77">
        <w:rPr>
          <w:b/>
          <w:lang w:val="en-US"/>
        </w:rPr>
        <w:t>_</w:t>
      </w:r>
      <w:r w:rsidRPr="00640A6B">
        <w:rPr>
          <w:b/>
          <w:lang w:val="en-US"/>
        </w:rPr>
        <w:t>select</w:t>
      </w:r>
      <w:r w:rsidRPr="005F4E77">
        <w:rPr>
          <w:b/>
          <w:lang w:val="en-US"/>
        </w:rPr>
        <w:t>.</w:t>
      </w:r>
      <w:r w:rsidRPr="00640A6B">
        <w:rPr>
          <w:b/>
          <w:lang w:val="en-US"/>
        </w:rPr>
        <w:t>c</w:t>
      </w:r>
      <w:r w:rsidRPr="005F4E77">
        <w:rPr>
          <w:b/>
          <w:lang w:val="en-US"/>
        </w:rPr>
        <w:t>»</w:t>
      </w:r>
    </w:p>
    <w:p w14:paraId="18DCE522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#include "__popups__.h"</w:t>
      </w:r>
    </w:p>
    <w:p w14:paraId="6D4F0BB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int tui_draw_popup_select (const wchar_t * popup_title, const wchar_t * message, const menu_t menu)</w:t>
      </w:r>
    </w:p>
    <w:p w14:paraId="0C8228F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{</w:t>
      </w:r>
    </w:p>
    <w:p w14:paraId="7869E3A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int menu_item_count = tui_get_menu_item_count(menu);</w:t>
      </w:r>
    </w:p>
    <w:p w14:paraId="114F03F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int win_width = </w:t>
      </w:r>
      <w:proofErr w:type="gramStart"/>
      <w:r w:rsidRPr="00B57083">
        <w:rPr>
          <w:lang w:val="en-US"/>
        </w:rPr>
        <w:t>getmax(</w:t>
      </w:r>
      <w:proofErr w:type="gramEnd"/>
      <w:r w:rsidRPr="00B57083">
        <w:rPr>
          <w:lang w:val="en-US"/>
        </w:rPr>
        <w:t>0.4 * getmaxx(stdscr), wcslen(menu[0])),</w:t>
      </w:r>
    </w:p>
    <w:p w14:paraId="1F57D81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message_lines_count = get_message_lines_count (message, win_width),</w:t>
      </w:r>
    </w:p>
    <w:p w14:paraId="080A07D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win_height = 8 + message_lines_count + menu_item_count,</w:t>
      </w:r>
    </w:p>
    <w:p w14:paraId="03DC2F0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win_start_x = (getmaxx(stdscr) - win_width) / 2,</w:t>
      </w:r>
    </w:p>
    <w:p w14:paraId="3106056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win_start_y = (getmaxy(stdscr) - win_height) / 2;</w:t>
      </w:r>
    </w:p>
    <w:p w14:paraId="4F0A07A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int selected_menu_item = 1;</w:t>
      </w:r>
    </w:p>
    <w:p w14:paraId="4ED547B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unsigned int key = MKEY_NULL;</w:t>
      </w:r>
    </w:p>
    <w:p w14:paraId="672D4FC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</w:p>
    <w:p w14:paraId="505B9C9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WINDOW * popup_win = </w:t>
      </w:r>
      <w:proofErr w:type="gramStart"/>
      <w:r w:rsidRPr="00B57083">
        <w:rPr>
          <w:lang w:val="en-US"/>
        </w:rPr>
        <w:t>newwin(</w:t>
      </w:r>
      <w:proofErr w:type="gramEnd"/>
      <w:r w:rsidRPr="00B57083">
        <w:rPr>
          <w:lang w:val="en-US"/>
        </w:rPr>
        <w:t>win_height, win_width, win_start_y, win_start_x);</w:t>
      </w:r>
    </w:p>
    <w:p w14:paraId="6593A911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PANEL </w:t>
      </w:r>
      <w:proofErr w:type="gramStart"/>
      <w:r w:rsidRPr="00B57083">
        <w:rPr>
          <w:lang w:val="en-US"/>
        </w:rPr>
        <w:t>*  popup</w:t>
      </w:r>
      <w:proofErr w:type="gramEnd"/>
      <w:r w:rsidRPr="00B57083">
        <w:rPr>
          <w:lang w:val="en-US"/>
        </w:rPr>
        <w:t>_panel = new_panel(popup_win);</w:t>
      </w:r>
    </w:p>
    <w:p w14:paraId="19551263" w14:textId="29CBC17E" w:rsidR="00B57083" w:rsidRPr="00B57083" w:rsidRDefault="00B57083" w:rsidP="003F0148">
      <w:pPr>
        <w:pStyle w:val="a3"/>
        <w:rPr>
          <w:lang w:val="en-US"/>
        </w:rPr>
      </w:pPr>
      <w:r w:rsidRPr="00B57083">
        <w:rPr>
          <w:lang w:val="en-US"/>
        </w:rPr>
        <w:t xml:space="preserve">    tui_draw_popup_</w:t>
      </w:r>
      <w:proofErr w:type="gramStart"/>
      <w:r w:rsidRPr="00B57083">
        <w:rPr>
          <w:lang w:val="en-US"/>
        </w:rPr>
        <w:t>header(</w:t>
      </w:r>
      <w:proofErr w:type="gramEnd"/>
      <w:r w:rsidRPr="00B57083">
        <w:rPr>
          <w:lang w:val="en-US"/>
        </w:rPr>
        <w:t xml:space="preserve">popup_win, popup_title); </w:t>
      </w:r>
    </w:p>
    <w:p w14:paraId="6FAF2DF6" w14:textId="77777777" w:rsidR="00B57083" w:rsidRDefault="00B57083" w:rsidP="00A85196">
      <w:pPr>
        <w:pStyle w:val="a3"/>
      </w:pPr>
      <w:r w:rsidRPr="00B57083">
        <w:rPr>
          <w:lang w:val="en-US"/>
        </w:rPr>
        <w:t xml:space="preserve">    </w:t>
      </w:r>
      <w:r>
        <w:t>/* Создать окно для текста и поместить в окно текст */</w:t>
      </w:r>
    </w:p>
    <w:p w14:paraId="2E8339F1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</w:t>
      </w:r>
      <w:r w:rsidRPr="00B57083">
        <w:rPr>
          <w:lang w:val="en-US"/>
        </w:rPr>
        <w:t>WINDOW * inner_win_text = derwin (popup_win, message_lines_count, win_width - 2, 4, 1);</w:t>
      </w:r>
    </w:p>
    <w:p w14:paraId="7B52AAE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PANEL * inner_panel_text = new_panel (inner_win_text);</w:t>
      </w:r>
    </w:p>
    <w:p w14:paraId="2D72CC97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mvwprintw(</w:t>
      </w:r>
      <w:proofErr w:type="gramEnd"/>
      <w:r w:rsidRPr="00B57083">
        <w:rPr>
          <w:lang w:val="en-US"/>
        </w:rPr>
        <w:t>inner_win_text, 0, 0, "%ls", message);</w:t>
      </w:r>
    </w:p>
    <w:p w14:paraId="281F75BA" w14:textId="77777777" w:rsidR="00B57083" w:rsidRDefault="00B57083" w:rsidP="00A85196">
      <w:pPr>
        <w:pStyle w:val="a3"/>
      </w:pPr>
      <w:r w:rsidRPr="005D65A5">
        <w:rPr>
          <w:lang w:val="en-US"/>
        </w:rPr>
        <w:lastRenderedPageBreak/>
        <w:t xml:space="preserve">    </w:t>
      </w:r>
      <w:r>
        <w:t>/* Создание окна для набора кнопок */</w:t>
      </w:r>
    </w:p>
    <w:p w14:paraId="59F4353D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</w:t>
      </w:r>
      <w:r w:rsidRPr="00B57083">
        <w:rPr>
          <w:lang w:val="en-US"/>
        </w:rPr>
        <w:t>WINDOW * inner_win_buttons = derwin (popup_win, menu_item_count, win_width - 2, win_height - 3 - menu_item_count, 1);</w:t>
      </w:r>
    </w:p>
    <w:p w14:paraId="08AB48BE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PANEL * inner_panel_buttons = new_panel(inner_win_buttons);</w:t>
      </w:r>
    </w:p>
    <w:p w14:paraId="2E1263D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do {</w:t>
      </w:r>
    </w:p>
    <w:p w14:paraId="128DC9A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switch (key)</w:t>
      </w:r>
    </w:p>
    <w:p w14:paraId="647E30F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{</w:t>
      </w:r>
    </w:p>
    <w:p w14:paraId="58291BA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case MKEY_ARROW_UP:</w:t>
      </w:r>
    </w:p>
    <w:p w14:paraId="3C1741D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if (selected_menu_item &gt; 1)</w:t>
      </w:r>
    </w:p>
    <w:p w14:paraId="6345C35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selected_menu_item--;</w:t>
      </w:r>
    </w:p>
    <w:p w14:paraId="0663286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break;</w:t>
      </w:r>
    </w:p>
    <w:p w14:paraId="2512152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</w:t>
      </w:r>
    </w:p>
    <w:p w14:paraId="41C1ED7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case MKEY_ARROW_DOWN:</w:t>
      </w:r>
    </w:p>
    <w:p w14:paraId="47C054A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if (selected_menu_item &lt; menu_item_count)</w:t>
      </w:r>
    </w:p>
    <w:p w14:paraId="387BB99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    selected_menu_item++;</w:t>
      </w:r>
    </w:p>
    <w:p w14:paraId="7D8BE7E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  break;</w:t>
      </w:r>
    </w:p>
    <w:p w14:paraId="7B4BF057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}</w:t>
      </w:r>
    </w:p>
    <w:p w14:paraId="2B5023A1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tui_draw_</w:t>
      </w:r>
      <w:proofErr w:type="gramStart"/>
      <w:r w:rsidRPr="00B57083">
        <w:rPr>
          <w:lang w:val="en-US"/>
        </w:rPr>
        <w:t>vmenu(</w:t>
      </w:r>
      <w:proofErr w:type="gramEnd"/>
      <w:r w:rsidRPr="00B57083">
        <w:rPr>
          <w:lang w:val="en-US"/>
        </w:rPr>
        <w:t>inner_win_buttons, 0, 0, 0, menu, selected_menu_item);</w:t>
      </w:r>
    </w:p>
    <w:p w14:paraId="3C73B23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update_</w:t>
      </w:r>
      <w:proofErr w:type="gramStart"/>
      <w:r w:rsidRPr="00B57083">
        <w:rPr>
          <w:lang w:val="en-US"/>
        </w:rPr>
        <w:t>panels(</w:t>
      </w:r>
      <w:proofErr w:type="gramEnd"/>
      <w:r w:rsidRPr="00B57083">
        <w:rPr>
          <w:lang w:val="en-US"/>
        </w:rPr>
        <w:t>);</w:t>
      </w:r>
    </w:p>
    <w:p w14:paraId="3D8933A3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</w:t>
      </w:r>
      <w:proofErr w:type="gramStart"/>
      <w:r w:rsidRPr="00B57083">
        <w:rPr>
          <w:lang w:val="en-US"/>
        </w:rPr>
        <w:t>doupdate(</w:t>
      </w:r>
      <w:proofErr w:type="gramEnd"/>
      <w:r w:rsidRPr="00B57083">
        <w:rPr>
          <w:lang w:val="en-US"/>
        </w:rPr>
        <w:t>);</w:t>
      </w:r>
    </w:p>
    <w:p w14:paraId="538EC28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key = </w:t>
      </w:r>
      <w:proofErr w:type="gramStart"/>
      <w:r w:rsidRPr="00B57083">
        <w:rPr>
          <w:lang w:val="en-US"/>
        </w:rPr>
        <w:t>getwchar(</w:t>
      </w:r>
      <w:proofErr w:type="gramEnd"/>
      <w:r w:rsidRPr="00B57083">
        <w:rPr>
          <w:lang w:val="en-US"/>
        </w:rPr>
        <w:t>);</w:t>
      </w:r>
    </w:p>
    <w:p w14:paraId="3BE7342B" w14:textId="54A18E5D" w:rsidR="003F0148" w:rsidRDefault="00B57083" w:rsidP="00A85196">
      <w:pPr>
        <w:pStyle w:val="a3"/>
      </w:pPr>
      <w:r w:rsidRPr="00B57083">
        <w:rPr>
          <w:lang w:val="en-US"/>
        </w:rPr>
        <w:t xml:space="preserve">    </w:t>
      </w:r>
      <w:r>
        <w:t>} while (</w:t>
      </w:r>
      <w:proofErr w:type="gramStart"/>
      <w:r>
        <w:t>key !</w:t>
      </w:r>
      <w:proofErr w:type="gramEnd"/>
      <w:r>
        <w:t>= MKEY_ENTER);</w:t>
      </w:r>
    </w:p>
    <w:p w14:paraId="54DF7A26" w14:textId="77777777" w:rsidR="003F0148" w:rsidRDefault="003F0148" w:rsidP="00A85196">
      <w:pPr>
        <w:pStyle w:val="a3"/>
      </w:pPr>
    </w:p>
    <w:p w14:paraId="0B2AF8B5" w14:textId="77777777" w:rsidR="00B57083" w:rsidRDefault="00B57083" w:rsidP="00A85196">
      <w:pPr>
        <w:pStyle w:val="a3"/>
      </w:pPr>
      <w:r>
        <w:t xml:space="preserve">    /* Удаление окон и панелей */</w:t>
      </w:r>
    </w:p>
    <w:p w14:paraId="0A93F2A7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</w:t>
      </w:r>
      <w:r w:rsidRPr="00B57083">
        <w:rPr>
          <w:lang w:val="en-US"/>
        </w:rPr>
        <w:t>del_panel(inner_panel_buttons);</w:t>
      </w:r>
    </w:p>
    <w:p w14:paraId="68D09B4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del_panel(inner_panel_text);</w:t>
      </w:r>
    </w:p>
    <w:p w14:paraId="25E2C06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del_panel(popup_panel);</w:t>
      </w:r>
    </w:p>
    <w:p w14:paraId="06FAEFD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delwin(inner_win_buttons);</w:t>
      </w:r>
    </w:p>
    <w:p w14:paraId="63CF606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delwin(inner_win_text);</w:t>
      </w:r>
    </w:p>
    <w:p w14:paraId="25B1EE5E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delwin(popup_win);</w:t>
      </w:r>
    </w:p>
    <w:p w14:paraId="3612404D" w14:textId="77777777" w:rsidR="00B57083" w:rsidRPr="005F4E77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r w:rsidRPr="005F4E77">
        <w:rPr>
          <w:lang w:val="en-US"/>
        </w:rPr>
        <w:t>return selected_menu_item;</w:t>
      </w:r>
    </w:p>
    <w:p w14:paraId="75398DA1" w14:textId="77777777" w:rsidR="00640A6B" w:rsidRPr="005F4E77" w:rsidRDefault="00B57083" w:rsidP="00A85196">
      <w:pPr>
        <w:pStyle w:val="a3"/>
        <w:rPr>
          <w:lang w:val="en-US"/>
        </w:rPr>
      </w:pPr>
      <w:r w:rsidRPr="005F4E77">
        <w:rPr>
          <w:lang w:val="en-US"/>
        </w:rPr>
        <w:t>}</w:t>
      </w:r>
    </w:p>
    <w:p w14:paraId="3BFB5A84" w14:textId="77777777" w:rsidR="00640A6B" w:rsidRDefault="00640A6B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640A6B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640A6B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640A6B">
        <w:rPr>
          <w:b/>
          <w:lang w:val="en-US"/>
        </w:rPr>
        <w:t xml:space="preserve"> «popup_text_message.c»</w:t>
      </w:r>
    </w:p>
    <w:p w14:paraId="34CC4BB3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#include "__popups__.h"</w:t>
      </w:r>
    </w:p>
    <w:p w14:paraId="1C80F26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void tui_draw_popup_text_message (const wchar_t * popup_title, const wchar_t * message)</w:t>
      </w:r>
    </w:p>
    <w:p w14:paraId="19DF8A1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{</w:t>
      </w:r>
    </w:p>
    <w:p w14:paraId="2FC0A0A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int win_width = 0.4 * getmaxx(stdscr),</w:t>
      </w:r>
    </w:p>
    <w:p w14:paraId="0BE0889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message_lines_count = get_message_lines_count (message, win_width),</w:t>
      </w:r>
    </w:p>
    <w:p w14:paraId="3FE4620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win_height = 8 + message_lines_count,</w:t>
      </w:r>
    </w:p>
    <w:p w14:paraId="3792166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win_start_x = (getmaxx(stdscr) - win_width) / 2,</w:t>
      </w:r>
    </w:p>
    <w:p w14:paraId="7A71BE5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win_start_y = (getmaxy(stdscr) - win_height) / 2;</w:t>
      </w:r>
    </w:p>
    <w:p w14:paraId="78A0CCE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</w:p>
    <w:p w14:paraId="4BE2838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WINDOW * popup_win = </w:t>
      </w:r>
      <w:proofErr w:type="gramStart"/>
      <w:r w:rsidRPr="00B57083">
        <w:rPr>
          <w:lang w:val="en-US"/>
        </w:rPr>
        <w:t>newwin(</w:t>
      </w:r>
      <w:proofErr w:type="gramEnd"/>
      <w:r w:rsidRPr="00B57083">
        <w:rPr>
          <w:lang w:val="en-US"/>
        </w:rPr>
        <w:t>win_height, win_width, win_start_y, win_start_x);</w:t>
      </w:r>
    </w:p>
    <w:p w14:paraId="4BDCAD61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PANEL </w:t>
      </w:r>
      <w:proofErr w:type="gramStart"/>
      <w:r w:rsidRPr="00B57083">
        <w:rPr>
          <w:lang w:val="en-US"/>
        </w:rPr>
        <w:t>*  popup</w:t>
      </w:r>
      <w:proofErr w:type="gramEnd"/>
      <w:r w:rsidRPr="00B57083">
        <w:rPr>
          <w:lang w:val="en-US"/>
        </w:rPr>
        <w:t>_panel = new_panel(popup_win);</w:t>
      </w:r>
    </w:p>
    <w:p w14:paraId="6BF44C2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tui_draw_popup_</w:t>
      </w:r>
      <w:proofErr w:type="gramStart"/>
      <w:r w:rsidRPr="00B57083">
        <w:rPr>
          <w:lang w:val="en-US"/>
        </w:rPr>
        <w:t>header(</w:t>
      </w:r>
      <w:proofErr w:type="gramEnd"/>
      <w:r w:rsidRPr="00B57083">
        <w:rPr>
          <w:lang w:val="en-US"/>
        </w:rPr>
        <w:t>popup_win, popup_title);</w:t>
      </w:r>
    </w:p>
    <w:p w14:paraId="161BA12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</w:p>
    <w:p w14:paraId="3D016B2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/* Создание окна для текста */</w:t>
      </w:r>
    </w:p>
    <w:p w14:paraId="7A78437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WINDOW * inner_win = derwin (popup_win, win_height - 8, win_width - 2, 4, 1);</w:t>
      </w:r>
    </w:p>
    <w:p w14:paraId="72C0B13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PANEL * inner_panel = new_panel (inner_win);</w:t>
      </w:r>
    </w:p>
    <w:p w14:paraId="655CC4AE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mvwprintw(</w:t>
      </w:r>
      <w:proofErr w:type="gramEnd"/>
      <w:r w:rsidRPr="00B57083">
        <w:rPr>
          <w:lang w:val="en-US"/>
        </w:rPr>
        <w:t>inner_win, 0, 0, "%ls", message);</w:t>
      </w:r>
    </w:p>
    <w:p w14:paraId="32F23EB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/* Печать кнопки */</w:t>
      </w:r>
    </w:p>
    <w:p w14:paraId="125D0E2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wattron(</w:t>
      </w:r>
      <w:proofErr w:type="gramEnd"/>
      <w:r w:rsidRPr="00B57083">
        <w:rPr>
          <w:lang w:val="en-US"/>
        </w:rPr>
        <w:t>popup_win, TUI_HIGHLIGHT_ITEM_STYLE);</w:t>
      </w:r>
    </w:p>
    <w:p w14:paraId="16F5E5C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mvwprintw(</w:t>
      </w:r>
      <w:proofErr w:type="gramEnd"/>
      <w:r w:rsidRPr="00B57083">
        <w:rPr>
          <w:lang w:val="en-US"/>
        </w:rPr>
        <w:t>popup_win, win_height - 3, (win_width - 4) / 2, " OK ");</w:t>
      </w:r>
    </w:p>
    <w:p w14:paraId="727D1926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>popup_win, TUI_HIGHLIGHT_ITEM_STYLE);</w:t>
      </w:r>
    </w:p>
    <w:p w14:paraId="443AAB6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update_</w:t>
      </w:r>
      <w:proofErr w:type="gramStart"/>
      <w:r w:rsidRPr="00B57083">
        <w:rPr>
          <w:lang w:val="en-US"/>
        </w:rPr>
        <w:t>panels(</w:t>
      </w:r>
      <w:proofErr w:type="gramEnd"/>
      <w:r w:rsidRPr="00B57083">
        <w:rPr>
          <w:lang w:val="en-US"/>
        </w:rPr>
        <w:t>);</w:t>
      </w:r>
    </w:p>
    <w:p w14:paraId="19CF9911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doupdate(</w:t>
      </w:r>
      <w:proofErr w:type="gramEnd"/>
      <w:r w:rsidRPr="00B57083">
        <w:rPr>
          <w:lang w:val="en-US"/>
        </w:rPr>
        <w:t>);</w:t>
      </w:r>
    </w:p>
    <w:p w14:paraId="4C2FEF8D" w14:textId="77777777" w:rsidR="00D71B2D" w:rsidRDefault="00B57083" w:rsidP="00A85196">
      <w:pPr>
        <w:pStyle w:val="a3"/>
      </w:pPr>
      <w:r w:rsidRPr="00B57083">
        <w:rPr>
          <w:lang w:val="en-US"/>
        </w:rPr>
        <w:t xml:space="preserve">    while (</w:t>
      </w:r>
      <w:proofErr w:type="gramStart"/>
      <w:r w:rsidRPr="00B57083">
        <w:rPr>
          <w:lang w:val="en-US"/>
        </w:rPr>
        <w:t>getwchar(</w:t>
      </w:r>
      <w:proofErr w:type="gramEnd"/>
      <w:r w:rsidRPr="00B57083">
        <w:rPr>
          <w:lang w:val="en-US"/>
        </w:rPr>
        <w:t>) != MKEY</w:t>
      </w:r>
      <w:r w:rsidRPr="00B57083">
        <w:t>_</w:t>
      </w:r>
      <w:r w:rsidRPr="00B57083">
        <w:rPr>
          <w:lang w:val="en-US"/>
        </w:rPr>
        <w:t>ENTER</w:t>
      </w:r>
      <w:r w:rsidRPr="00B57083">
        <w:t>);</w:t>
      </w:r>
    </w:p>
    <w:p w14:paraId="6605CDE9" w14:textId="77777777" w:rsidR="00B57083" w:rsidRPr="00B57083" w:rsidRDefault="00B57083" w:rsidP="00A85196">
      <w:pPr>
        <w:pStyle w:val="a3"/>
      </w:pPr>
      <w:r w:rsidRPr="00B57083">
        <w:t xml:space="preserve">    /* Удаление окон и панелей */</w:t>
      </w:r>
    </w:p>
    <w:p w14:paraId="07B94DB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t xml:space="preserve">    </w:t>
      </w:r>
      <w:r w:rsidRPr="00B57083">
        <w:rPr>
          <w:lang w:val="en-US"/>
        </w:rPr>
        <w:t>del_panel(inner_panel);</w:t>
      </w:r>
    </w:p>
    <w:p w14:paraId="6AE853A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delwin(inner_win);</w:t>
      </w:r>
    </w:p>
    <w:p w14:paraId="6DDE218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del_panel(popup_panel);</w:t>
      </w:r>
    </w:p>
    <w:p w14:paraId="7DB84B2B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delwin(popup_win);</w:t>
      </w:r>
    </w:p>
    <w:p w14:paraId="2228B3D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lastRenderedPageBreak/>
        <w:t xml:space="preserve">    return;</w:t>
      </w:r>
    </w:p>
    <w:p w14:paraId="0E875B3B" w14:textId="77777777" w:rsidR="00640A6B" w:rsidRPr="00640A6B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}</w:t>
      </w:r>
    </w:p>
    <w:p w14:paraId="79C39509" w14:textId="77777777" w:rsidR="00640A6B" w:rsidRPr="005F4E77" w:rsidRDefault="00640A6B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5F4E77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5F4E77">
        <w:rPr>
          <w:b/>
          <w:lang w:val="en-US"/>
        </w:rPr>
        <w:t xml:space="preserve"> «</w:t>
      </w:r>
      <w:r w:rsidRPr="00640A6B">
        <w:rPr>
          <w:b/>
          <w:lang w:val="en-US"/>
        </w:rPr>
        <w:t>table</w:t>
      </w:r>
      <w:r w:rsidRPr="005F4E77">
        <w:rPr>
          <w:b/>
          <w:lang w:val="en-US"/>
        </w:rPr>
        <w:t>.</w:t>
      </w:r>
      <w:r w:rsidRPr="00640A6B">
        <w:rPr>
          <w:b/>
          <w:lang w:val="en-US"/>
        </w:rPr>
        <w:t>c</w:t>
      </w:r>
      <w:r w:rsidRPr="005F4E77">
        <w:rPr>
          <w:b/>
          <w:lang w:val="en-US"/>
        </w:rPr>
        <w:t>»</w:t>
      </w:r>
    </w:p>
    <w:p w14:paraId="5F3979B9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#include "tui.h"</w:t>
      </w:r>
    </w:p>
    <w:p w14:paraId="3AFF86F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int tui_draw_table_in_window (WINDOW * win, const list_obj_t list_obj, const length_t page_num, const int selected_row)</w:t>
      </w:r>
    </w:p>
    <w:p w14:paraId="77EAC7D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{</w:t>
      </w:r>
    </w:p>
    <w:p w14:paraId="05016FD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const int TABLE_TOTAL_</w:t>
      </w:r>
      <w:proofErr w:type="gramStart"/>
      <w:r w:rsidRPr="00B57083">
        <w:rPr>
          <w:lang w:val="en-US"/>
        </w:rPr>
        <w:t>WIDTH  =</w:t>
      </w:r>
      <w:proofErr w:type="gramEnd"/>
      <w:r w:rsidRPr="00B57083">
        <w:rPr>
          <w:lang w:val="en-US"/>
        </w:rPr>
        <w:t xml:space="preserve"> getmaxx(win),  // </w:t>
      </w:r>
      <w:r>
        <w:t>Итоговая</w:t>
      </w:r>
      <w:r w:rsidRPr="00B57083">
        <w:rPr>
          <w:lang w:val="en-US"/>
        </w:rPr>
        <w:t xml:space="preserve"> </w:t>
      </w:r>
      <w:r>
        <w:t>ширина</w:t>
      </w:r>
      <w:r w:rsidRPr="00B57083">
        <w:rPr>
          <w:lang w:val="en-US"/>
        </w:rPr>
        <w:t xml:space="preserve"> </w:t>
      </w:r>
      <w:r>
        <w:t>таблицы</w:t>
      </w:r>
    </w:p>
    <w:p w14:paraId="232BE113" w14:textId="77777777" w:rsidR="00B57083" w:rsidRDefault="00B57083" w:rsidP="00A85196">
      <w:pPr>
        <w:pStyle w:val="a3"/>
      </w:pPr>
      <w:r w:rsidRPr="00B57083">
        <w:rPr>
          <w:lang w:val="en-US"/>
        </w:rPr>
        <w:t xml:space="preserve">              </w:t>
      </w:r>
      <w:r>
        <w:t xml:space="preserve">POS_COL_WIDTH      = </w:t>
      </w:r>
      <w:proofErr w:type="gramStart"/>
      <w:r>
        <w:t>4,  /</w:t>
      </w:r>
      <w:proofErr w:type="gramEnd"/>
      <w:r>
        <w:t>/ Ширина колонки с порядковым номером</w:t>
      </w:r>
    </w:p>
    <w:p w14:paraId="65664D33" w14:textId="77777777" w:rsidR="00B57083" w:rsidRDefault="00B57083" w:rsidP="00A85196">
      <w:pPr>
        <w:pStyle w:val="a3"/>
      </w:pPr>
      <w:r>
        <w:t xml:space="preserve">              ID_COL_WIDTH       = </w:t>
      </w:r>
      <w:proofErr w:type="gramStart"/>
      <w:r>
        <w:t>4,  /</w:t>
      </w:r>
      <w:proofErr w:type="gramEnd"/>
      <w:r>
        <w:t>/ Ширина колонки с ID</w:t>
      </w:r>
    </w:p>
    <w:p w14:paraId="20AC7951" w14:textId="77777777" w:rsidR="00B57083" w:rsidRDefault="00B57083" w:rsidP="00A85196">
      <w:pPr>
        <w:pStyle w:val="a3"/>
      </w:pPr>
      <w:r>
        <w:t xml:space="preserve">              CAGE_NUM_COL_WIDTH = </w:t>
      </w:r>
      <w:proofErr w:type="gramStart"/>
      <w:r>
        <w:t>7,  /</w:t>
      </w:r>
      <w:proofErr w:type="gramEnd"/>
      <w:r>
        <w:t>/ Ширина колонки с Номером вольера</w:t>
      </w:r>
    </w:p>
    <w:p w14:paraId="13B6DF76" w14:textId="77777777" w:rsidR="00B57083" w:rsidRDefault="00B57083" w:rsidP="00A85196">
      <w:pPr>
        <w:pStyle w:val="a3"/>
      </w:pPr>
      <w:r>
        <w:t xml:space="preserve">              PRODUCT_WEIGHT_COL_WIDTH = </w:t>
      </w:r>
      <w:proofErr w:type="gramStart"/>
      <w:r>
        <w:t>8,  /</w:t>
      </w:r>
      <w:proofErr w:type="gramEnd"/>
      <w:r>
        <w:t>/ Ширина колонки с Весом продукта</w:t>
      </w:r>
    </w:p>
    <w:p w14:paraId="69A76CD5" w14:textId="77777777" w:rsidR="00B57083" w:rsidRDefault="00B57083" w:rsidP="00A85196">
      <w:pPr>
        <w:pStyle w:val="a3"/>
      </w:pPr>
      <w:r>
        <w:t xml:space="preserve">              PRODUCT_COST_COL_WIDTH   = </w:t>
      </w:r>
      <w:proofErr w:type="gramStart"/>
      <w:r>
        <w:t>12,  /</w:t>
      </w:r>
      <w:proofErr w:type="gramEnd"/>
      <w:r>
        <w:t>/ Ширина колонки со Стоимостью продукта</w:t>
      </w:r>
    </w:p>
    <w:p w14:paraId="570725B5" w14:textId="77777777" w:rsidR="00B57083" w:rsidRDefault="00B57083" w:rsidP="00A85196">
      <w:pPr>
        <w:pStyle w:val="a3"/>
      </w:pPr>
      <w:r>
        <w:t xml:space="preserve">              DATE_COL_WIDTH     = </w:t>
      </w:r>
      <w:proofErr w:type="gramStart"/>
      <w:r>
        <w:t>11,  /</w:t>
      </w:r>
      <w:proofErr w:type="gramEnd"/>
      <w:r>
        <w:t>/ Ширина колонки с Датой</w:t>
      </w:r>
    </w:p>
    <w:p w14:paraId="483E7409" w14:textId="77777777" w:rsidR="00B57083" w:rsidRDefault="00B57083" w:rsidP="00A85196">
      <w:pPr>
        <w:pStyle w:val="a3"/>
      </w:pPr>
      <w:r>
        <w:t xml:space="preserve">              // Ширина колонки с Информацией о животном (с учётом внутренних границ)</w:t>
      </w:r>
    </w:p>
    <w:p w14:paraId="1EF64A99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          </w:t>
      </w:r>
      <w:r w:rsidRPr="00B57083">
        <w:rPr>
          <w:lang w:val="en-US"/>
        </w:rPr>
        <w:t xml:space="preserve">ANIMAL_TOTAL_COL_WIDTH = </w:t>
      </w:r>
      <w:proofErr w:type="gramStart"/>
      <w:r w:rsidRPr="00B57083">
        <w:rPr>
          <w:lang w:val="en-US"/>
        </w:rPr>
        <w:t>getmax(</w:t>
      </w:r>
      <w:proofErr w:type="gramEnd"/>
      <w:r w:rsidRPr="00B57083">
        <w:rPr>
          <w:lang w:val="en-US"/>
        </w:rPr>
        <w:t>25, (int) (TABLE_TOTAL_WIDTH - POS_COL_WIDTH - ID_COL_WIDTH - CAGE_NUM_COL_WIDTH - DATE_COL_WIDTH - PRODUCT_WEIGHT_COL_WIDTH - PRODUCT_COST_COL_WIDTH - 9) / 4 * 3),</w:t>
      </w:r>
    </w:p>
    <w:p w14:paraId="6998947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// </w:t>
      </w:r>
      <w:r>
        <w:t>Ширина</w:t>
      </w:r>
      <w:r w:rsidRPr="00B57083">
        <w:rPr>
          <w:lang w:val="en-US"/>
        </w:rPr>
        <w:t xml:space="preserve"> </w:t>
      </w:r>
      <w:r>
        <w:t>колонки</w:t>
      </w:r>
      <w:r w:rsidRPr="00B57083">
        <w:rPr>
          <w:lang w:val="en-US"/>
        </w:rPr>
        <w:t xml:space="preserve"> </w:t>
      </w:r>
      <w:r>
        <w:t>с</w:t>
      </w:r>
      <w:r w:rsidRPr="00B57083">
        <w:rPr>
          <w:lang w:val="en-US"/>
        </w:rPr>
        <w:t xml:space="preserve"> </w:t>
      </w:r>
      <w:r>
        <w:t>Типом</w:t>
      </w:r>
      <w:r w:rsidRPr="00B57083">
        <w:rPr>
          <w:lang w:val="en-US"/>
        </w:rPr>
        <w:t xml:space="preserve"> </w:t>
      </w:r>
      <w:r>
        <w:t>продукта</w:t>
      </w:r>
    </w:p>
    <w:p w14:paraId="1D838A1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PRODUCT_TYPE_COL_WIDTH   = </w:t>
      </w:r>
      <w:proofErr w:type="gramStart"/>
      <w:r w:rsidRPr="00B57083">
        <w:rPr>
          <w:lang w:val="en-US"/>
        </w:rPr>
        <w:t>getmax(</w:t>
      </w:r>
      <w:proofErr w:type="gramEnd"/>
      <w:r w:rsidRPr="00B57083">
        <w:rPr>
          <w:lang w:val="en-US"/>
        </w:rPr>
        <w:t>3, (int) (TABLE_TOTAL_WIDTH - POS_COL_WIDTH - ID_COL_WIDTH - CAGE_NUM_COL_WIDTH - DATE_COL_WIDTH - PRODUCT_WEIGHT_COL_WIDTH - PRODUCT_COST_COL_WIDTH - 9 - ANIMAL_TOTAL_COL_WIDTH)),</w:t>
      </w:r>
    </w:p>
    <w:p w14:paraId="5A567D49" w14:textId="77777777" w:rsidR="00B57083" w:rsidRDefault="00B57083" w:rsidP="00A85196">
      <w:pPr>
        <w:pStyle w:val="a3"/>
      </w:pPr>
      <w:r w:rsidRPr="00B57083">
        <w:rPr>
          <w:lang w:val="en-US"/>
        </w:rPr>
        <w:t xml:space="preserve">              </w:t>
      </w:r>
      <w:r>
        <w:t>// Ширина колонки с Информацией о продукте (с учётом внутренних границ)</w:t>
      </w:r>
    </w:p>
    <w:p w14:paraId="431131EF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          </w:t>
      </w:r>
      <w:r w:rsidRPr="00B57083">
        <w:rPr>
          <w:lang w:val="en-US"/>
        </w:rPr>
        <w:t>PRODUCT_TOTAL_COL_WIDTH = PRODUCT_COST_COL_WIDTH + 1 + PRODUCT_WEIGHT_COL_WIDTH + 1 + PRODUCT_TYPE_COL_WIDTH,</w:t>
      </w:r>
    </w:p>
    <w:p w14:paraId="05B5848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ANIMAL_NAME_COL_WIDTH = </w:t>
      </w:r>
      <w:proofErr w:type="gramStart"/>
      <w:r w:rsidRPr="00B57083">
        <w:rPr>
          <w:lang w:val="en-US"/>
        </w:rPr>
        <w:t>getmax(</w:t>
      </w:r>
      <w:proofErr w:type="gramEnd"/>
      <w:r w:rsidRPr="00B57083">
        <w:rPr>
          <w:lang w:val="en-US"/>
        </w:rPr>
        <w:t xml:space="preserve">5, (int) ((ANIMAL_TOTAL_COL_WIDTH - 2) / 3)),  // </w:t>
      </w:r>
      <w:r>
        <w:t>Ширина</w:t>
      </w:r>
      <w:r w:rsidRPr="00B57083">
        <w:rPr>
          <w:lang w:val="en-US"/>
        </w:rPr>
        <w:t xml:space="preserve"> </w:t>
      </w:r>
      <w:r>
        <w:t>колонки</w:t>
      </w:r>
      <w:r w:rsidRPr="00B57083">
        <w:rPr>
          <w:lang w:val="en-US"/>
        </w:rPr>
        <w:t xml:space="preserve"> </w:t>
      </w:r>
      <w:r>
        <w:t>с</w:t>
      </w:r>
      <w:r w:rsidRPr="00B57083">
        <w:rPr>
          <w:lang w:val="en-US"/>
        </w:rPr>
        <w:t xml:space="preserve"> </w:t>
      </w:r>
      <w:r>
        <w:t>Именем</w:t>
      </w:r>
      <w:r w:rsidRPr="00B57083">
        <w:rPr>
          <w:lang w:val="en-US"/>
        </w:rPr>
        <w:t xml:space="preserve"> </w:t>
      </w:r>
      <w:r>
        <w:t>животного</w:t>
      </w:r>
    </w:p>
    <w:p w14:paraId="1FAAF03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ANIMAL_ARIAL_COL_WIDTH = </w:t>
      </w:r>
      <w:proofErr w:type="gramStart"/>
      <w:r w:rsidRPr="00B57083">
        <w:rPr>
          <w:lang w:val="en-US"/>
        </w:rPr>
        <w:t>getmax(</w:t>
      </w:r>
      <w:proofErr w:type="gramEnd"/>
      <w:r w:rsidRPr="00B57083">
        <w:rPr>
          <w:lang w:val="en-US"/>
        </w:rPr>
        <w:t xml:space="preserve">14, (int) ((ANIMAL_TOTAL_COL_WIDTH - 2) / 3)),  // </w:t>
      </w:r>
      <w:r>
        <w:t>Ширина</w:t>
      </w:r>
      <w:r w:rsidRPr="00B57083">
        <w:rPr>
          <w:lang w:val="en-US"/>
        </w:rPr>
        <w:t xml:space="preserve"> </w:t>
      </w:r>
      <w:r>
        <w:t>колонки</w:t>
      </w:r>
      <w:r w:rsidRPr="00B57083">
        <w:rPr>
          <w:lang w:val="en-US"/>
        </w:rPr>
        <w:t xml:space="preserve"> </w:t>
      </w:r>
      <w:r>
        <w:t>с</w:t>
      </w:r>
      <w:r w:rsidRPr="00B57083">
        <w:rPr>
          <w:lang w:val="en-US"/>
        </w:rPr>
        <w:t xml:space="preserve"> </w:t>
      </w:r>
      <w:r>
        <w:t>Ареалом</w:t>
      </w:r>
      <w:r w:rsidRPr="00B57083">
        <w:rPr>
          <w:lang w:val="en-US"/>
        </w:rPr>
        <w:t xml:space="preserve"> </w:t>
      </w:r>
      <w:r>
        <w:t>обитания</w:t>
      </w:r>
    </w:p>
    <w:p w14:paraId="7BCD288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  ANIMAL_BREED_COL_WIDTH = </w:t>
      </w:r>
      <w:proofErr w:type="gramStart"/>
      <w:r w:rsidRPr="00B57083">
        <w:rPr>
          <w:lang w:val="en-US"/>
        </w:rPr>
        <w:t>getmax(</w:t>
      </w:r>
      <w:proofErr w:type="gramEnd"/>
      <w:r w:rsidRPr="00B57083">
        <w:rPr>
          <w:lang w:val="en-US"/>
        </w:rPr>
        <w:t xml:space="preserve">6, ANIMAL_TOTAL_COL_WIDTH - 2 - ANIMAL_NAME_COL_WIDTH - ANIMAL_ARIAL_COL_WIDTH);  // </w:t>
      </w:r>
      <w:r>
        <w:t>Ширина</w:t>
      </w:r>
      <w:r w:rsidRPr="00B57083">
        <w:rPr>
          <w:lang w:val="en-US"/>
        </w:rPr>
        <w:t xml:space="preserve"> </w:t>
      </w:r>
      <w:r>
        <w:t>колонки</w:t>
      </w:r>
      <w:r w:rsidRPr="00B57083">
        <w:rPr>
          <w:lang w:val="en-US"/>
        </w:rPr>
        <w:t xml:space="preserve"> </w:t>
      </w:r>
      <w:r>
        <w:t>с</w:t>
      </w:r>
      <w:r w:rsidRPr="00B57083">
        <w:rPr>
          <w:lang w:val="en-US"/>
        </w:rPr>
        <w:t xml:space="preserve"> </w:t>
      </w:r>
      <w:r>
        <w:t>Породой</w:t>
      </w:r>
      <w:r w:rsidRPr="00B57083">
        <w:rPr>
          <w:lang w:val="en-US"/>
        </w:rPr>
        <w:t xml:space="preserve"> </w:t>
      </w:r>
      <w:r>
        <w:t>животного</w:t>
      </w:r>
    </w:p>
    <w:p w14:paraId="089944CD" w14:textId="77777777" w:rsidR="00B57083" w:rsidRDefault="00B57083" w:rsidP="00A85196">
      <w:pPr>
        <w:pStyle w:val="a3"/>
      </w:pPr>
      <w:r w:rsidRPr="00B57083">
        <w:rPr>
          <w:lang w:val="en-US"/>
        </w:rPr>
        <w:t xml:space="preserve">    </w:t>
      </w:r>
      <w:r>
        <w:t xml:space="preserve">const int DATA_ROWS_CNT = getmaxy(win) - 4 - </w:t>
      </w:r>
      <w:proofErr w:type="gramStart"/>
      <w:r>
        <w:t>1;  /</w:t>
      </w:r>
      <w:proofErr w:type="gramEnd"/>
      <w:r>
        <w:t>/ Количество строк с данными в таблице</w:t>
      </w:r>
    </w:p>
    <w:p w14:paraId="7AF119F3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</w:t>
      </w:r>
      <w:r w:rsidRPr="00B57083">
        <w:rPr>
          <w:lang w:val="en-US"/>
        </w:rPr>
        <w:t>int offset_from_header = 0,</w:t>
      </w:r>
    </w:p>
    <w:p w14:paraId="0E7D894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some_counter = 0;</w:t>
      </w:r>
    </w:p>
    <w:p w14:paraId="0D33AF5A" w14:textId="1FE18583" w:rsidR="00B57083" w:rsidRPr="00B57083" w:rsidRDefault="00B57083" w:rsidP="003F0148">
      <w:pPr>
        <w:pStyle w:val="a3"/>
        <w:rPr>
          <w:lang w:val="en-US"/>
        </w:rPr>
      </w:pPr>
      <w:r w:rsidRPr="00B57083">
        <w:rPr>
          <w:lang w:val="en-US"/>
        </w:rPr>
        <w:t xml:space="preserve">    wchar_t * tmp_wcs = calloc (sizeof(wchar_t), 256); </w:t>
      </w:r>
    </w:p>
    <w:p w14:paraId="12DAC054" w14:textId="77777777" w:rsidR="00D71B2D" w:rsidRDefault="00B57083" w:rsidP="00A85196">
      <w:pPr>
        <w:pStyle w:val="a3"/>
      </w:pPr>
      <w:r w:rsidRPr="00B57083">
        <w:rPr>
          <w:lang w:val="en-US"/>
        </w:rPr>
        <w:t xml:space="preserve">    </w:t>
      </w:r>
      <w:proofErr w:type="gramStart"/>
      <w:r>
        <w:t>wmove(</w:t>
      </w:r>
      <w:proofErr w:type="gramEnd"/>
      <w:r>
        <w:t>win, 0, 0);</w:t>
      </w:r>
    </w:p>
    <w:p w14:paraId="6D110591" w14:textId="77777777" w:rsidR="00B57083" w:rsidRDefault="00B57083" w:rsidP="00A85196">
      <w:pPr>
        <w:pStyle w:val="a3"/>
      </w:pPr>
      <w:r>
        <w:t xml:space="preserve">    /* отрисовать верхнюю границу шапки таблицы */</w:t>
      </w:r>
    </w:p>
    <w:p w14:paraId="410F8E93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</w:t>
      </w:r>
      <w:proofErr w:type="gramStart"/>
      <w:r w:rsidRPr="00B57083">
        <w:rPr>
          <w:lang w:val="en-US"/>
        </w:rPr>
        <w:t>waddstr(</w:t>
      </w:r>
      <w:proofErr w:type="gramEnd"/>
      <w:r w:rsidRPr="00B57083">
        <w:rPr>
          <w:lang w:val="en-US"/>
        </w:rPr>
        <w:t>win, "┌");</w:t>
      </w:r>
    </w:p>
    <w:p w14:paraId="0CDD83D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POS_COL_</w:t>
      </w:r>
      <w:proofErr w:type="gramStart"/>
      <w:r w:rsidRPr="00B57083">
        <w:rPr>
          <w:lang w:val="en-US"/>
        </w:rPr>
        <w:t xml:space="preserve">WIDTH;   </w:t>
      </w:r>
      <w:proofErr w:type="gramEnd"/>
      <w:r w:rsidRPr="00B57083">
        <w:rPr>
          <w:lang w:val="en-US"/>
        </w:rPr>
        <w:t xml:space="preserve">        i++) waddstr(win, "─"); waddstr(win, "┬");</w:t>
      </w:r>
    </w:p>
    <w:p w14:paraId="2917417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ID_COL_</w:t>
      </w:r>
      <w:proofErr w:type="gramStart"/>
      <w:r w:rsidRPr="00B57083">
        <w:rPr>
          <w:lang w:val="en-US"/>
        </w:rPr>
        <w:t xml:space="preserve">WIDTH;   </w:t>
      </w:r>
      <w:proofErr w:type="gramEnd"/>
      <w:r w:rsidRPr="00B57083">
        <w:rPr>
          <w:lang w:val="en-US"/>
        </w:rPr>
        <w:t xml:space="preserve">         i++) waddstr(win, "─"); waddstr(win, "┬");</w:t>
      </w:r>
    </w:p>
    <w:p w14:paraId="7C37702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CAGE_NUM_COL_</w:t>
      </w:r>
      <w:proofErr w:type="gramStart"/>
      <w:r w:rsidRPr="00B57083">
        <w:rPr>
          <w:lang w:val="en-US"/>
        </w:rPr>
        <w:t xml:space="preserve">WIDTH;   </w:t>
      </w:r>
      <w:proofErr w:type="gramEnd"/>
      <w:r w:rsidRPr="00B57083">
        <w:rPr>
          <w:lang w:val="en-US"/>
        </w:rPr>
        <w:t xml:space="preserve">   i++) waddstr(win, "─"); waddstr(win, "┬");</w:t>
      </w:r>
    </w:p>
    <w:p w14:paraId="75D7A1D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ANIMAL_TOTAL_COL_</w:t>
      </w:r>
      <w:proofErr w:type="gramStart"/>
      <w:r w:rsidRPr="00B57083">
        <w:rPr>
          <w:lang w:val="en-US"/>
        </w:rPr>
        <w:t>WIDTH;  i</w:t>
      </w:r>
      <w:proofErr w:type="gramEnd"/>
      <w:r w:rsidRPr="00B57083">
        <w:rPr>
          <w:lang w:val="en-US"/>
        </w:rPr>
        <w:t>++) waddstr(win, "─"); waddstr(win, "┬");</w:t>
      </w:r>
    </w:p>
    <w:p w14:paraId="6C69F04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PRODUCT_TOTAL_COL_WIDTH; i++) </w:t>
      </w:r>
      <w:proofErr w:type="gramStart"/>
      <w:r w:rsidRPr="00B57083">
        <w:rPr>
          <w:lang w:val="en-US"/>
        </w:rPr>
        <w:t>waddstr(</w:t>
      </w:r>
      <w:proofErr w:type="gramEnd"/>
      <w:r w:rsidRPr="00B57083">
        <w:rPr>
          <w:lang w:val="en-US"/>
        </w:rPr>
        <w:t>win, "─"); waddstr(win, "┬");</w:t>
      </w:r>
    </w:p>
    <w:p w14:paraId="3734C9C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DATE_COL_</w:t>
      </w:r>
      <w:proofErr w:type="gramStart"/>
      <w:r w:rsidRPr="00B57083">
        <w:rPr>
          <w:lang w:val="en-US"/>
        </w:rPr>
        <w:t xml:space="preserve">WIDTH;   </w:t>
      </w:r>
      <w:proofErr w:type="gramEnd"/>
      <w:r w:rsidRPr="00B57083">
        <w:rPr>
          <w:lang w:val="en-US"/>
        </w:rPr>
        <w:t xml:space="preserve">       i++) waddstr(win, "─");</w:t>
      </w:r>
    </w:p>
    <w:p w14:paraId="7F2D0731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waddstr(</w:t>
      </w:r>
      <w:proofErr w:type="gramEnd"/>
      <w:r w:rsidRPr="00B57083">
        <w:rPr>
          <w:lang w:val="en-US"/>
        </w:rPr>
        <w:t>win, "┐");</w:t>
      </w:r>
    </w:p>
    <w:p w14:paraId="7D79DC5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/* </w:t>
      </w:r>
      <w:r>
        <w:t>Отрисовка</w:t>
      </w:r>
      <w:r w:rsidRPr="00B57083">
        <w:rPr>
          <w:lang w:val="en-US"/>
        </w:rPr>
        <w:t xml:space="preserve"> </w:t>
      </w:r>
      <w:r>
        <w:t>шапки</w:t>
      </w:r>
      <w:r w:rsidRPr="00B57083">
        <w:rPr>
          <w:lang w:val="en-US"/>
        </w:rPr>
        <w:t xml:space="preserve">, 1 </w:t>
      </w:r>
      <w:r>
        <w:t>ряд</w:t>
      </w:r>
      <w:r w:rsidRPr="00B57083">
        <w:rPr>
          <w:lang w:val="en-US"/>
        </w:rPr>
        <w:t xml:space="preserve"> */</w:t>
      </w:r>
    </w:p>
    <w:p w14:paraId="47069AB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mvwprintw(</w:t>
      </w:r>
      <w:proofErr w:type="gramEnd"/>
    </w:p>
    <w:p w14:paraId="6369753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win, 1, 0,</w:t>
      </w:r>
    </w:p>
    <w:p w14:paraId="5FC2443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"│%*ls│%*ls│%*ls│%*ls│%*ls│%*ls│",</w:t>
      </w:r>
    </w:p>
    <w:p w14:paraId="3AC033F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POS_COL_WIDTH, L</w:t>
      </w:r>
      <w:proofErr w:type="gramStart"/>
      <w:r w:rsidRPr="00B57083">
        <w:rPr>
          <w:lang w:val="en-US"/>
        </w:rPr>
        <w:t>"  №</w:t>
      </w:r>
      <w:proofErr w:type="gramEnd"/>
      <w:r w:rsidRPr="00B57083">
        <w:rPr>
          <w:lang w:val="en-US"/>
        </w:rPr>
        <w:t xml:space="preserve"> ",</w:t>
      </w:r>
    </w:p>
    <w:p w14:paraId="7A96953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ID_COL_</w:t>
      </w:r>
      <w:proofErr w:type="gramStart"/>
      <w:r w:rsidRPr="00B57083">
        <w:rPr>
          <w:lang w:val="en-US"/>
        </w:rPr>
        <w:t>WIDTH,  L</w:t>
      </w:r>
      <w:proofErr w:type="gramEnd"/>
      <w:r w:rsidRPr="00B57083">
        <w:rPr>
          <w:lang w:val="en-US"/>
        </w:rPr>
        <w:t>" ID ",</w:t>
      </w:r>
    </w:p>
    <w:p w14:paraId="7DE692C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CAGE_NUM_COL_WIDTH, L" </w:t>
      </w:r>
      <w:r>
        <w:t>Номер</w:t>
      </w:r>
      <w:r w:rsidRPr="00B57083">
        <w:rPr>
          <w:lang w:val="en-US"/>
        </w:rPr>
        <w:t xml:space="preserve"> ",</w:t>
      </w:r>
    </w:p>
    <w:p w14:paraId="1199C0A0" w14:textId="77777777" w:rsidR="00B57083" w:rsidRDefault="00B57083" w:rsidP="00A85196">
      <w:pPr>
        <w:pStyle w:val="a3"/>
      </w:pPr>
      <w:r w:rsidRPr="00B57083">
        <w:rPr>
          <w:lang w:val="en-US"/>
        </w:rPr>
        <w:t xml:space="preserve">        </w:t>
      </w:r>
      <w:r>
        <w:t>ANIMAL_TOTAL_COL_WIDTH, L"Информация о животном",</w:t>
      </w:r>
    </w:p>
    <w:p w14:paraId="527F75FE" w14:textId="77777777" w:rsidR="00B57083" w:rsidRDefault="00B57083" w:rsidP="00A85196">
      <w:pPr>
        <w:pStyle w:val="a3"/>
      </w:pPr>
      <w:r>
        <w:t xml:space="preserve">        PRODUCT_TOTAL_COL_WIDTH, L"Информация о продукте",</w:t>
      </w:r>
    </w:p>
    <w:p w14:paraId="7EDE7021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    </w:t>
      </w:r>
      <w:r w:rsidRPr="00B57083">
        <w:rPr>
          <w:lang w:val="en-US"/>
        </w:rPr>
        <w:t>DATE_COL_WIDTH, L"</w:t>
      </w:r>
      <w:r>
        <w:t>Дата</w:t>
      </w:r>
      <w:r w:rsidRPr="00B57083">
        <w:rPr>
          <w:lang w:val="en-US"/>
        </w:rPr>
        <w:t>"</w:t>
      </w:r>
    </w:p>
    <w:p w14:paraId="3680A08B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lastRenderedPageBreak/>
        <w:t xml:space="preserve">    );</w:t>
      </w:r>
    </w:p>
    <w:p w14:paraId="7F9BC664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(win, 1, 0, "│ </w:t>
      </w:r>
      <w:proofErr w:type="gramStart"/>
      <w:r w:rsidRPr="00B57083">
        <w:rPr>
          <w:lang w:val="en-US"/>
        </w:rPr>
        <w:t>№  |</w:t>
      </w:r>
      <w:proofErr w:type="gramEnd"/>
      <w:r w:rsidRPr="00B57083">
        <w:rPr>
          <w:lang w:val="en-US"/>
        </w:rPr>
        <w:t xml:space="preserve"> ID | </w:t>
      </w:r>
      <w:r>
        <w:t>Номер</w:t>
      </w:r>
      <w:r w:rsidRPr="00B57083">
        <w:rPr>
          <w:lang w:val="en-US"/>
        </w:rPr>
        <w:t xml:space="preserve"> ");</w:t>
      </w:r>
    </w:p>
    <w:p w14:paraId="1616D8A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memset (tmp_wcs, 0, sizeof(wchar_t) * 256);</w:t>
      </w:r>
    </w:p>
    <w:p w14:paraId="058133F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fitwcs (tmp_wcs, L"</w:t>
      </w:r>
      <w:r>
        <w:t>Информация</w:t>
      </w:r>
      <w:r w:rsidRPr="00B57083">
        <w:rPr>
          <w:lang w:val="en-US"/>
        </w:rPr>
        <w:t xml:space="preserve"> </w:t>
      </w:r>
      <w:r>
        <w:t>о</w:t>
      </w:r>
      <w:r w:rsidRPr="00B57083">
        <w:rPr>
          <w:lang w:val="en-US"/>
        </w:rPr>
        <w:t xml:space="preserve"> </w:t>
      </w:r>
      <w:r>
        <w:t>животном</w:t>
      </w:r>
      <w:r w:rsidRPr="00B57083">
        <w:rPr>
          <w:lang w:val="en-US"/>
        </w:rPr>
        <w:t>", ANIMAL_TOTAL_COL_WIDTH);</w:t>
      </w:r>
    </w:p>
    <w:p w14:paraId="48B43DC9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wprintw (win, "│%ls", tmp_wcs);</w:t>
      </w:r>
    </w:p>
    <w:p w14:paraId="45B32FC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memset (tmp_wcs, 0, sizeof(wchar_t) * 256);</w:t>
      </w:r>
    </w:p>
    <w:p w14:paraId="063D6E8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fitwcs (tmp_wcs, L"</w:t>
      </w:r>
      <w:r>
        <w:t>Информация</w:t>
      </w:r>
      <w:r w:rsidRPr="00B57083">
        <w:rPr>
          <w:lang w:val="en-US"/>
        </w:rPr>
        <w:t xml:space="preserve"> </w:t>
      </w:r>
      <w:r>
        <w:t>о</w:t>
      </w:r>
      <w:r w:rsidRPr="00B57083">
        <w:rPr>
          <w:lang w:val="en-US"/>
        </w:rPr>
        <w:t xml:space="preserve"> </w:t>
      </w:r>
      <w:r>
        <w:t>продукте</w:t>
      </w:r>
      <w:r w:rsidRPr="00B57083">
        <w:rPr>
          <w:lang w:val="en-US"/>
        </w:rPr>
        <w:t>", PRODUCT_TOTAL_COL_WIDTH);</w:t>
      </w:r>
    </w:p>
    <w:p w14:paraId="7DC67E45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wprintw (win, "│%ls", tmp_wcs);</w:t>
      </w:r>
    </w:p>
    <w:p w14:paraId="42E70A9D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wprintw (win, "│    </w:t>
      </w:r>
      <w:r>
        <w:t>Дата</w:t>
      </w:r>
      <w:r w:rsidRPr="00B57083">
        <w:rPr>
          <w:lang w:val="en-US"/>
        </w:rPr>
        <w:t xml:space="preserve">   │");</w:t>
      </w:r>
    </w:p>
    <w:p w14:paraId="348EF217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(win, 2, 0, "│    |    |</w:t>
      </w:r>
      <w:r>
        <w:t>вольера</w:t>
      </w:r>
      <w:r w:rsidRPr="00B57083">
        <w:rPr>
          <w:lang w:val="en-US"/>
        </w:rPr>
        <w:t>");</w:t>
      </w:r>
    </w:p>
    <w:p w14:paraId="6AEA3A0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memset (tmp_wcs, 0, sizeof(wchar_t) * 256);</w:t>
      </w:r>
    </w:p>
    <w:p w14:paraId="36C0873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fitwcs (tmp_wcs, L"</w:t>
      </w:r>
      <w:r>
        <w:t>Ареал</w:t>
      </w:r>
      <w:r w:rsidRPr="00B57083">
        <w:rPr>
          <w:lang w:val="en-US"/>
        </w:rPr>
        <w:t xml:space="preserve"> </w:t>
      </w:r>
      <w:r>
        <w:t>обитания</w:t>
      </w:r>
      <w:r w:rsidRPr="00B57083">
        <w:rPr>
          <w:lang w:val="en-US"/>
        </w:rPr>
        <w:t>", ANIMAL_ARIAL_COL_WIDTH);</w:t>
      </w:r>
    </w:p>
    <w:p w14:paraId="13111CA2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wprintw (win, "│%ls", tmp_wcs);</w:t>
      </w:r>
    </w:p>
    <w:p w14:paraId="128434C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memset (tmp_wcs, 0, sizeof(wchar_t) * 256);</w:t>
      </w:r>
    </w:p>
    <w:p w14:paraId="74E9FD3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fitwcs (tmp_wcs, L"</w:t>
      </w:r>
      <w:r>
        <w:t>Порода</w:t>
      </w:r>
      <w:r w:rsidRPr="00B57083">
        <w:rPr>
          <w:lang w:val="en-US"/>
        </w:rPr>
        <w:t>", ANIMAL_BREED_COL_WIDTH);</w:t>
      </w:r>
    </w:p>
    <w:p w14:paraId="4FA47DB9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wprintw (win, "│%ls", tmp_wcs);</w:t>
      </w:r>
    </w:p>
    <w:p w14:paraId="7478128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memset (tmp_wcs, 0, sizeof(wchar_t) * 256);</w:t>
      </w:r>
    </w:p>
    <w:p w14:paraId="3D6B833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fitwcs (tmp_wcs, L"</w:t>
      </w:r>
      <w:r>
        <w:t>Имя</w:t>
      </w:r>
      <w:r w:rsidRPr="00B57083">
        <w:rPr>
          <w:lang w:val="en-US"/>
        </w:rPr>
        <w:t>", ANIMAL_NAME_COL_WIDTH);</w:t>
      </w:r>
    </w:p>
    <w:p w14:paraId="609665A5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wprintw (win, "│%ls", tmp_wcs);</w:t>
      </w:r>
    </w:p>
    <w:p w14:paraId="04C6446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memset (tmp_wcs, 0, sizeof(wchar_t) * 256);</w:t>
      </w:r>
    </w:p>
    <w:p w14:paraId="453B1EF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fitwcs (tmp_wcs, L"</w:t>
      </w:r>
      <w:r>
        <w:t>Тип</w:t>
      </w:r>
      <w:r w:rsidRPr="00B57083">
        <w:rPr>
          <w:lang w:val="en-US"/>
        </w:rPr>
        <w:t>", PRODUCT_TYPE_COL_WIDTH);</w:t>
      </w:r>
    </w:p>
    <w:p w14:paraId="08202475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wprintw (win, "│%ls", tmp_wcs);</w:t>
      </w:r>
    </w:p>
    <w:p w14:paraId="5423427E" w14:textId="77777777" w:rsidR="00D71B2D" w:rsidRDefault="00B57083" w:rsidP="00A85196">
      <w:pPr>
        <w:pStyle w:val="a3"/>
      </w:pPr>
      <w:r w:rsidRPr="005D65A5">
        <w:rPr>
          <w:lang w:val="en-US"/>
        </w:rPr>
        <w:t xml:space="preserve">    </w:t>
      </w:r>
      <w:r>
        <w:t>wprintw (win, "│ Вес, г │Стоимость, P│ кормления │");</w:t>
      </w:r>
    </w:p>
    <w:p w14:paraId="67BAB922" w14:textId="77777777" w:rsidR="00B57083" w:rsidRDefault="00B57083" w:rsidP="00A85196">
      <w:pPr>
        <w:pStyle w:val="a3"/>
      </w:pPr>
      <w:r>
        <w:t xml:space="preserve">    /* Отрисовать нижнюю границу шапки таблицы */</w:t>
      </w:r>
    </w:p>
    <w:p w14:paraId="015D33A2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</w:t>
      </w:r>
      <w:proofErr w:type="gramStart"/>
      <w:r w:rsidRPr="00B57083">
        <w:rPr>
          <w:lang w:val="en-US"/>
        </w:rPr>
        <w:t>wmove(</w:t>
      </w:r>
      <w:proofErr w:type="gramEnd"/>
      <w:r w:rsidRPr="00B57083">
        <w:rPr>
          <w:lang w:val="en-US"/>
        </w:rPr>
        <w:t>win, 3, 0);</w:t>
      </w:r>
    </w:p>
    <w:p w14:paraId="6F927F0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waddstr(</w:t>
      </w:r>
      <w:proofErr w:type="gramEnd"/>
      <w:r w:rsidRPr="00B57083">
        <w:rPr>
          <w:lang w:val="en-US"/>
        </w:rPr>
        <w:t>win, "├");</w:t>
      </w:r>
    </w:p>
    <w:p w14:paraId="621F293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POS_COL_</w:t>
      </w:r>
      <w:proofErr w:type="gramStart"/>
      <w:r w:rsidRPr="00B57083">
        <w:rPr>
          <w:lang w:val="en-US"/>
        </w:rPr>
        <w:t xml:space="preserve">WIDTH;   </w:t>
      </w:r>
      <w:proofErr w:type="gramEnd"/>
      <w:r w:rsidRPr="00B57083">
        <w:rPr>
          <w:lang w:val="en-US"/>
        </w:rPr>
        <w:t xml:space="preserve">        i++) waddstr(win, "─"); waddstr(win, "┼");</w:t>
      </w:r>
    </w:p>
    <w:p w14:paraId="607C54D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ID_COL_</w:t>
      </w:r>
      <w:proofErr w:type="gramStart"/>
      <w:r w:rsidRPr="00B57083">
        <w:rPr>
          <w:lang w:val="en-US"/>
        </w:rPr>
        <w:t xml:space="preserve">WIDTH;   </w:t>
      </w:r>
      <w:proofErr w:type="gramEnd"/>
      <w:r w:rsidRPr="00B57083">
        <w:rPr>
          <w:lang w:val="en-US"/>
        </w:rPr>
        <w:t xml:space="preserve">         i++) waddstr(win, "─"); waddstr(win, "┼");</w:t>
      </w:r>
    </w:p>
    <w:p w14:paraId="1CCF37E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CAGE_NUM_COL_</w:t>
      </w:r>
      <w:proofErr w:type="gramStart"/>
      <w:r w:rsidRPr="00B57083">
        <w:rPr>
          <w:lang w:val="en-US"/>
        </w:rPr>
        <w:t xml:space="preserve">WIDTH;   </w:t>
      </w:r>
      <w:proofErr w:type="gramEnd"/>
      <w:r w:rsidRPr="00B57083">
        <w:rPr>
          <w:lang w:val="en-US"/>
        </w:rPr>
        <w:t xml:space="preserve">   i++) waddstr(win, "─"); waddstr(win, "┼");</w:t>
      </w:r>
    </w:p>
    <w:p w14:paraId="54A0B8E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ANIMAL_ARIAL_COL_</w:t>
      </w:r>
      <w:proofErr w:type="gramStart"/>
      <w:r w:rsidRPr="00B57083">
        <w:rPr>
          <w:lang w:val="en-US"/>
        </w:rPr>
        <w:t>WIDTH;  i</w:t>
      </w:r>
      <w:proofErr w:type="gramEnd"/>
      <w:r w:rsidRPr="00B57083">
        <w:rPr>
          <w:lang w:val="en-US"/>
        </w:rPr>
        <w:t>++) waddstr(win, "─"); waddstr(win, "┼");</w:t>
      </w:r>
    </w:p>
    <w:p w14:paraId="34E1D51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ANIMAL_BREED_COL_</w:t>
      </w:r>
      <w:proofErr w:type="gramStart"/>
      <w:r w:rsidRPr="00B57083">
        <w:rPr>
          <w:lang w:val="en-US"/>
        </w:rPr>
        <w:t>WIDTH;  i</w:t>
      </w:r>
      <w:proofErr w:type="gramEnd"/>
      <w:r w:rsidRPr="00B57083">
        <w:rPr>
          <w:lang w:val="en-US"/>
        </w:rPr>
        <w:t>++) waddstr(win, "─"); waddstr(win, "┼");</w:t>
      </w:r>
    </w:p>
    <w:p w14:paraId="56B90AD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ANIMAL_NAME_COL_</w:t>
      </w:r>
      <w:proofErr w:type="gramStart"/>
      <w:r w:rsidRPr="00B57083">
        <w:rPr>
          <w:lang w:val="en-US"/>
        </w:rPr>
        <w:t xml:space="preserve">WIDTH;   </w:t>
      </w:r>
      <w:proofErr w:type="gramEnd"/>
      <w:r w:rsidRPr="00B57083">
        <w:rPr>
          <w:lang w:val="en-US"/>
        </w:rPr>
        <w:t>i++) waddstr(win, "─"); waddstr(win, "┼");</w:t>
      </w:r>
    </w:p>
    <w:p w14:paraId="13E2472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PRODUCT_TYPE_COL_</w:t>
      </w:r>
      <w:proofErr w:type="gramStart"/>
      <w:r w:rsidRPr="00B57083">
        <w:rPr>
          <w:lang w:val="en-US"/>
        </w:rPr>
        <w:t>WIDTH;  i</w:t>
      </w:r>
      <w:proofErr w:type="gramEnd"/>
      <w:r w:rsidRPr="00B57083">
        <w:rPr>
          <w:lang w:val="en-US"/>
        </w:rPr>
        <w:t>++) waddstr(win, "─"); waddstr(win, "┼");</w:t>
      </w:r>
    </w:p>
    <w:p w14:paraId="6AD17E7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PRODUCT_WEIGHT_COL_WIDTH; i+</w:t>
      </w:r>
      <w:proofErr w:type="gramStart"/>
      <w:r w:rsidRPr="00B57083">
        <w:rPr>
          <w:lang w:val="en-US"/>
        </w:rPr>
        <w:t>+)waddstr</w:t>
      </w:r>
      <w:proofErr w:type="gramEnd"/>
      <w:r w:rsidRPr="00B57083">
        <w:rPr>
          <w:lang w:val="en-US"/>
        </w:rPr>
        <w:t>(win, "─"); waddstr(win, "┼");</w:t>
      </w:r>
    </w:p>
    <w:p w14:paraId="01ED4B0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PRODUCT_COST_COL_</w:t>
      </w:r>
      <w:proofErr w:type="gramStart"/>
      <w:r w:rsidRPr="00B57083">
        <w:rPr>
          <w:lang w:val="en-US"/>
        </w:rPr>
        <w:t>WIDTH;  i</w:t>
      </w:r>
      <w:proofErr w:type="gramEnd"/>
      <w:r w:rsidRPr="00B57083">
        <w:rPr>
          <w:lang w:val="en-US"/>
        </w:rPr>
        <w:t>++) waddstr(win, "─"); waddstr(win, "┼");</w:t>
      </w:r>
    </w:p>
    <w:p w14:paraId="07646DE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DATE_COL_</w:t>
      </w:r>
      <w:proofErr w:type="gramStart"/>
      <w:r w:rsidRPr="00B57083">
        <w:rPr>
          <w:lang w:val="en-US"/>
        </w:rPr>
        <w:t xml:space="preserve">WIDTH;   </w:t>
      </w:r>
      <w:proofErr w:type="gramEnd"/>
      <w:r w:rsidRPr="00B57083">
        <w:rPr>
          <w:lang w:val="en-US"/>
        </w:rPr>
        <w:t xml:space="preserve">       i++) waddstr(win, "─");</w:t>
      </w:r>
    </w:p>
    <w:p w14:paraId="32D97517" w14:textId="77777777" w:rsidR="00D71B2D" w:rsidRDefault="00B57083" w:rsidP="00A85196">
      <w:pPr>
        <w:pStyle w:val="a3"/>
      </w:pPr>
      <w:r w:rsidRPr="00B57083">
        <w:rPr>
          <w:lang w:val="en-US"/>
        </w:rPr>
        <w:t xml:space="preserve">    </w:t>
      </w:r>
      <w:proofErr w:type="gramStart"/>
      <w:r>
        <w:t>waddstr(</w:t>
      </w:r>
      <w:proofErr w:type="gramEnd"/>
      <w:r>
        <w:t>win, "┤");</w:t>
      </w:r>
    </w:p>
    <w:p w14:paraId="5B6DBDF9" w14:textId="77777777" w:rsidR="00B57083" w:rsidRDefault="00B57083" w:rsidP="00A85196">
      <w:pPr>
        <w:pStyle w:val="a3"/>
      </w:pPr>
      <w:r>
        <w:t xml:space="preserve">    /* Получить первый элемент page_num страницы */</w:t>
      </w:r>
    </w:p>
    <w:p w14:paraId="1C1DE71E" w14:textId="77777777" w:rsidR="00B57083" w:rsidRPr="00B57083" w:rsidRDefault="00B57083" w:rsidP="00A85196">
      <w:pPr>
        <w:pStyle w:val="a3"/>
        <w:rPr>
          <w:lang w:val="en-US"/>
        </w:rPr>
      </w:pPr>
      <w:r>
        <w:t xml:space="preserve">    </w:t>
      </w:r>
      <w:r w:rsidRPr="00B57083">
        <w:rPr>
          <w:lang w:val="en-US"/>
        </w:rPr>
        <w:t>length_t first_element_position = (page_num - 1) * DATA_ROWS_CNT + 1;</w:t>
      </w:r>
    </w:p>
    <w:p w14:paraId="42382A0A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list_elem_t * elem = lists_</w:t>
      </w:r>
      <w:proofErr w:type="gramStart"/>
      <w:r w:rsidRPr="00B57083">
        <w:rPr>
          <w:lang w:val="en-US"/>
        </w:rPr>
        <w:t>SearchElementByField(</w:t>
      </w:r>
      <w:proofErr w:type="gramEnd"/>
      <w:r w:rsidRPr="00B57083">
        <w:rPr>
          <w:lang w:val="en-US"/>
        </w:rPr>
        <w:t>&amp;list_obj, LIST_POSITION, (void *) &amp;first_element_position);</w:t>
      </w:r>
    </w:p>
    <w:p w14:paraId="7FB187B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</w:t>
      </w:r>
      <w:proofErr w:type="gramStart"/>
      <w:r w:rsidRPr="00B57083">
        <w:rPr>
          <w:lang w:val="en-US"/>
        </w:rPr>
        <w:t>(!elem</w:t>
      </w:r>
      <w:proofErr w:type="gramEnd"/>
      <w:r w:rsidRPr="00B57083">
        <w:rPr>
          <w:lang w:val="en-US"/>
        </w:rPr>
        <w:t>)</w:t>
      </w:r>
    </w:p>
    <w:p w14:paraId="58AF64C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{</w:t>
      </w:r>
    </w:p>
    <w:p w14:paraId="5BB9C0E4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memset (tmp_wcs, 0, sizeof(wchar_t) * 256);</w:t>
      </w:r>
    </w:p>
    <w:p w14:paraId="0029D72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fitwcs (tmp_wcs, L"</w:t>
      </w:r>
      <w:r>
        <w:t>Нет</w:t>
      </w:r>
      <w:r w:rsidRPr="00B57083">
        <w:rPr>
          <w:lang w:val="en-US"/>
        </w:rPr>
        <w:t xml:space="preserve"> </w:t>
      </w:r>
      <w:r>
        <w:t>данных</w:t>
      </w:r>
      <w:r w:rsidRPr="00B57083">
        <w:rPr>
          <w:lang w:val="en-US"/>
        </w:rPr>
        <w:t xml:space="preserve"> </w:t>
      </w:r>
      <w:r>
        <w:t>в</w:t>
      </w:r>
      <w:r w:rsidRPr="00B57083">
        <w:rPr>
          <w:lang w:val="en-US"/>
        </w:rPr>
        <w:t xml:space="preserve"> </w:t>
      </w:r>
      <w:r>
        <w:t>списке</w:t>
      </w:r>
      <w:r w:rsidRPr="00B57083">
        <w:rPr>
          <w:lang w:val="en-US"/>
        </w:rPr>
        <w:t>.", TABLE_TOTAL_WIDTH - 2);</w:t>
      </w:r>
    </w:p>
    <w:p w14:paraId="6030A5D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mvwprintw (win, 4 + offset_from_header++, 0, "│%ls│", tmp_wcs);</w:t>
      </w:r>
    </w:p>
    <w:p w14:paraId="4557612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}</w:t>
      </w:r>
    </w:p>
    <w:p w14:paraId="44361B6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else</w:t>
      </w:r>
    </w:p>
    <w:p w14:paraId="6AC65E9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{</w:t>
      </w:r>
    </w:p>
    <w:p w14:paraId="5728943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wchar_t date_</w:t>
      </w:r>
      <w:proofErr w:type="gramStart"/>
      <w:r w:rsidRPr="00B57083">
        <w:rPr>
          <w:lang w:val="en-US"/>
        </w:rPr>
        <w:t>tmp[</w:t>
      </w:r>
      <w:proofErr w:type="gramEnd"/>
      <w:r w:rsidRPr="00B57083">
        <w:rPr>
          <w:lang w:val="en-US"/>
        </w:rPr>
        <w:t>40]; memset (date_tmp, 0, sizeof(date_tmp));</w:t>
      </w:r>
    </w:p>
    <w:p w14:paraId="4ACABA1A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int element_position = first_element_position;</w:t>
      </w:r>
    </w:p>
    <w:p w14:paraId="5E52532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for (; elem &amp;&amp; element_position &lt; first_element_position + DATA_ROWS_CNT; element_position++, elem = elem-&gt;next, offset_from_header++)</w:t>
      </w:r>
    </w:p>
    <w:p w14:paraId="174D0BF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{</w:t>
      </w:r>
    </w:p>
    <w:p w14:paraId="01D09B76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date2wcs(&amp;elem-&gt;</w:t>
      </w:r>
      <w:proofErr w:type="gramStart"/>
      <w:r w:rsidRPr="00B57083">
        <w:rPr>
          <w:lang w:val="en-US"/>
        </w:rPr>
        <w:t>data.date</w:t>
      </w:r>
      <w:proofErr w:type="gramEnd"/>
      <w:r w:rsidRPr="00B57083">
        <w:rPr>
          <w:lang w:val="en-US"/>
        </w:rPr>
        <w:t>, date_tmp);</w:t>
      </w:r>
    </w:p>
    <w:p w14:paraId="0B921287" w14:textId="639BF392" w:rsidR="00B57083" w:rsidRPr="00B57083" w:rsidRDefault="00B57083" w:rsidP="003F0148">
      <w:pPr>
        <w:pStyle w:val="a3"/>
        <w:rPr>
          <w:lang w:val="en-US"/>
        </w:rPr>
      </w:pPr>
      <w:r w:rsidRPr="00B57083">
        <w:rPr>
          <w:lang w:val="en-US"/>
        </w:rPr>
        <w:lastRenderedPageBreak/>
        <w:t xml:space="preserve">            if (offset_from_header + 1 == selected_row) wattron (win, TUI_HIGHLIGHT_ITEM_STYLE); </w:t>
      </w:r>
    </w:p>
    <w:p w14:paraId="7DDD713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</w:t>
      </w:r>
      <w:proofErr w:type="gramStart"/>
      <w:r w:rsidRPr="00B57083">
        <w:rPr>
          <w:lang w:val="en-US"/>
        </w:rPr>
        <w:t>wmove(</w:t>
      </w:r>
      <w:proofErr w:type="gramEnd"/>
      <w:r w:rsidRPr="00B57083">
        <w:rPr>
          <w:lang w:val="en-US"/>
        </w:rPr>
        <w:t>win, 4 + offset_from_header, 0);</w:t>
      </w:r>
    </w:p>
    <w:p w14:paraId="334E848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</w:t>
      </w:r>
      <w:proofErr w:type="gramStart"/>
      <w:r w:rsidRPr="00B57083">
        <w:rPr>
          <w:lang w:val="en-US"/>
        </w:rPr>
        <w:t>wprintw(</w:t>
      </w:r>
      <w:proofErr w:type="gramEnd"/>
      <w:r w:rsidRPr="00B57083">
        <w:rPr>
          <w:lang w:val="en-US"/>
        </w:rPr>
        <w:t>win, "│%*d", POS_COL_WIDTH, element_position);</w:t>
      </w:r>
    </w:p>
    <w:p w14:paraId="663F3EFA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</w:t>
      </w:r>
      <w:proofErr w:type="gramStart"/>
      <w:r w:rsidRPr="00B57083">
        <w:rPr>
          <w:lang w:val="en-US"/>
        </w:rPr>
        <w:t>wprintw(</w:t>
      </w:r>
      <w:proofErr w:type="gramEnd"/>
      <w:r w:rsidRPr="00B57083">
        <w:rPr>
          <w:lang w:val="en-US"/>
        </w:rPr>
        <w:t>win, "│%*lu", ID_COL_WIDTH, elem-&gt;id);</w:t>
      </w:r>
    </w:p>
    <w:p w14:paraId="34160561" w14:textId="48D7F512" w:rsidR="00B57083" w:rsidRPr="00B57083" w:rsidRDefault="00B57083" w:rsidP="003F0148">
      <w:pPr>
        <w:pStyle w:val="a3"/>
        <w:rPr>
          <w:lang w:val="en-US"/>
        </w:rPr>
      </w:pPr>
      <w:r w:rsidRPr="00B57083">
        <w:rPr>
          <w:lang w:val="en-US"/>
        </w:rPr>
        <w:t xml:space="preserve">            </w:t>
      </w:r>
      <w:proofErr w:type="gramStart"/>
      <w:r w:rsidRPr="00B57083">
        <w:rPr>
          <w:lang w:val="en-US"/>
        </w:rPr>
        <w:t>wprintw(</w:t>
      </w:r>
      <w:proofErr w:type="gramEnd"/>
      <w:r w:rsidRPr="00B57083">
        <w:rPr>
          <w:lang w:val="en-US"/>
        </w:rPr>
        <w:t xml:space="preserve">win, "│%*lu", CAGE_NUM_COL_WIDTH, elem-&gt;data.cage_num); </w:t>
      </w:r>
    </w:p>
    <w:p w14:paraId="4BD92A6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memset (tmp_wcs, 0, sizeof(wchar_t) * 256);</w:t>
      </w:r>
    </w:p>
    <w:p w14:paraId="653CE59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fitwcs (tmp_wcs, elem-&gt;</w:t>
      </w:r>
      <w:proofErr w:type="gramStart"/>
      <w:r w:rsidRPr="00B57083">
        <w:rPr>
          <w:lang w:val="en-US"/>
        </w:rPr>
        <w:t>data.animal</w:t>
      </w:r>
      <w:proofErr w:type="gramEnd"/>
      <w:r w:rsidRPr="00B57083">
        <w:rPr>
          <w:lang w:val="en-US"/>
        </w:rPr>
        <w:t>.areal, ANIMAL_ARIAL_COL_WIDTH);</w:t>
      </w:r>
    </w:p>
    <w:p w14:paraId="6C41D8AE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wprintw (win, "│%ls", tmp_wcs);</w:t>
      </w:r>
    </w:p>
    <w:p w14:paraId="352275D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memset (tmp_wcs, 0, sizeof(wchar_t) * 256);</w:t>
      </w:r>
    </w:p>
    <w:p w14:paraId="060F588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fitwcs (tmp_wcs, elem-&gt;</w:t>
      </w:r>
      <w:proofErr w:type="gramStart"/>
      <w:r w:rsidRPr="00B57083">
        <w:rPr>
          <w:lang w:val="en-US"/>
        </w:rPr>
        <w:t>data.animal</w:t>
      </w:r>
      <w:proofErr w:type="gramEnd"/>
      <w:r w:rsidRPr="00B57083">
        <w:rPr>
          <w:lang w:val="en-US"/>
        </w:rPr>
        <w:t>.breed, ANIMAL_BREED_COL_WIDTH);</w:t>
      </w:r>
    </w:p>
    <w:p w14:paraId="15C30477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wprintw (win, "│%ls", tmp_wcs);</w:t>
      </w:r>
    </w:p>
    <w:p w14:paraId="758EF42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memset (tmp_wcs, 0, sizeof(wchar_t) * 256);</w:t>
      </w:r>
    </w:p>
    <w:p w14:paraId="0839CC2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fitwcs (tmp_wcs, elem-&gt;data.animal.name, ANIMAL_NAME_COL_WIDTH);</w:t>
      </w:r>
    </w:p>
    <w:p w14:paraId="2C5A7074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wprintw (win, "│%ls", tmp_wcs);</w:t>
      </w:r>
    </w:p>
    <w:p w14:paraId="2498DC0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memset (tmp_wcs, 0, sizeof(wchar_t) * 256);</w:t>
      </w:r>
    </w:p>
    <w:p w14:paraId="173D896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fitwcs (tmp_wcs, elem-&gt;</w:t>
      </w:r>
      <w:proofErr w:type="gramStart"/>
      <w:r w:rsidRPr="00B57083">
        <w:rPr>
          <w:lang w:val="en-US"/>
        </w:rPr>
        <w:t>data.products</w:t>
      </w:r>
      <w:proofErr w:type="gramEnd"/>
      <w:r w:rsidRPr="00B57083">
        <w:rPr>
          <w:lang w:val="en-US"/>
        </w:rPr>
        <w:t>.type, PRODUCT_TYPE_COL_WIDTH);</w:t>
      </w:r>
    </w:p>
    <w:p w14:paraId="0AE83451" w14:textId="4665C233" w:rsidR="00B57083" w:rsidRPr="00B57083" w:rsidRDefault="00B57083" w:rsidP="003F0148">
      <w:pPr>
        <w:pStyle w:val="a3"/>
        <w:rPr>
          <w:lang w:val="en-US"/>
        </w:rPr>
      </w:pPr>
      <w:r w:rsidRPr="00B57083">
        <w:rPr>
          <w:lang w:val="en-US"/>
        </w:rPr>
        <w:t xml:space="preserve">            wprintw (win, "│%ls", tmp_wcs); </w:t>
      </w:r>
    </w:p>
    <w:p w14:paraId="092BC20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</w:t>
      </w:r>
      <w:proofErr w:type="gramStart"/>
      <w:r w:rsidRPr="00B57083">
        <w:rPr>
          <w:lang w:val="en-US"/>
        </w:rPr>
        <w:t>wprintw(</w:t>
      </w:r>
      <w:proofErr w:type="gramEnd"/>
      <w:r w:rsidRPr="00B57083">
        <w:rPr>
          <w:lang w:val="en-US"/>
        </w:rPr>
        <w:t>win, "│%*.2Lf", PRODUCT_WEIGHT_COL_WIDTH, elem-&gt;data.products.weight);</w:t>
      </w:r>
    </w:p>
    <w:p w14:paraId="6EBF154D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</w:t>
      </w:r>
      <w:proofErr w:type="gramStart"/>
      <w:r w:rsidRPr="00B57083">
        <w:rPr>
          <w:lang w:val="en-US"/>
        </w:rPr>
        <w:t>wprintw(</w:t>
      </w:r>
      <w:proofErr w:type="gramEnd"/>
      <w:r w:rsidRPr="00B57083">
        <w:rPr>
          <w:lang w:val="en-US"/>
        </w:rPr>
        <w:t>win, "│%*.2Lf", PRODUCT_COST_COL_WIDTH, elem-&gt;data.products.cost);</w:t>
      </w:r>
    </w:p>
    <w:p w14:paraId="33A122D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memset (tmp_wcs, 0, sizeof(wchar_t) * 256);</w:t>
      </w:r>
    </w:p>
    <w:p w14:paraId="47C31D6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fitwcs (tmp_wcs, date_tmp, DATE_COL_WIDTH);</w:t>
      </w:r>
    </w:p>
    <w:p w14:paraId="060E74FA" w14:textId="70DC16DB" w:rsidR="00B57083" w:rsidRPr="00B57083" w:rsidRDefault="00B57083" w:rsidP="003F0148">
      <w:pPr>
        <w:pStyle w:val="a3"/>
        <w:rPr>
          <w:lang w:val="en-US"/>
        </w:rPr>
      </w:pPr>
      <w:r w:rsidRPr="00B57083">
        <w:rPr>
          <w:lang w:val="en-US"/>
        </w:rPr>
        <w:t xml:space="preserve">            wprintw (win, "│%ls│", tmp_wcs); </w:t>
      </w:r>
    </w:p>
    <w:p w14:paraId="73AA477A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if (offset_from_header + 1 == selected_row) </w:t>
      </w:r>
      <w:proofErr w:type="gramStart"/>
      <w:r w:rsidRPr="00B57083">
        <w:rPr>
          <w:lang w:val="en-US"/>
        </w:rPr>
        <w:t>wattroff(</w:t>
      </w:r>
      <w:proofErr w:type="gramEnd"/>
      <w:r w:rsidRPr="00B57083">
        <w:rPr>
          <w:lang w:val="en-US"/>
        </w:rPr>
        <w:t>win, TUI_HIGHLIGHT_ITEM_STYLE);</w:t>
      </w:r>
    </w:p>
    <w:p w14:paraId="6684F70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    some_counter++;</w:t>
      </w:r>
    </w:p>
    <w:p w14:paraId="16067E9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    }</w:t>
      </w:r>
    </w:p>
    <w:p w14:paraId="12328082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}</w:t>
      </w:r>
    </w:p>
    <w:p w14:paraId="3678AA0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wmove(</w:t>
      </w:r>
      <w:proofErr w:type="gramEnd"/>
      <w:r w:rsidRPr="00B57083">
        <w:rPr>
          <w:lang w:val="en-US"/>
        </w:rPr>
        <w:t>win, 4 + offset_from_header++, 0);</w:t>
      </w:r>
    </w:p>
    <w:p w14:paraId="4E20C91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waddstr(</w:t>
      </w:r>
      <w:proofErr w:type="gramEnd"/>
      <w:r w:rsidRPr="00B57083">
        <w:rPr>
          <w:lang w:val="en-US"/>
        </w:rPr>
        <w:t>win, "└");</w:t>
      </w:r>
    </w:p>
    <w:p w14:paraId="5ACEF6F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POS_COL_</w:t>
      </w:r>
      <w:proofErr w:type="gramStart"/>
      <w:r w:rsidRPr="00B57083">
        <w:rPr>
          <w:lang w:val="en-US"/>
        </w:rPr>
        <w:t xml:space="preserve">WIDTH;   </w:t>
      </w:r>
      <w:proofErr w:type="gramEnd"/>
      <w:r w:rsidRPr="00B57083">
        <w:rPr>
          <w:lang w:val="en-US"/>
        </w:rPr>
        <w:t xml:space="preserve">        i++) waddstr(win, "─"); waddstr(win, "┴");</w:t>
      </w:r>
    </w:p>
    <w:p w14:paraId="50E5D88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ID_COL_</w:t>
      </w:r>
      <w:proofErr w:type="gramStart"/>
      <w:r w:rsidRPr="00B57083">
        <w:rPr>
          <w:lang w:val="en-US"/>
        </w:rPr>
        <w:t xml:space="preserve">WIDTH;   </w:t>
      </w:r>
      <w:proofErr w:type="gramEnd"/>
      <w:r w:rsidRPr="00B57083">
        <w:rPr>
          <w:lang w:val="en-US"/>
        </w:rPr>
        <w:t xml:space="preserve">         i++) waddstr(win, "─"); waddstr(win, "┴");</w:t>
      </w:r>
    </w:p>
    <w:p w14:paraId="1CB132C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CAGE_NUM_COL_</w:t>
      </w:r>
      <w:proofErr w:type="gramStart"/>
      <w:r w:rsidRPr="00B57083">
        <w:rPr>
          <w:lang w:val="en-US"/>
        </w:rPr>
        <w:t xml:space="preserve">WIDTH;   </w:t>
      </w:r>
      <w:proofErr w:type="gramEnd"/>
      <w:r w:rsidRPr="00B57083">
        <w:rPr>
          <w:lang w:val="en-US"/>
        </w:rPr>
        <w:t xml:space="preserve">   i++) waddstr(win, "─"); waddstr(win, "┴");</w:t>
      </w:r>
    </w:p>
    <w:p w14:paraId="54F5AD7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ANIMAL_ARIAL_COL_</w:t>
      </w:r>
      <w:proofErr w:type="gramStart"/>
      <w:r w:rsidRPr="00B57083">
        <w:rPr>
          <w:lang w:val="en-US"/>
        </w:rPr>
        <w:t>WIDTH;  i</w:t>
      </w:r>
      <w:proofErr w:type="gramEnd"/>
      <w:r w:rsidRPr="00B57083">
        <w:rPr>
          <w:lang w:val="en-US"/>
        </w:rPr>
        <w:t>++) waddstr(win, "─"); waddstr(win, "┴");</w:t>
      </w:r>
    </w:p>
    <w:p w14:paraId="700BCE3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ANIMAL_BREED_COL_</w:t>
      </w:r>
      <w:proofErr w:type="gramStart"/>
      <w:r w:rsidRPr="00B57083">
        <w:rPr>
          <w:lang w:val="en-US"/>
        </w:rPr>
        <w:t>WIDTH;  i</w:t>
      </w:r>
      <w:proofErr w:type="gramEnd"/>
      <w:r w:rsidRPr="00B57083">
        <w:rPr>
          <w:lang w:val="en-US"/>
        </w:rPr>
        <w:t>++) waddstr(win, "─"); waddstr(win, "┴");</w:t>
      </w:r>
    </w:p>
    <w:p w14:paraId="0FF42CF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ANIMAL_NAME_COL_</w:t>
      </w:r>
      <w:proofErr w:type="gramStart"/>
      <w:r w:rsidRPr="00B57083">
        <w:rPr>
          <w:lang w:val="en-US"/>
        </w:rPr>
        <w:t xml:space="preserve">WIDTH;   </w:t>
      </w:r>
      <w:proofErr w:type="gramEnd"/>
      <w:r w:rsidRPr="00B57083">
        <w:rPr>
          <w:lang w:val="en-US"/>
        </w:rPr>
        <w:t>i++) waddstr(win, "─"); waddstr(win, "┴");</w:t>
      </w:r>
    </w:p>
    <w:p w14:paraId="256CDC5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PRODUCT_TYPE_COL_</w:t>
      </w:r>
      <w:proofErr w:type="gramStart"/>
      <w:r w:rsidRPr="00B57083">
        <w:rPr>
          <w:lang w:val="en-US"/>
        </w:rPr>
        <w:t>WIDTH;  i</w:t>
      </w:r>
      <w:proofErr w:type="gramEnd"/>
      <w:r w:rsidRPr="00B57083">
        <w:rPr>
          <w:lang w:val="en-US"/>
        </w:rPr>
        <w:t>++) waddstr(win, "─"); waddstr(win, "┴");</w:t>
      </w:r>
    </w:p>
    <w:p w14:paraId="5C4CBCD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PRODUCT_WEIGHT_COL_WIDTH; i+</w:t>
      </w:r>
      <w:proofErr w:type="gramStart"/>
      <w:r w:rsidRPr="00B57083">
        <w:rPr>
          <w:lang w:val="en-US"/>
        </w:rPr>
        <w:t>+)waddstr</w:t>
      </w:r>
      <w:proofErr w:type="gramEnd"/>
      <w:r w:rsidRPr="00B57083">
        <w:rPr>
          <w:lang w:val="en-US"/>
        </w:rPr>
        <w:t>(win, "─"); waddstr(win, "┴");</w:t>
      </w:r>
    </w:p>
    <w:p w14:paraId="06F5141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PRODUCT_COST_COL_</w:t>
      </w:r>
      <w:proofErr w:type="gramStart"/>
      <w:r w:rsidRPr="00B57083">
        <w:rPr>
          <w:lang w:val="en-US"/>
        </w:rPr>
        <w:t>WIDTH;  i</w:t>
      </w:r>
      <w:proofErr w:type="gramEnd"/>
      <w:r w:rsidRPr="00B57083">
        <w:rPr>
          <w:lang w:val="en-US"/>
        </w:rPr>
        <w:t>++) waddstr(win, "─"); waddstr(win, "┴");</w:t>
      </w:r>
    </w:p>
    <w:p w14:paraId="030F9E1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for (int i = 0; i &lt; DATE_COL_</w:t>
      </w:r>
      <w:proofErr w:type="gramStart"/>
      <w:r w:rsidRPr="00B57083">
        <w:rPr>
          <w:lang w:val="en-US"/>
        </w:rPr>
        <w:t xml:space="preserve">WIDTH;   </w:t>
      </w:r>
      <w:proofErr w:type="gramEnd"/>
      <w:r w:rsidRPr="00B57083">
        <w:rPr>
          <w:lang w:val="en-US"/>
        </w:rPr>
        <w:t xml:space="preserve">       i++) waddstr(win, "─");</w:t>
      </w:r>
    </w:p>
    <w:p w14:paraId="093121B1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proofErr w:type="gramStart"/>
      <w:r w:rsidRPr="00B57083">
        <w:rPr>
          <w:lang w:val="en-US"/>
        </w:rPr>
        <w:t>waddstr(</w:t>
      </w:r>
      <w:proofErr w:type="gramEnd"/>
      <w:r w:rsidRPr="00B57083">
        <w:rPr>
          <w:lang w:val="en-US"/>
        </w:rPr>
        <w:t>win, "┘");</w:t>
      </w:r>
    </w:p>
    <w:p w14:paraId="3CE6396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free (tmp_wcs);</w:t>
      </w:r>
    </w:p>
    <w:p w14:paraId="6734F46E" w14:textId="77777777" w:rsidR="00B57083" w:rsidRPr="005F4E77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  <w:r w:rsidRPr="005F4E77">
        <w:rPr>
          <w:lang w:val="en-US"/>
        </w:rPr>
        <w:t>return some_counter;</w:t>
      </w:r>
    </w:p>
    <w:p w14:paraId="75921093" w14:textId="77777777" w:rsidR="00640A6B" w:rsidRPr="005F4E77" w:rsidRDefault="00B57083" w:rsidP="00A85196">
      <w:pPr>
        <w:pStyle w:val="a3"/>
        <w:rPr>
          <w:lang w:val="en-US"/>
        </w:rPr>
      </w:pPr>
      <w:r w:rsidRPr="005F4E77">
        <w:rPr>
          <w:lang w:val="en-US"/>
        </w:rPr>
        <w:t>}</w:t>
      </w:r>
    </w:p>
    <w:p w14:paraId="7F92D7D3" w14:textId="77777777" w:rsidR="00640A6B" w:rsidRPr="00640A6B" w:rsidRDefault="00640A6B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640A6B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640A6B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640A6B">
        <w:rPr>
          <w:b/>
          <w:lang w:val="en-US"/>
        </w:rPr>
        <w:t xml:space="preserve"> «show_element_info_window.c»</w:t>
      </w:r>
    </w:p>
    <w:p w14:paraId="3F6EC6B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#include "tui.h"</w:t>
      </w:r>
    </w:p>
    <w:p w14:paraId="17CB4210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#include </w:t>
      </w:r>
      <w:proofErr w:type="gramStart"/>
      <w:r w:rsidRPr="00B57083">
        <w:rPr>
          <w:lang w:val="en-US"/>
        </w:rPr>
        <w:t>"..</w:t>
      </w:r>
      <w:proofErr w:type="gramEnd"/>
      <w:r w:rsidRPr="00B57083">
        <w:rPr>
          <w:lang w:val="en-US"/>
        </w:rPr>
        <w:t>/forms/__forms__.h"</w:t>
      </w:r>
    </w:p>
    <w:p w14:paraId="6BB22DE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void tui_print_element_info_window (WINDOW * win, const int selected_field, const list_elem_t * elem)</w:t>
      </w:r>
    </w:p>
    <w:p w14:paraId="2D9741A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>{</w:t>
      </w:r>
    </w:p>
    <w:p w14:paraId="1EBE2B3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</w:t>
      </w:r>
      <w:proofErr w:type="gramStart"/>
      <w:r w:rsidRPr="00B57083">
        <w:rPr>
          <w:lang w:val="en-US"/>
        </w:rPr>
        <w:t>(!elem</w:t>
      </w:r>
      <w:proofErr w:type="gramEnd"/>
      <w:r w:rsidRPr="00B57083">
        <w:rPr>
          <w:lang w:val="en-US"/>
        </w:rPr>
        <w:t xml:space="preserve"> || !win) return;</w:t>
      </w:r>
    </w:p>
    <w:p w14:paraId="008D83E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</w:t>
      </w:r>
    </w:p>
    <w:p w14:paraId="5009E5F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lastRenderedPageBreak/>
        <w:t xml:space="preserve">    const int LABEL_MAX_WIDTH = </w:t>
      </w:r>
      <w:proofErr w:type="gramStart"/>
      <w:r w:rsidRPr="00B57083">
        <w:rPr>
          <w:lang w:val="en-US"/>
        </w:rPr>
        <w:t xml:space="preserve">26;   </w:t>
      </w:r>
      <w:proofErr w:type="gramEnd"/>
      <w:r w:rsidRPr="00B57083">
        <w:rPr>
          <w:lang w:val="en-US"/>
        </w:rPr>
        <w:t xml:space="preserve"> // Максимальная ширина ярлыка</w:t>
      </w:r>
    </w:p>
    <w:p w14:paraId="26C94081" w14:textId="77777777" w:rsidR="00B57083" w:rsidRPr="00B57083" w:rsidRDefault="00B57083" w:rsidP="00A85196">
      <w:pPr>
        <w:pStyle w:val="a3"/>
      </w:pPr>
      <w:r w:rsidRPr="00B57083">
        <w:rPr>
          <w:lang w:val="en-US"/>
        </w:rPr>
        <w:t xml:space="preserve">    int</w:t>
      </w:r>
      <w:r w:rsidRPr="00B57083">
        <w:t xml:space="preserve"> </w:t>
      </w:r>
      <w:r w:rsidRPr="00B57083">
        <w:rPr>
          <w:lang w:val="en-US"/>
        </w:rPr>
        <w:t>curr</w:t>
      </w:r>
      <w:r w:rsidRPr="00B57083">
        <w:t>_</w:t>
      </w:r>
      <w:r w:rsidRPr="00B57083">
        <w:rPr>
          <w:lang w:val="en-US"/>
        </w:rPr>
        <w:t>offset</w:t>
      </w:r>
      <w:r w:rsidRPr="00B57083">
        <w:t xml:space="preserve"> = </w:t>
      </w:r>
      <w:proofErr w:type="gramStart"/>
      <w:r w:rsidRPr="00B57083">
        <w:t xml:space="preserve">1;   </w:t>
      </w:r>
      <w:proofErr w:type="gramEnd"/>
      <w:r w:rsidRPr="00B57083">
        <w:t xml:space="preserve">            // Отступ от начала окна</w:t>
      </w:r>
    </w:p>
    <w:p w14:paraId="11BC6424" w14:textId="1C5DE105" w:rsidR="00D71B2D" w:rsidRDefault="00B57083" w:rsidP="00A85196">
      <w:pPr>
        <w:pStyle w:val="a3"/>
      </w:pPr>
      <w:r w:rsidRPr="00B57083">
        <w:t xml:space="preserve">    </w:t>
      </w:r>
      <w:r w:rsidRPr="00B57083">
        <w:rPr>
          <w:lang w:val="en-US"/>
        </w:rPr>
        <w:t>wchar</w:t>
      </w:r>
      <w:r w:rsidRPr="00B57083">
        <w:t>_</w:t>
      </w:r>
      <w:r w:rsidRPr="00B57083">
        <w:rPr>
          <w:lang w:val="en-US"/>
        </w:rPr>
        <w:t>t</w:t>
      </w:r>
      <w:r w:rsidRPr="00B57083">
        <w:t xml:space="preserve"> </w:t>
      </w:r>
      <w:r w:rsidRPr="00B57083">
        <w:rPr>
          <w:lang w:val="en-US"/>
        </w:rPr>
        <w:t>tmp</w:t>
      </w:r>
      <w:r w:rsidRPr="00B57083">
        <w:t>_</w:t>
      </w:r>
      <w:proofErr w:type="gramStart"/>
      <w:r w:rsidRPr="00B57083">
        <w:rPr>
          <w:lang w:val="en-US"/>
        </w:rPr>
        <w:t>wcs</w:t>
      </w:r>
      <w:r w:rsidRPr="00B57083">
        <w:t>[</w:t>
      </w:r>
      <w:proofErr w:type="gramEnd"/>
      <w:r w:rsidRPr="00B57083">
        <w:t>200];              // Строка хранения временного значения</w:t>
      </w:r>
    </w:p>
    <w:p w14:paraId="588E2ECB" w14:textId="77777777" w:rsidR="003F0148" w:rsidRDefault="003F0148" w:rsidP="00A85196">
      <w:pPr>
        <w:pStyle w:val="a3"/>
      </w:pPr>
    </w:p>
    <w:p w14:paraId="4006099E" w14:textId="27402A1A" w:rsidR="00B57083" w:rsidRPr="00B57083" w:rsidRDefault="00B57083" w:rsidP="00A85196">
      <w:pPr>
        <w:pStyle w:val="a3"/>
      </w:pPr>
      <w:r w:rsidRPr="00B57083">
        <w:t xml:space="preserve">    /* Нарисовать свой ярлык к каждому полю информации и нарисовать соответствующее поле */</w:t>
      </w:r>
    </w:p>
    <w:p w14:paraId="42ABD887" w14:textId="77777777" w:rsidR="00B57083" w:rsidRPr="00B57083" w:rsidRDefault="00B57083" w:rsidP="00A85196">
      <w:pPr>
        <w:pStyle w:val="a3"/>
        <w:rPr>
          <w:lang w:val="en-US"/>
        </w:rPr>
      </w:pPr>
      <w:r w:rsidRPr="003F0148">
        <w:rPr>
          <w:lang w:val="en-US"/>
        </w:rPr>
        <w:t xml:space="preserve">    </w:t>
      </w:r>
      <w:r w:rsidRPr="00B57083">
        <w:rPr>
          <w:lang w:val="en-US"/>
        </w:rPr>
        <w:t>memset (tmp_wcs, 0, sizeof(tmp_wcs));</w:t>
      </w:r>
    </w:p>
    <w:p w14:paraId="559E7C9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int2wcs (elem-&gt;id, tmp_wcs);</w:t>
      </w:r>
    </w:p>
    <w:p w14:paraId="3C1FC7D6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1) wattron (win, TUI_HIGHLIGHT_ITEM_STYLE);</w:t>
      </w:r>
    </w:p>
    <w:p w14:paraId="2A42420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(win, 0, 0, " Уникальный ID            ");</w:t>
      </w:r>
    </w:p>
    <w:p w14:paraId="4AEC900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tui_draw_form_field (win, curr_offset++, 0, L"НЕТ ЗНАЧЕНИЯ", tmp_wcs, LABEL_MAX_WIDTH);</w:t>
      </w:r>
    </w:p>
    <w:p w14:paraId="705DB222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1) wattroff (win, TUI_HIGHLIGHT_ITEM_STYLE);</w:t>
      </w:r>
    </w:p>
    <w:p w14:paraId="5587A388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memset (tmp_wcs, 0, sizeof(tmp_wcs));</w:t>
      </w:r>
    </w:p>
    <w:p w14:paraId="4F9988D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int2wcs (elem-&gt;</w:t>
      </w:r>
      <w:proofErr w:type="gramStart"/>
      <w:r w:rsidRPr="00B57083">
        <w:rPr>
          <w:lang w:val="en-US"/>
        </w:rPr>
        <w:t>data.cage</w:t>
      </w:r>
      <w:proofErr w:type="gramEnd"/>
      <w:r w:rsidRPr="00B57083">
        <w:rPr>
          <w:lang w:val="en-US"/>
        </w:rPr>
        <w:t>_num, tmp_wcs);</w:t>
      </w:r>
    </w:p>
    <w:p w14:paraId="5024C58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2) wattron (win, TUI_HIGHLIGHT_ITEM_STYLE);</w:t>
      </w:r>
    </w:p>
    <w:p w14:paraId="2DB9AE5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(win, curr_offset++, 0, " Номер вольера            ");</w:t>
      </w:r>
    </w:p>
    <w:p w14:paraId="47614C1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tui_draw_form_field (win, curr_offset++, 0, L"НЕТ ЗНАЧЕНИЯ", tmp_wcs, LABEL_MAX_WIDTH);</w:t>
      </w:r>
    </w:p>
    <w:p w14:paraId="7AAFFE91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2) wattroff (win, TUI_HIGHLIGHT_ITEM_STYLE);</w:t>
      </w:r>
    </w:p>
    <w:p w14:paraId="4CC5EB1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3) wattron (win, TUI_HIGHLIGHT_ITEM_STYLE);</w:t>
      </w:r>
    </w:p>
    <w:p w14:paraId="5FD80F0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(win, curr_offset++, 0, " Животное. Ареал обитания ");</w:t>
      </w:r>
    </w:p>
    <w:p w14:paraId="7EC5FC5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tui_draw_form_field (win, curr_offset++, 0, L"НЕТ ЗНАЧЕНИЯ", elem-&gt;</w:t>
      </w:r>
      <w:proofErr w:type="gramStart"/>
      <w:r w:rsidRPr="00B57083">
        <w:rPr>
          <w:lang w:val="en-US"/>
        </w:rPr>
        <w:t>data.animal</w:t>
      </w:r>
      <w:proofErr w:type="gramEnd"/>
      <w:r w:rsidRPr="00B57083">
        <w:rPr>
          <w:lang w:val="en-US"/>
        </w:rPr>
        <w:t>.areal, ANIMAL_AREAL_MAX_LEN);</w:t>
      </w:r>
    </w:p>
    <w:p w14:paraId="0C6EDCFE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3) wattroff (win, TUI_HIGHLIGHT_ITEM_STYLE);</w:t>
      </w:r>
    </w:p>
    <w:p w14:paraId="1420BD1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4) wattron (win, TUI_HIGHLIGHT_ITEM_STYLE);</w:t>
      </w:r>
    </w:p>
    <w:p w14:paraId="4702D36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(win, curr_offset++, 0, " Животное. Порода         ");</w:t>
      </w:r>
    </w:p>
    <w:p w14:paraId="5274EB2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tui_draw_form_field (win, curr_offset++, 0, L"НЕТ ЗНАЧЕНИЯ", elem-&gt;</w:t>
      </w:r>
      <w:proofErr w:type="gramStart"/>
      <w:r w:rsidRPr="00B57083">
        <w:rPr>
          <w:lang w:val="en-US"/>
        </w:rPr>
        <w:t>data.animal</w:t>
      </w:r>
      <w:proofErr w:type="gramEnd"/>
      <w:r w:rsidRPr="00B57083">
        <w:rPr>
          <w:lang w:val="en-US"/>
        </w:rPr>
        <w:t>.breed, ANIMAL_BREED_MAX_LEN);</w:t>
      </w:r>
    </w:p>
    <w:p w14:paraId="6A6E6E71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4) wattroff (win, TUI_HIGHLIGHT_ITEM_STYLE);</w:t>
      </w:r>
    </w:p>
    <w:p w14:paraId="298FCA2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5) wattron (win, TUI_HIGHLIGHT_ITEM_STYLE);</w:t>
      </w:r>
    </w:p>
    <w:p w14:paraId="0C4A2F1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(win, curr_offset++, 0, " Животное. Имя            ");</w:t>
      </w:r>
    </w:p>
    <w:p w14:paraId="14FDCD7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tui_draw_form_field (win, curr_offset++, 0, L"НЕТ ЗНАЧЕНИЯ", elem-&gt;data.animal.name, ANIMAL_NAME_MAX_LEN);</w:t>
      </w:r>
    </w:p>
    <w:p w14:paraId="67C11477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5) wattroff (win, TUI_HIGHLIGHT_ITEM_STYLE);</w:t>
      </w:r>
    </w:p>
    <w:p w14:paraId="753B142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6) wattron (win, TUI_HIGHLIGHT_ITEM_STYLE);</w:t>
      </w:r>
    </w:p>
    <w:p w14:paraId="7682520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(win, curr_offset++, 0, " Продукты. Тип            ");</w:t>
      </w:r>
    </w:p>
    <w:p w14:paraId="009283A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tui_draw_form_field (win, curr_offset++, 0, L"НЕТ ЗНАЧЕНИЯ", elem-&gt;</w:t>
      </w:r>
      <w:proofErr w:type="gramStart"/>
      <w:r w:rsidRPr="00B57083">
        <w:rPr>
          <w:lang w:val="en-US"/>
        </w:rPr>
        <w:t>data.products</w:t>
      </w:r>
      <w:proofErr w:type="gramEnd"/>
      <w:r w:rsidRPr="00B57083">
        <w:rPr>
          <w:lang w:val="en-US"/>
        </w:rPr>
        <w:t>.type, PRODUCT_TYPE_MAX_LEN);</w:t>
      </w:r>
    </w:p>
    <w:p w14:paraId="0FD284A7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6) wattroff (win, TUI_HIGHLIGHT_ITEM_STYLE);</w:t>
      </w:r>
    </w:p>
    <w:p w14:paraId="1A37B75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memset (tmp_wcs, 0, sizeof(tmp_wcs));</w:t>
      </w:r>
    </w:p>
    <w:p w14:paraId="66822EB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float2wcs (elem-&gt;</w:t>
      </w:r>
      <w:proofErr w:type="gramStart"/>
      <w:r w:rsidRPr="00B57083">
        <w:rPr>
          <w:lang w:val="en-US"/>
        </w:rPr>
        <w:t>data.products</w:t>
      </w:r>
      <w:proofErr w:type="gramEnd"/>
      <w:r w:rsidRPr="00B57083">
        <w:rPr>
          <w:lang w:val="en-US"/>
        </w:rPr>
        <w:t>.weight, tmp_wcs);</w:t>
      </w:r>
    </w:p>
    <w:p w14:paraId="2B46B5A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7) wattron (win, TUI_HIGHLIGHT_ITEM_STYLE);</w:t>
      </w:r>
    </w:p>
    <w:p w14:paraId="52B29171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(win, curr_offset++, 0, " Продукты. Вес            ");</w:t>
      </w:r>
    </w:p>
    <w:p w14:paraId="27827F7C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tui_draw_form_field (win, curr_offset++, 0, L"НЕТ ЗНАЧЕНИЯ", tmp_wcs, LABEL_MAX_WIDTH);</w:t>
      </w:r>
    </w:p>
    <w:p w14:paraId="54616CF2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7) wattroff (win, TUI_HIGHLIGHT_ITEM_STYLE);</w:t>
      </w:r>
    </w:p>
    <w:p w14:paraId="389D62E5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memset (tmp_wcs, 0, sizeof(tmp_wcs));</w:t>
      </w:r>
    </w:p>
    <w:p w14:paraId="08E7C303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float2wcs (elem-&gt;</w:t>
      </w:r>
      <w:proofErr w:type="gramStart"/>
      <w:r w:rsidRPr="00B57083">
        <w:rPr>
          <w:lang w:val="en-US"/>
        </w:rPr>
        <w:t>data.products</w:t>
      </w:r>
      <w:proofErr w:type="gramEnd"/>
      <w:r w:rsidRPr="00B57083">
        <w:rPr>
          <w:lang w:val="en-US"/>
        </w:rPr>
        <w:t>.cost, tmp_wcs);</w:t>
      </w:r>
    </w:p>
    <w:p w14:paraId="3E30F912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8) wattron (win, TUI_HIGHLIGHT_ITEM_STYLE);</w:t>
      </w:r>
    </w:p>
    <w:p w14:paraId="77CFFD1B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(win, curr_offset++, 0, " Продукты. Стоимость      ");</w:t>
      </w:r>
    </w:p>
    <w:p w14:paraId="012DDF49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tui_draw_form_field (win, curr_offset++, 0, L"НЕТ ЗНАЧЕНИЯ", tmp_wcs, LABEL_MAX_WIDTH);</w:t>
      </w:r>
    </w:p>
    <w:p w14:paraId="57DBAB57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8) wattroff (win, TUI_HIGHLIGHT_ITEM_STYLE);</w:t>
      </w:r>
    </w:p>
    <w:p w14:paraId="21490ED0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memset (tmp_wcs, 0, sizeof(tmp_wcs));</w:t>
      </w:r>
    </w:p>
    <w:p w14:paraId="0AC9F737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date2wcs (&amp;elem-&gt;</w:t>
      </w:r>
      <w:proofErr w:type="gramStart"/>
      <w:r w:rsidRPr="00B57083">
        <w:rPr>
          <w:lang w:val="en-US"/>
        </w:rPr>
        <w:t>data.date</w:t>
      </w:r>
      <w:proofErr w:type="gramEnd"/>
      <w:r w:rsidRPr="00B57083">
        <w:rPr>
          <w:lang w:val="en-US"/>
        </w:rPr>
        <w:t>, tmp_wcs);</w:t>
      </w:r>
    </w:p>
    <w:p w14:paraId="011DAE8F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9) wattron (win, TUI_HIGHLIGHT_ITEM_STYLE);</w:t>
      </w:r>
    </w:p>
    <w:p w14:paraId="6ABE528D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mvwprintw (win, curr_offset++, 0, " Дата поступления         ");</w:t>
      </w:r>
    </w:p>
    <w:p w14:paraId="2271EAAE" w14:textId="77777777" w:rsidR="00B57083" w:rsidRPr="00B57083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tui_draw_form_field (win, curr_offset++, 0, L"НЕТ ЗНАЧЕНИЯ", tmp_wcs, LABEL_MAX_WIDTH);</w:t>
      </w:r>
    </w:p>
    <w:p w14:paraId="0744D308" w14:textId="77777777" w:rsidR="00D71B2D" w:rsidRDefault="00B57083" w:rsidP="00A85196">
      <w:pPr>
        <w:pStyle w:val="a3"/>
        <w:rPr>
          <w:lang w:val="en-US"/>
        </w:rPr>
      </w:pPr>
      <w:r w:rsidRPr="00B57083">
        <w:rPr>
          <w:lang w:val="en-US"/>
        </w:rPr>
        <w:t xml:space="preserve">    if (selected_field == 9) wattroff (win, TUI_HIGHLIGHT_ITEM_STYLE);</w:t>
      </w:r>
    </w:p>
    <w:p w14:paraId="766087C2" w14:textId="77777777" w:rsidR="00B57083" w:rsidRPr="005F4E77" w:rsidRDefault="00B57083" w:rsidP="00A85196">
      <w:pPr>
        <w:pStyle w:val="a3"/>
      </w:pPr>
      <w:r w:rsidRPr="00B57083">
        <w:rPr>
          <w:lang w:val="en-US"/>
        </w:rPr>
        <w:t xml:space="preserve">    return</w:t>
      </w:r>
      <w:r w:rsidRPr="005F4E77">
        <w:t>;</w:t>
      </w:r>
    </w:p>
    <w:p w14:paraId="704523F8" w14:textId="77777777" w:rsidR="00640A6B" w:rsidRPr="007F5BE2" w:rsidRDefault="00B57083" w:rsidP="00A85196">
      <w:pPr>
        <w:pStyle w:val="a3"/>
      </w:pPr>
      <w:r w:rsidRPr="005F4E77">
        <w:t>}</w:t>
      </w:r>
    </w:p>
    <w:p w14:paraId="2781E319" w14:textId="77777777" w:rsidR="005358E1" w:rsidRPr="00640A6B" w:rsidRDefault="00640A6B" w:rsidP="00A85196">
      <w:pPr>
        <w:ind w:firstLine="0"/>
        <w:jc w:val="center"/>
        <w:rPr>
          <w:b/>
        </w:rPr>
      </w:pPr>
      <w:r w:rsidRPr="00640A6B">
        <w:rPr>
          <w:b/>
        </w:rPr>
        <w:lastRenderedPageBreak/>
        <w:t>Исходный код файла для сборщика проекта «</w:t>
      </w:r>
      <w:r w:rsidRPr="00640A6B">
        <w:rPr>
          <w:b/>
          <w:lang w:val="en-US"/>
        </w:rPr>
        <w:t>Makefile</w:t>
      </w:r>
      <w:r w:rsidRPr="00640A6B">
        <w:rPr>
          <w:b/>
        </w:rPr>
        <w:t>»</w:t>
      </w:r>
    </w:p>
    <w:p w14:paraId="3CF1EF41" w14:textId="77777777" w:rsidR="00D71B2D" w:rsidRDefault="00640A6B" w:rsidP="00A85196">
      <w:pPr>
        <w:pStyle w:val="a3"/>
        <w:rPr>
          <w:lang w:val="en-US"/>
        </w:rPr>
      </w:pPr>
      <w:proofErr w:type="gramStart"/>
      <w:r w:rsidRPr="00640A6B">
        <w:rPr>
          <w:lang w:val="en-US"/>
        </w:rPr>
        <w:t>.PHONY</w:t>
      </w:r>
      <w:proofErr w:type="gramEnd"/>
      <w:r w:rsidRPr="00640A6B">
        <w:rPr>
          <w:lang w:val="en-US"/>
        </w:rPr>
        <w:t>: all clean cleanall lines</w:t>
      </w:r>
    </w:p>
    <w:p w14:paraId="28745AC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EXEC_PATH = exec</w:t>
      </w:r>
    </w:p>
    <w:p w14:paraId="12CBF0D8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INCLUDE_PATH = include</w:t>
      </w:r>
    </w:p>
    <w:p w14:paraId="34E352C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SRC_</w:t>
      </w:r>
      <w:proofErr w:type="gramStart"/>
      <w:r w:rsidRPr="00640A6B">
        <w:rPr>
          <w:lang w:val="en-US"/>
        </w:rPr>
        <w:t>PATH  =</w:t>
      </w:r>
      <w:proofErr w:type="gramEnd"/>
      <w:r w:rsidRPr="00640A6B">
        <w:rPr>
          <w:lang w:val="en-US"/>
        </w:rPr>
        <w:t xml:space="preserve"> src</w:t>
      </w:r>
    </w:p>
    <w:p w14:paraId="0FEC757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SRC_CORE_PATH = $(SRC_PATH)/core</w:t>
      </w:r>
    </w:p>
    <w:p w14:paraId="7D640F47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SRC_TUI_PATH = $(SRC_PATH)/tui</w:t>
      </w:r>
    </w:p>
    <w:p w14:paraId="02AB12F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CORE_FILES = $(addprefix $(SRC_CORE_PATH)</w:t>
      </w:r>
      <w:proofErr w:type="gramStart"/>
      <w:r w:rsidRPr="00640A6B">
        <w:rPr>
          <w:lang w:val="en-US"/>
        </w:rPr>
        <w:t>/,\</w:t>
      </w:r>
      <w:proofErr w:type="gramEnd"/>
    </w:p>
    <w:p w14:paraId="7802CD5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$(addprefix date</w:t>
      </w:r>
      <w:proofErr w:type="gramStart"/>
      <w:r w:rsidRPr="00640A6B">
        <w:rPr>
          <w:lang w:val="en-US"/>
        </w:rPr>
        <w:t>/,\</w:t>
      </w:r>
      <w:proofErr w:type="gramEnd"/>
    </w:p>
    <w:p w14:paraId="1E8D67D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date.c \</w:t>
      </w:r>
    </w:p>
    <w:p w14:paraId="31D67C9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)\</w:t>
      </w:r>
    </w:p>
    <w:p w14:paraId="0C76E85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$(addprefix file_system</w:t>
      </w:r>
      <w:proofErr w:type="gramStart"/>
      <w:r w:rsidRPr="00640A6B">
        <w:rPr>
          <w:lang w:val="en-US"/>
        </w:rPr>
        <w:t>/,\</w:t>
      </w:r>
      <w:proofErr w:type="gramEnd"/>
    </w:p>
    <w:p w14:paraId="48BBA3D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files.c \</w:t>
      </w:r>
    </w:p>
    <w:p w14:paraId="6188B02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csv_files.c \</w:t>
      </w:r>
    </w:p>
    <w:p w14:paraId="53DB254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bin_files.c \</w:t>
      </w:r>
    </w:p>
    <w:p w14:paraId="193215D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text_files.c \</w:t>
      </w:r>
    </w:p>
    <w:p w14:paraId="317BEAE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)\</w:t>
      </w:r>
    </w:p>
    <w:p w14:paraId="79EED8E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$(addprefix lists</w:t>
      </w:r>
      <w:proofErr w:type="gramStart"/>
      <w:r w:rsidRPr="00640A6B">
        <w:rPr>
          <w:lang w:val="en-US"/>
        </w:rPr>
        <w:t>/,\</w:t>
      </w:r>
      <w:proofErr w:type="gramEnd"/>
    </w:p>
    <w:p w14:paraId="5B034EC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lists.c \</w:t>
      </w:r>
    </w:p>
    <w:p w14:paraId="28F34D0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lists_cmp_elems.c \</w:t>
      </w:r>
    </w:p>
    <w:p w14:paraId="18DE68EC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lists_sort.c \</w:t>
      </w:r>
    </w:p>
    <w:p w14:paraId="276BF0B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)\</w:t>
      </w:r>
    </w:p>
    <w:p w14:paraId="72FF55A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$(addprefix non-standart_funcs</w:t>
      </w:r>
      <w:proofErr w:type="gramStart"/>
      <w:r w:rsidRPr="00640A6B">
        <w:rPr>
          <w:lang w:val="en-US"/>
        </w:rPr>
        <w:t>/,\</w:t>
      </w:r>
      <w:proofErr w:type="gramEnd"/>
    </w:p>
    <w:p w14:paraId="4886D7F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wcs_converters.c \</w:t>
      </w:r>
    </w:p>
    <w:p w14:paraId="7817096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cmp_functions.c \</w:t>
      </w:r>
    </w:p>
    <w:p w14:paraId="26D0678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checker.c \</w:t>
      </w:r>
    </w:p>
    <w:p w14:paraId="24202EA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)\</w:t>
      </w:r>
    </w:p>
    <w:p w14:paraId="01AADEF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additional_task.c \</w:t>
      </w:r>
    </w:p>
    <w:p w14:paraId="13386DD8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)</w:t>
      </w:r>
    </w:p>
    <w:p w14:paraId="76DAAF3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TUI_FILES = $(addprefix $(SRC_TUI_PATH)</w:t>
      </w:r>
      <w:proofErr w:type="gramStart"/>
      <w:r w:rsidRPr="00640A6B">
        <w:rPr>
          <w:lang w:val="en-US"/>
        </w:rPr>
        <w:t>/,\</w:t>
      </w:r>
      <w:proofErr w:type="gramEnd"/>
    </w:p>
    <w:p w14:paraId="3E80C73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$(addprefix popups</w:t>
      </w:r>
      <w:proofErr w:type="gramStart"/>
      <w:r w:rsidRPr="00640A6B">
        <w:rPr>
          <w:lang w:val="en-US"/>
        </w:rPr>
        <w:t>/,\</w:t>
      </w:r>
      <w:proofErr w:type="gramEnd"/>
    </w:p>
    <w:p w14:paraId="6D677B1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pattern_functions.c \</w:t>
      </w:r>
    </w:p>
    <w:p w14:paraId="35EA3A0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popup_text_message.c \</w:t>
      </w:r>
    </w:p>
    <w:p w14:paraId="75C2327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popup_select.c \</w:t>
      </w:r>
    </w:p>
    <w:p w14:paraId="36177B2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popup_form.c \</w:t>
      </w:r>
    </w:p>
    <w:p w14:paraId="3DDBE1A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popup_date.c \</w:t>
      </w:r>
    </w:p>
    <w:p w14:paraId="376BB74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popup_element_info.c \</w:t>
      </w:r>
    </w:p>
    <w:p w14:paraId="3A620351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)\</w:t>
      </w:r>
    </w:p>
    <w:p w14:paraId="5D2617E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$(addprefix menu</w:t>
      </w:r>
      <w:proofErr w:type="gramStart"/>
      <w:r w:rsidRPr="00640A6B">
        <w:rPr>
          <w:lang w:val="en-US"/>
        </w:rPr>
        <w:t>/,\</w:t>
      </w:r>
      <w:proofErr w:type="gramEnd"/>
    </w:p>
    <w:p w14:paraId="1971200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menu.c \</w:t>
      </w:r>
    </w:p>
    <w:p w14:paraId="23E6EEE9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)\</w:t>
      </w:r>
    </w:p>
    <w:p w14:paraId="6D681AD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$(addprefix forms</w:t>
      </w:r>
      <w:proofErr w:type="gramStart"/>
      <w:r w:rsidRPr="00640A6B">
        <w:rPr>
          <w:lang w:val="en-US"/>
        </w:rPr>
        <w:t>/,\</w:t>
      </w:r>
      <w:proofErr w:type="gramEnd"/>
    </w:p>
    <w:p w14:paraId="4DDB6F4B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forms.c \</w:t>
      </w:r>
    </w:p>
    <w:p w14:paraId="7649765F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)\</w:t>
      </w:r>
    </w:p>
    <w:p w14:paraId="7B4F0A7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$(addprefix table</w:t>
      </w:r>
      <w:proofErr w:type="gramStart"/>
      <w:r w:rsidRPr="00640A6B">
        <w:rPr>
          <w:lang w:val="en-US"/>
        </w:rPr>
        <w:t>/,\</w:t>
      </w:r>
      <w:proofErr w:type="gramEnd"/>
    </w:p>
    <w:p w14:paraId="2250EC5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table.c \</w:t>
      </w:r>
    </w:p>
    <w:p w14:paraId="15889F1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)\</w:t>
      </w:r>
    </w:p>
    <w:p w14:paraId="354C70D4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$(addprefix windows</w:t>
      </w:r>
      <w:proofErr w:type="gramStart"/>
      <w:r w:rsidRPr="00640A6B">
        <w:rPr>
          <w:lang w:val="en-US"/>
        </w:rPr>
        <w:t>/,\</w:t>
      </w:r>
      <w:proofErr w:type="gramEnd"/>
    </w:p>
    <w:p w14:paraId="50913A5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640A6B">
        <w:rPr>
          <w:lang w:val="en-US"/>
        </w:rPr>
        <w:tab/>
        <w:t>show_element_info_window.c \</w:t>
      </w:r>
    </w:p>
    <w:p w14:paraId="6E775CAA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)\</w:t>
      </w:r>
    </w:p>
    <w:p w14:paraId="742ACFC7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)</w:t>
      </w:r>
    </w:p>
    <w:p w14:paraId="2972066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PROG_NAME = program</w:t>
      </w:r>
    </w:p>
    <w:p w14:paraId="166C295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GCC = gcc</w:t>
      </w:r>
    </w:p>
    <w:p w14:paraId="4E7A772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CFLAGS = -I $(INCLUDE_PATH) -g</w:t>
      </w:r>
    </w:p>
    <w:p w14:paraId="4B39BB67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CLIBS = -lpanelw -lncursesw</w:t>
      </w:r>
    </w:p>
    <w:p w14:paraId="00D74D04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MAIN_FILE = main.c</w:t>
      </w:r>
    </w:p>
    <w:p w14:paraId="5EB249D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all: $(PROG_NAME)</w:t>
      </w:r>
    </w:p>
    <w:p w14:paraId="78C70668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clean:</w:t>
      </w:r>
    </w:p>
    <w:p w14:paraId="064DB886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proofErr w:type="gramStart"/>
      <w:r w:rsidRPr="00640A6B">
        <w:rPr>
          <w:lang w:val="en-US"/>
        </w:rPr>
        <w:t>find .</w:t>
      </w:r>
      <w:proofErr w:type="gramEnd"/>
      <w:r w:rsidRPr="00640A6B">
        <w:rPr>
          <w:lang w:val="en-US"/>
        </w:rPr>
        <w:t xml:space="preserve"> -name "</w:t>
      </w:r>
      <w:proofErr w:type="gramStart"/>
      <w:r w:rsidRPr="00640A6B">
        <w:rPr>
          <w:lang w:val="en-US"/>
        </w:rPr>
        <w:t>*.o</w:t>
      </w:r>
      <w:proofErr w:type="gramEnd"/>
      <w:r w:rsidRPr="00640A6B">
        <w:rPr>
          <w:lang w:val="en-US"/>
        </w:rPr>
        <w:t>" | while read -r file; do rm "$$file"; done</w:t>
      </w:r>
    </w:p>
    <w:p w14:paraId="6EACA027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cleanall: clean</w:t>
      </w:r>
    </w:p>
    <w:p w14:paraId="6F88F03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proofErr w:type="gramStart"/>
      <w:r w:rsidRPr="00640A6B">
        <w:rPr>
          <w:lang w:val="en-US"/>
        </w:rPr>
        <w:t>find .</w:t>
      </w:r>
      <w:proofErr w:type="gramEnd"/>
      <w:r w:rsidRPr="00640A6B">
        <w:rPr>
          <w:lang w:val="en-US"/>
        </w:rPr>
        <w:t xml:space="preserve"> -name "</w:t>
      </w:r>
      <w:proofErr w:type="gramStart"/>
      <w:r w:rsidRPr="00640A6B">
        <w:rPr>
          <w:lang w:val="en-US"/>
        </w:rPr>
        <w:t>*.a</w:t>
      </w:r>
      <w:proofErr w:type="gramEnd"/>
      <w:r w:rsidRPr="00640A6B">
        <w:rPr>
          <w:lang w:val="en-US"/>
        </w:rPr>
        <w:t>" | while read -r file; do rm "$$file"; done</w:t>
      </w:r>
    </w:p>
    <w:p w14:paraId="7373D46D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if [ -f "$(PROG_NAME)</w:t>
      </w:r>
      <w:proofErr w:type="gramStart"/>
      <w:r w:rsidRPr="00640A6B">
        <w:rPr>
          <w:lang w:val="en-US"/>
        </w:rPr>
        <w:t>" ]</w:t>
      </w:r>
      <w:proofErr w:type="gramEnd"/>
      <w:r w:rsidRPr="00640A6B">
        <w:rPr>
          <w:lang w:val="en-US"/>
        </w:rPr>
        <w:t>; then rm -rf "$(PROG_NAME)"; fi</w:t>
      </w:r>
    </w:p>
    <w:p w14:paraId="3DA95C33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lines:</w:t>
      </w:r>
    </w:p>
    <w:p w14:paraId="2542DB15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lastRenderedPageBreak/>
        <w:tab/>
        <w:t>wc --lines `</w:t>
      </w:r>
      <w:proofErr w:type="gramStart"/>
      <w:r w:rsidRPr="00640A6B">
        <w:rPr>
          <w:lang w:val="en-US"/>
        </w:rPr>
        <w:t>find .</w:t>
      </w:r>
      <w:proofErr w:type="gramEnd"/>
      <w:r w:rsidRPr="00640A6B">
        <w:rPr>
          <w:lang w:val="en-US"/>
        </w:rPr>
        <w:t xml:space="preserve"> -name "*.h"` `</w:t>
      </w:r>
      <w:proofErr w:type="gramStart"/>
      <w:r w:rsidRPr="00640A6B">
        <w:rPr>
          <w:lang w:val="en-US"/>
        </w:rPr>
        <w:t>find .</w:t>
      </w:r>
      <w:proofErr w:type="gramEnd"/>
      <w:r w:rsidRPr="00640A6B">
        <w:rPr>
          <w:lang w:val="en-US"/>
        </w:rPr>
        <w:t xml:space="preserve"> -name "*.c"`</w:t>
      </w:r>
    </w:p>
    <w:p w14:paraId="10DB8435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 $(PROG_NAME): $(SRC_PATH)/$(subst .c</w:t>
      </w:r>
      <w:proofErr w:type="gramStart"/>
      <w:r w:rsidRPr="00640A6B">
        <w:rPr>
          <w:lang w:val="en-US"/>
        </w:rPr>
        <w:t>,.o</w:t>
      </w:r>
      <w:proofErr w:type="gramEnd"/>
      <w:r w:rsidRPr="00640A6B">
        <w:rPr>
          <w:lang w:val="en-US"/>
        </w:rPr>
        <w:t>,$(MAIN_FILE)) $(SRC_PATH)/libcore.a $(SRC_PATH)/libtui.a</w:t>
      </w:r>
    </w:p>
    <w:p w14:paraId="506B94FC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#</w:t>
      </w:r>
      <w:r w:rsidRPr="00640A6B">
        <w:rPr>
          <w:lang w:val="en-US"/>
        </w:rPr>
        <w:tab/>
        <w:t>$(GCC) $(CFLAGS) -o $@ $^ $(CLIBS)</w:t>
      </w:r>
    </w:p>
    <w:p w14:paraId="4A3F561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$(PROG_NAME): $(subst .c</w:t>
      </w:r>
      <w:proofErr w:type="gramStart"/>
      <w:r w:rsidRPr="00640A6B">
        <w:rPr>
          <w:lang w:val="en-US"/>
        </w:rPr>
        <w:t>,.o</w:t>
      </w:r>
      <w:proofErr w:type="gramEnd"/>
      <w:r w:rsidRPr="00640A6B">
        <w:rPr>
          <w:lang w:val="en-US"/>
        </w:rPr>
        <w:t>,$(SRC_PATH)/$(MAIN_FILE) $(CORE_FILES) $(TUI_FILES))</w:t>
      </w:r>
    </w:p>
    <w:p w14:paraId="7AD5D829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$(GCC) $(CFLAGS) -o $@ $^ $(CLIBS)</w:t>
      </w:r>
    </w:p>
    <w:p w14:paraId="78D2A51C" w14:textId="77777777" w:rsidR="00640A6B" w:rsidRPr="00640A6B" w:rsidRDefault="00640A6B" w:rsidP="00A85196">
      <w:pPr>
        <w:pStyle w:val="a3"/>
        <w:rPr>
          <w:lang w:val="en-US"/>
        </w:rPr>
      </w:pPr>
      <w:proofErr w:type="gramStart"/>
      <w:r w:rsidRPr="00640A6B">
        <w:rPr>
          <w:lang w:val="en-US"/>
        </w:rPr>
        <w:t>%.o</w:t>
      </w:r>
      <w:proofErr w:type="gramEnd"/>
      <w:r w:rsidRPr="00640A6B">
        <w:rPr>
          <w:lang w:val="en-US"/>
        </w:rPr>
        <w:t>: %.c</w:t>
      </w:r>
    </w:p>
    <w:p w14:paraId="44152C11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$(GCC) -c $(CFLAGS) -o $@ $^ $(CLIBS)</w:t>
      </w:r>
    </w:p>
    <w:p w14:paraId="7B485C9E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$(SRC_PATH)/</w:t>
      </w:r>
      <w:proofErr w:type="gramStart"/>
      <w:r w:rsidRPr="00640A6B">
        <w:rPr>
          <w:lang w:val="en-US"/>
        </w:rPr>
        <w:t>libcore.a</w:t>
      </w:r>
      <w:proofErr w:type="gramEnd"/>
      <w:r w:rsidRPr="00640A6B">
        <w:rPr>
          <w:lang w:val="en-US"/>
        </w:rPr>
        <w:t>: $(subst .c,.o,$(CORE_FILES))</w:t>
      </w:r>
    </w:p>
    <w:p w14:paraId="22160E70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ar rc $@ $^</w:t>
      </w:r>
    </w:p>
    <w:p w14:paraId="4334AE09" w14:textId="77777777" w:rsidR="00D71B2D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  <w:t>ranlib $@</w:t>
      </w:r>
    </w:p>
    <w:p w14:paraId="570576D2" w14:textId="77777777" w:rsidR="00640A6B" w:rsidRPr="00640A6B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>$(SRC_PATH)/</w:t>
      </w:r>
      <w:proofErr w:type="gramStart"/>
      <w:r w:rsidRPr="00640A6B">
        <w:rPr>
          <w:lang w:val="en-US"/>
        </w:rPr>
        <w:t>libtui.a</w:t>
      </w:r>
      <w:proofErr w:type="gramEnd"/>
      <w:r w:rsidRPr="00640A6B">
        <w:rPr>
          <w:lang w:val="en-US"/>
        </w:rPr>
        <w:t>: $(subst .c,.o,$(TUI_FILES))</w:t>
      </w:r>
    </w:p>
    <w:p w14:paraId="07AC312E" w14:textId="77777777" w:rsidR="00640A6B" w:rsidRPr="005F4E77" w:rsidRDefault="00640A6B" w:rsidP="00A85196">
      <w:pPr>
        <w:pStyle w:val="a3"/>
        <w:rPr>
          <w:lang w:val="en-US"/>
        </w:rPr>
      </w:pPr>
      <w:r w:rsidRPr="00640A6B">
        <w:rPr>
          <w:lang w:val="en-US"/>
        </w:rPr>
        <w:tab/>
      </w:r>
      <w:r w:rsidRPr="005F4E77">
        <w:rPr>
          <w:lang w:val="en-US"/>
        </w:rPr>
        <w:t>ar rc $@ $^</w:t>
      </w:r>
    </w:p>
    <w:p w14:paraId="73E771D9" w14:textId="77777777" w:rsidR="00640A6B" w:rsidRPr="005F4E77" w:rsidRDefault="00640A6B" w:rsidP="00A85196">
      <w:pPr>
        <w:pStyle w:val="a3"/>
        <w:rPr>
          <w:lang w:val="en-US"/>
        </w:rPr>
      </w:pPr>
      <w:r w:rsidRPr="005F4E77">
        <w:rPr>
          <w:lang w:val="en-US"/>
        </w:rPr>
        <w:tab/>
        <w:t>ranlib $@</w:t>
      </w:r>
    </w:p>
    <w:p w14:paraId="11077E42" w14:textId="77777777" w:rsidR="007F5BE2" w:rsidRPr="00640A6B" w:rsidRDefault="007F5BE2" w:rsidP="00A85196">
      <w:pPr>
        <w:ind w:firstLine="0"/>
        <w:jc w:val="center"/>
        <w:rPr>
          <w:b/>
          <w:lang w:val="en-US"/>
        </w:rPr>
      </w:pPr>
      <w:r w:rsidRPr="00640A6B">
        <w:rPr>
          <w:b/>
        </w:rPr>
        <w:t>Исходный</w:t>
      </w:r>
      <w:r w:rsidRPr="00640A6B">
        <w:rPr>
          <w:b/>
          <w:lang w:val="en-US"/>
        </w:rPr>
        <w:t xml:space="preserve"> </w:t>
      </w:r>
      <w:r w:rsidRPr="00640A6B">
        <w:rPr>
          <w:b/>
        </w:rPr>
        <w:t>код</w:t>
      </w:r>
      <w:r w:rsidRPr="00640A6B">
        <w:rPr>
          <w:b/>
          <w:lang w:val="en-US"/>
        </w:rPr>
        <w:t xml:space="preserve"> </w:t>
      </w:r>
      <w:r w:rsidRPr="00640A6B">
        <w:rPr>
          <w:b/>
        </w:rPr>
        <w:t>файла</w:t>
      </w:r>
      <w:r w:rsidRPr="00640A6B">
        <w:rPr>
          <w:b/>
          <w:lang w:val="en-US"/>
        </w:rPr>
        <w:t xml:space="preserve"> «show_element_info_window.c»</w:t>
      </w:r>
    </w:p>
    <w:p w14:paraId="67835728" w14:textId="77777777" w:rsidR="00D71B2D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>#include "__popups__.h"</w:t>
      </w:r>
    </w:p>
    <w:p w14:paraId="34B387AD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>void tui_draw_popup_header (WINDOW * win, const wchar_t * popup_name)</w:t>
      </w:r>
    </w:p>
    <w:p w14:paraId="6668D222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>{</w:t>
      </w:r>
    </w:p>
    <w:p w14:paraId="5E525DD5" w14:textId="77777777" w:rsidR="00D71B2D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box (win, 0, 0);</w:t>
      </w:r>
    </w:p>
    <w:p w14:paraId="18E69B68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mvwaddstr (win, 2, 0, "├");</w:t>
      </w:r>
    </w:p>
    <w:p w14:paraId="61E4B541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for (size_t i = 0; i &lt; getmaxx(win) - 2; i++)</w:t>
      </w:r>
    </w:p>
    <w:p w14:paraId="1E0A5B9A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</w:t>
      </w:r>
      <w:proofErr w:type="gramStart"/>
      <w:r w:rsidRPr="007F5BE2">
        <w:rPr>
          <w:lang w:val="en-US"/>
        </w:rPr>
        <w:t>waddstr(</w:t>
      </w:r>
      <w:proofErr w:type="gramEnd"/>
      <w:r w:rsidRPr="007F5BE2">
        <w:rPr>
          <w:lang w:val="en-US"/>
        </w:rPr>
        <w:t>win, "</w:t>
      </w:r>
      <w:r w:rsidRPr="007F5BE2">
        <w:rPr>
          <w:rFonts w:ascii="MS Gothic" w:eastAsia="MS Gothic" w:hAnsi="MS Gothic" w:cs="MS Gothic" w:hint="eastAsia"/>
          <w:lang w:val="en-US"/>
        </w:rPr>
        <w:t>╌</w:t>
      </w:r>
      <w:r w:rsidRPr="007F5BE2">
        <w:rPr>
          <w:lang w:val="en-US"/>
        </w:rPr>
        <w:t>");</w:t>
      </w:r>
    </w:p>
    <w:p w14:paraId="0E68E662" w14:textId="77777777" w:rsidR="00D71B2D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</w:t>
      </w:r>
      <w:proofErr w:type="gramStart"/>
      <w:r w:rsidRPr="007F5BE2">
        <w:rPr>
          <w:lang w:val="en-US"/>
        </w:rPr>
        <w:t>waddstr(</w:t>
      </w:r>
      <w:proofErr w:type="gramEnd"/>
      <w:r w:rsidRPr="007F5BE2">
        <w:rPr>
          <w:lang w:val="en-US"/>
        </w:rPr>
        <w:t>win, "┤");</w:t>
      </w:r>
    </w:p>
    <w:p w14:paraId="695B035C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</w:t>
      </w:r>
      <w:proofErr w:type="gramStart"/>
      <w:r w:rsidRPr="007F5BE2">
        <w:rPr>
          <w:lang w:val="en-US"/>
        </w:rPr>
        <w:t>mvwprintw(</w:t>
      </w:r>
      <w:proofErr w:type="gramEnd"/>
      <w:r w:rsidRPr="007F5BE2">
        <w:rPr>
          <w:lang w:val="en-US"/>
        </w:rPr>
        <w:t>win, 1, (getmaxx(win) - getmin(wcslen(popup_name), getmaxx(win) - 2)) / 2, "%ls", popup_name);</w:t>
      </w:r>
    </w:p>
    <w:p w14:paraId="639CBE61" w14:textId="77777777" w:rsidR="00D71B2D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>}</w:t>
      </w:r>
    </w:p>
    <w:p w14:paraId="0F4086E7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>int get_message_lines_count (const wchar_t * string, const int max_width)</w:t>
      </w:r>
    </w:p>
    <w:p w14:paraId="39840277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>{</w:t>
      </w:r>
    </w:p>
    <w:p w14:paraId="185F7210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wint_t * curr_symbol = </w:t>
      </w:r>
      <w:proofErr w:type="gramStart"/>
      <w:r w:rsidRPr="007F5BE2">
        <w:rPr>
          <w:lang w:val="en-US"/>
        </w:rPr>
        <w:t>string;  /</w:t>
      </w:r>
      <w:proofErr w:type="gramEnd"/>
      <w:r w:rsidRPr="007F5BE2">
        <w:rPr>
          <w:lang w:val="en-US"/>
        </w:rPr>
        <w:t>/ Символ строки</w:t>
      </w:r>
    </w:p>
    <w:p w14:paraId="20A799B2" w14:textId="77777777" w:rsidR="007F5BE2" w:rsidRPr="007F5BE2" w:rsidRDefault="007F5BE2" w:rsidP="00A85196">
      <w:pPr>
        <w:pStyle w:val="a3"/>
      </w:pPr>
      <w:r w:rsidRPr="007F5BE2">
        <w:rPr>
          <w:lang w:val="en-US"/>
        </w:rPr>
        <w:t xml:space="preserve">    int</w:t>
      </w:r>
      <w:r w:rsidRPr="007F5BE2">
        <w:t xml:space="preserve"> </w:t>
      </w:r>
      <w:r w:rsidRPr="007F5BE2">
        <w:rPr>
          <w:lang w:val="en-US"/>
        </w:rPr>
        <w:t>lines</w:t>
      </w:r>
      <w:r w:rsidRPr="007F5BE2">
        <w:t>_</w:t>
      </w:r>
      <w:r w:rsidRPr="007F5BE2">
        <w:rPr>
          <w:lang w:val="en-US"/>
        </w:rPr>
        <w:t>cnt</w:t>
      </w:r>
      <w:r w:rsidRPr="007F5BE2">
        <w:t xml:space="preserve"> = </w:t>
      </w:r>
      <w:proofErr w:type="gramStart"/>
      <w:r w:rsidRPr="007F5BE2">
        <w:t xml:space="preserve">0,   </w:t>
      </w:r>
      <w:proofErr w:type="gramEnd"/>
      <w:r w:rsidRPr="007F5BE2">
        <w:t xml:space="preserve">           // Итоговое количество строк</w:t>
      </w:r>
    </w:p>
    <w:p w14:paraId="58BFF8E3" w14:textId="77777777" w:rsidR="00D71B2D" w:rsidRDefault="007F5BE2" w:rsidP="00A85196">
      <w:pPr>
        <w:pStyle w:val="a3"/>
      </w:pPr>
      <w:r w:rsidRPr="007F5BE2">
        <w:t xml:space="preserve">        </w:t>
      </w:r>
      <w:r w:rsidRPr="007F5BE2">
        <w:rPr>
          <w:lang w:val="en-US"/>
        </w:rPr>
        <w:t>char</w:t>
      </w:r>
      <w:r w:rsidRPr="007F5BE2">
        <w:t>_</w:t>
      </w:r>
      <w:r w:rsidRPr="007F5BE2">
        <w:rPr>
          <w:lang w:val="en-US"/>
        </w:rPr>
        <w:t>on</w:t>
      </w:r>
      <w:r w:rsidRPr="007F5BE2">
        <w:t>_</w:t>
      </w:r>
      <w:r w:rsidRPr="007F5BE2">
        <w:rPr>
          <w:lang w:val="en-US"/>
        </w:rPr>
        <w:t>line</w:t>
      </w:r>
      <w:r w:rsidRPr="007F5BE2">
        <w:t>_</w:t>
      </w:r>
      <w:r w:rsidRPr="007F5BE2">
        <w:rPr>
          <w:lang w:val="en-US"/>
        </w:rPr>
        <w:t>counter</w:t>
      </w:r>
      <w:r w:rsidRPr="007F5BE2">
        <w:t xml:space="preserve"> = </w:t>
      </w:r>
      <w:proofErr w:type="gramStart"/>
      <w:r w:rsidRPr="007F5BE2">
        <w:t xml:space="preserve">0;   </w:t>
      </w:r>
      <w:proofErr w:type="gramEnd"/>
      <w:r w:rsidRPr="007F5BE2">
        <w:t>// Количество символов на строке</w:t>
      </w:r>
    </w:p>
    <w:p w14:paraId="57BBF148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t xml:space="preserve">    </w:t>
      </w:r>
      <w:r w:rsidRPr="007F5BE2">
        <w:rPr>
          <w:lang w:val="en-US"/>
        </w:rPr>
        <w:t>for (; (*curr_</w:t>
      </w:r>
      <w:proofErr w:type="gramStart"/>
      <w:r w:rsidRPr="007F5BE2">
        <w:rPr>
          <w:lang w:val="en-US"/>
        </w:rPr>
        <w:t>symbol !</w:t>
      </w:r>
      <w:proofErr w:type="gramEnd"/>
      <w:r w:rsidRPr="007F5BE2">
        <w:rPr>
          <w:lang w:val="en-US"/>
        </w:rPr>
        <w:t>= L'\0'); curr_symbol++)</w:t>
      </w:r>
    </w:p>
    <w:p w14:paraId="602448AC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{</w:t>
      </w:r>
    </w:p>
    <w:p w14:paraId="6B04CF70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switch (*curr_symbol)</w:t>
      </w:r>
    </w:p>
    <w:p w14:paraId="3296FD8A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{</w:t>
      </w:r>
    </w:p>
    <w:p w14:paraId="658968BA" w14:textId="77777777" w:rsidR="00D71B2D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    case L'\0': break;</w:t>
      </w:r>
    </w:p>
    <w:p w14:paraId="6383A05A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    case L'\n':</w:t>
      </w:r>
    </w:p>
    <w:p w14:paraId="4BAB9568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        char_on_line_counter = 0;</w:t>
      </w:r>
    </w:p>
    <w:p w14:paraId="108F822A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        lines_cnt++;</w:t>
      </w:r>
    </w:p>
    <w:p w14:paraId="6C812E64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        break;</w:t>
      </w:r>
    </w:p>
    <w:p w14:paraId="32DDA7D1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    </w:t>
      </w:r>
    </w:p>
    <w:p w14:paraId="7C7BCF91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    default:</w:t>
      </w:r>
    </w:p>
    <w:p w14:paraId="34D6FB4B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        char_on_line_counter++;</w:t>
      </w:r>
    </w:p>
    <w:p w14:paraId="36732B69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        if (char_on_line_counter &gt;= max_width)</w:t>
      </w:r>
    </w:p>
    <w:p w14:paraId="7B5539B3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        {</w:t>
      </w:r>
    </w:p>
    <w:p w14:paraId="0F939113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            lines_cnt += 1;</w:t>
      </w:r>
    </w:p>
    <w:p w14:paraId="2B3141EC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            char_on_line_counter = 0;</w:t>
      </w:r>
    </w:p>
    <w:p w14:paraId="1BBAC12B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        }</w:t>
      </w:r>
    </w:p>
    <w:p w14:paraId="66915E91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        break;</w:t>
      </w:r>
    </w:p>
    <w:p w14:paraId="71E5D99B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    }</w:t>
      </w:r>
    </w:p>
    <w:p w14:paraId="19DA15F5" w14:textId="77777777" w:rsidR="00D71B2D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}</w:t>
      </w:r>
    </w:p>
    <w:p w14:paraId="5E891B37" w14:textId="77777777" w:rsidR="00D71B2D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if (char_on_line_counter % max_width) lines_cnt++;</w:t>
      </w:r>
    </w:p>
    <w:p w14:paraId="4CE5E432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 xml:space="preserve">    return lines_cnt;</w:t>
      </w:r>
    </w:p>
    <w:p w14:paraId="2A703C7D" w14:textId="77777777" w:rsidR="007F5BE2" w:rsidRPr="007F5BE2" w:rsidRDefault="007F5BE2" w:rsidP="00A85196">
      <w:pPr>
        <w:pStyle w:val="a3"/>
        <w:rPr>
          <w:lang w:val="en-US"/>
        </w:rPr>
      </w:pPr>
      <w:r w:rsidRPr="007F5BE2">
        <w:rPr>
          <w:lang w:val="en-US"/>
        </w:rPr>
        <w:t>}</w:t>
      </w:r>
    </w:p>
    <w:sectPr w:rsidR="007F5BE2" w:rsidRPr="007F5BE2" w:rsidSect="009338D2">
      <w:headerReference w:type="default" r:id="rId34"/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7F8A57" w14:textId="77777777" w:rsidR="006472C7" w:rsidRDefault="006472C7" w:rsidP="00FA7272">
      <w:pPr>
        <w:spacing w:line="240" w:lineRule="auto"/>
      </w:pPr>
      <w:r>
        <w:separator/>
      </w:r>
    </w:p>
  </w:endnote>
  <w:endnote w:type="continuationSeparator" w:id="0">
    <w:p w14:paraId="45F70D26" w14:textId="77777777" w:rsidR="006472C7" w:rsidRDefault="006472C7" w:rsidP="00FA72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8E3852" w14:textId="77777777" w:rsidR="006472C7" w:rsidRDefault="006472C7" w:rsidP="00FA7272">
      <w:pPr>
        <w:spacing w:line="240" w:lineRule="auto"/>
      </w:pPr>
      <w:r>
        <w:separator/>
      </w:r>
    </w:p>
  </w:footnote>
  <w:footnote w:type="continuationSeparator" w:id="0">
    <w:p w14:paraId="368895A4" w14:textId="77777777" w:rsidR="006472C7" w:rsidRDefault="006472C7" w:rsidP="00FA72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4754873"/>
      <w:docPartObj>
        <w:docPartGallery w:val="Page Numbers (Top of Page)"/>
        <w:docPartUnique/>
      </w:docPartObj>
    </w:sdtPr>
    <w:sdtEndPr/>
    <w:sdtContent>
      <w:p w14:paraId="4A3BED46" w14:textId="7255A577" w:rsidR="006472C7" w:rsidRDefault="006472C7" w:rsidP="0031099D">
        <w:pPr>
          <w:pStyle w:val="a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61780"/>
    <w:multiLevelType w:val="hybridMultilevel"/>
    <w:tmpl w:val="87B0FEF8"/>
    <w:lvl w:ilvl="0" w:tplc="573ADB8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752EF"/>
    <w:multiLevelType w:val="hybridMultilevel"/>
    <w:tmpl w:val="C8E6C078"/>
    <w:lvl w:ilvl="0" w:tplc="A6FED6E6">
      <w:start w:val="1"/>
      <w:numFmt w:val="decimal"/>
      <w:lvlText w:val="%1."/>
      <w:lvlJc w:val="left"/>
      <w:pPr>
        <w:ind w:left="19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64" w:hanging="360"/>
      </w:pPr>
    </w:lvl>
    <w:lvl w:ilvl="2" w:tplc="0419001B" w:tentative="1">
      <w:start w:val="1"/>
      <w:numFmt w:val="lowerRoman"/>
      <w:lvlText w:val="%3."/>
      <w:lvlJc w:val="right"/>
      <w:pPr>
        <w:ind w:left="3384" w:hanging="180"/>
      </w:pPr>
    </w:lvl>
    <w:lvl w:ilvl="3" w:tplc="0419000F" w:tentative="1">
      <w:start w:val="1"/>
      <w:numFmt w:val="decimal"/>
      <w:lvlText w:val="%4."/>
      <w:lvlJc w:val="left"/>
      <w:pPr>
        <w:ind w:left="4104" w:hanging="360"/>
      </w:pPr>
    </w:lvl>
    <w:lvl w:ilvl="4" w:tplc="04190019" w:tentative="1">
      <w:start w:val="1"/>
      <w:numFmt w:val="lowerLetter"/>
      <w:lvlText w:val="%5."/>
      <w:lvlJc w:val="left"/>
      <w:pPr>
        <w:ind w:left="4824" w:hanging="360"/>
      </w:pPr>
    </w:lvl>
    <w:lvl w:ilvl="5" w:tplc="0419001B" w:tentative="1">
      <w:start w:val="1"/>
      <w:numFmt w:val="lowerRoman"/>
      <w:lvlText w:val="%6."/>
      <w:lvlJc w:val="right"/>
      <w:pPr>
        <w:ind w:left="5544" w:hanging="180"/>
      </w:pPr>
    </w:lvl>
    <w:lvl w:ilvl="6" w:tplc="0419000F" w:tentative="1">
      <w:start w:val="1"/>
      <w:numFmt w:val="decimal"/>
      <w:lvlText w:val="%7."/>
      <w:lvlJc w:val="left"/>
      <w:pPr>
        <w:ind w:left="6264" w:hanging="360"/>
      </w:pPr>
    </w:lvl>
    <w:lvl w:ilvl="7" w:tplc="04190019" w:tentative="1">
      <w:start w:val="1"/>
      <w:numFmt w:val="lowerLetter"/>
      <w:lvlText w:val="%8."/>
      <w:lvlJc w:val="left"/>
      <w:pPr>
        <w:ind w:left="6984" w:hanging="360"/>
      </w:pPr>
    </w:lvl>
    <w:lvl w:ilvl="8" w:tplc="041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2" w15:restartNumberingAfterBreak="0">
    <w:nsid w:val="0D78715F"/>
    <w:multiLevelType w:val="hybridMultilevel"/>
    <w:tmpl w:val="4AB43DF0"/>
    <w:lvl w:ilvl="0" w:tplc="0F7EB644">
      <w:start w:val="1"/>
      <w:numFmt w:val="bullet"/>
      <w:suff w:val="space"/>
      <w:lvlText w:val=""/>
      <w:lvlJc w:val="left"/>
      <w:pPr>
        <w:ind w:left="567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D127A7"/>
    <w:multiLevelType w:val="hybridMultilevel"/>
    <w:tmpl w:val="DB8E658A"/>
    <w:lvl w:ilvl="0" w:tplc="9D100A64">
      <w:start w:val="1"/>
      <w:numFmt w:val="russianUpper"/>
      <w:lvlText w:val="%1."/>
      <w:lvlJc w:val="center"/>
      <w:pPr>
        <w:ind w:left="19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65" w:hanging="360"/>
      </w:pPr>
    </w:lvl>
    <w:lvl w:ilvl="2" w:tplc="0419001B" w:tentative="1">
      <w:start w:val="1"/>
      <w:numFmt w:val="lowerRoman"/>
      <w:lvlText w:val="%3."/>
      <w:lvlJc w:val="right"/>
      <w:pPr>
        <w:ind w:left="3385" w:hanging="180"/>
      </w:pPr>
    </w:lvl>
    <w:lvl w:ilvl="3" w:tplc="0419000F" w:tentative="1">
      <w:start w:val="1"/>
      <w:numFmt w:val="decimal"/>
      <w:lvlText w:val="%4."/>
      <w:lvlJc w:val="left"/>
      <w:pPr>
        <w:ind w:left="4105" w:hanging="360"/>
      </w:pPr>
    </w:lvl>
    <w:lvl w:ilvl="4" w:tplc="04190019" w:tentative="1">
      <w:start w:val="1"/>
      <w:numFmt w:val="lowerLetter"/>
      <w:lvlText w:val="%5."/>
      <w:lvlJc w:val="left"/>
      <w:pPr>
        <w:ind w:left="4825" w:hanging="360"/>
      </w:pPr>
    </w:lvl>
    <w:lvl w:ilvl="5" w:tplc="0419001B" w:tentative="1">
      <w:start w:val="1"/>
      <w:numFmt w:val="lowerRoman"/>
      <w:lvlText w:val="%6."/>
      <w:lvlJc w:val="right"/>
      <w:pPr>
        <w:ind w:left="5545" w:hanging="180"/>
      </w:pPr>
    </w:lvl>
    <w:lvl w:ilvl="6" w:tplc="0419000F" w:tentative="1">
      <w:start w:val="1"/>
      <w:numFmt w:val="decimal"/>
      <w:lvlText w:val="%7."/>
      <w:lvlJc w:val="left"/>
      <w:pPr>
        <w:ind w:left="6265" w:hanging="360"/>
      </w:pPr>
    </w:lvl>
    <w:lvl w:ilvl="7" w:tplc="04190019" w:tentative="1">
      <w:start w:val="1"/>
      <w:numFmt w:val="lowerLetter"/>
      <w:lvlText w:val="%8."/>
      <w:lvlJc w:val="left"/>
      <w:pPr>
        <w:ind w:left="6985" w:hanging="360"/>
      </w:pPr>
    </w:lvl>
    <w:lvl w:ilvl="8" w:tplc="0419001B" w:tentative="1">
      <w:start w:val="1"/>
      <w:numFmt w:val="lowerRoman"/>
      <w:lvlText w:val="%9."/>
      <w:lvlJc w:val="right"/>
      <w:pPr>
        <w:ind w:left="7705" w:hanging="180"/>
      </w:pPr>
    </w:lvl>
  </w:abstractNum>
  <w:abstractNum w:abstractNumId="4" w15:restartNumberingAfterBreak="0">
    <w:nsid w:val="1B425A04"/>
    <w:multiLevelType w:val="hybridMultilevel"/>
    <w:tmpl w:val="38520926"/>
    <w:lvl w:ilvl="0" w:tplc="27AEC83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A555E3"/>
    <w:multiLevelType w:val="hybridMultilevel"/>
    <w:tmpl w:val="36747200"/>
    <w:lvl w:ilvl="0" w:tplc="D2628E28">
      <w:start w:val="2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24" w:hanging="360"/>
      </w:pPr>
    </w:lvl>
    <w:lvl w:ilvl="2" w:tplc="0419001B" w:tentative="1">
      <w:start w:val="1"/>
      <w:numFmt w:val="lowerRoman"/>
      <w:lvlText w:val="%3."/>
      <w:lvlJc w:val="right"/>
      <w:pPr>
        <w:ind w:left="3744" w:hanging="180"/>
      </w:pPr>
    </w:lvl>
    <w:lvl w:ilvl="3" w:tplc="0419000F" w:tentative="1">
      <w:start w:val="1"/>
      <w:numFmt w:val="decimal"/>
      <w:lvlText w:val="%4."/>
      <w:lvlJc w:val="left"/>
      <w:pPr>
        <w:ind w:left="4464" w:hanging="360"/>
      </w:pPr>
    </w:lvl>
    <w:lvl w:ilvl="4" w:tplc="04190019" w:tentative="1">
      <w:start w:val="1"/>
      <w:numFmt w:val="lowerLetter"/>
      <w:lvlText w:val="%5."/>
      <w:lvlJc w:val="left"/>
      <w:pPr>
        <w:ind w:left="5184" w:hanging="360"/>
      </w:pPr>
    </w:lvl>
    <w:lvl w:ilvl="5" w:tplc="0419001B" w:tentative="1">
      <w:start w:val="1"/>
      <w:numFmt w:val="lowerRoman"/>
      <w:lvlText w:val="%6."/>
      <w:lvlJc w:val="right"/>
      <w:pPr>
        <w:ind w:left="5904" w:hanging="180"/>
      </w:pPr>
    </w:lvl>
    <w:lvl w:ilvl="6" w:tplc="0419000F" w:tentative="1">
      <w:start w:val="1"/>
      <w:numFmt w:val="decimal"/>
      <w:lvlText w:val="%7."/>
      <w:lvlJc w:val="left"/>
      <w:pPr>
        <w:ind w:left="6624" w:hanging="360"/>
      </w:pPr>
    </w:lvl>
    <w:lvl w:ilvl="7" w:tplc="04190019" w:tentative="1">
      <w:start w:val="1"/>
      <w:numFmt w:val="lowerLetter"/>
      <w:lvlText w:val="%8."/>
      <w:lvlJc w:val="left"/>
      <w:pPr>
        <w:ind w:left="7344" w:hanging="360"/>
      </w:pPr>
    </w:lvl>
    <w:lvl w:ilvl="8" w:tplc="041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6" w15:restartNumberingAfterBreak="0">
    <w:nsid w:val="28075B88"/>
    <w:multiLevelType w:val="multilevel"/>
    <w:tmpl w:val="C144D708"/>
    <w:lvl w:ilvl="0">
      <w:start w:val="1"/>
      <w:numFmt w:val="decimal"/>
      <w:suff w:val="space"/>
      <w:lvlText w:val="%1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567"/>
      </w:pPr>
      <w:rPr>
        <w:rFonts w:hint="default"/>
      </w:rPr>
    </w:lvl>
  </w:abstractNum>
  <w:abstractNum w:abstractNumId="7" w15:restartNumberingAfterBreak="0">
    <w:nsid w:val="288D52B3"/>
    <w:multiLevelType w:val="hybridMultilevel"/>
    <w:tmpl w:val="7262888E"/>
    <w:lvl w:ilvl="0" w:tplc="440CF76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95842"/>
    <w:multiLevelType w:val="hybridMultilevel"/>
    <w:tmpl w:val="491E819A"/>
    <w:lvl w:ilvl="0" w:tplc="C3D206F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4183F9C"/>
    <w:multiLevelType w:val="hybridMultilevel"/>
    <w:tmpl w:val="AC1A146E"/>
    <w:lvl w:ilvl="0" w:tplc="7CE61E32">
      <w:start w:val="1"/>
      <w:numFmt w:val="russianUpper"/>
      <w:suff w:val="space"/>
      <w:lvlText w:val="%1."/>
      <w:lvlJc w:val="center"/>
      <w:pPr>
        <w:ind w:left="0" w:firstLine="567"/>
      </w:pPr>
      <w:rPr>
        <w:rFonts w:hint="default"/>
        <w:color w:val="FFFFFF" w:themeColor="background1"/>
      </w:rPr>
    </w:lvl>
    <w:lvl w:ilvl="1" w:tplc="04190019" w:tentative="1">
      <w:start w:val="1"/>
      <w:numFmt w:val="lowerLetter"/>
      <w:lvlText w:val="%2."/>
      <w:lvlJc w:val="left"/>
      <w:pPr>
        <w:ind w:left="2665" w:hanging="360"/>
      </w:pPr>
    </w:lvl>
    <w:lvl w:ilvl="2" w:tplc="0419001B" w:tentative="1">
      <w:start w:val="1"/>
      <w:numFmt w:val="lowerRoman"/>
      <w:lvlText w:val="%3."/>
      <w:lvlJc w:val="right"/>
      <w:pPr>
        <w:ind w:left="3385" w:hanging="180"/>
      </w:pPr>
    </w:lvl>
    <w:lvl w:ilvl="3" w:tplc="0419000F" w:tentative="1">
      <w:start w:val="1"/>
      <w:numFmt w:val="decimal"/>
      <w:lvlText w:val="%4."/>
      <w:lvlJc w:val="left"/>
      <w:pPr>
        <w:ind w:left="4105" w:hanging="360"/>
      </w:pPr>
    </w:lvl>
    <w:lvl w:ilvl="4" w:tplc="04190019" w:tentative="1">
      <w:start w:val="1"/>
      <w:numFmt w:val="lowerLetter"/>
      <w:lvlText w:val="%5."/>
      <w:lvlJc w:val="left"/>
      <w:pPr>
        <w:ind w:left="4825" w:hanging="360"/>
      </w:pPr>
    </w:lvl>
    <w:lvl w:ilvl="5" w:tplc="0419001B" w:tentative="1">
      <w:start w:val="1"/>
      <w:numFmt w:val="lowerRoman"/>
      <w:lvlText w:val="%6."/>
      <w:lvlJc w:val="right"/>
      <w:pPr>
        <w:ind w:left="5545" w:hanging="180"/>
      </w:pPr>
    </w:lvl>
    <w:lvl w:ilvl="6" w:tplc="0419000F" w:tentative="1">
      <w:start w:val="1"/>
      <w:numFmt w:val="decimal"/>
      <w:lvlText w:val="%7."/>
      <w:lvlJc w:val="left"/>
      <w:pPr>
        <w:ind w:left="6265" w:hanging="360"/>
      </w:pPr>
    </w:lvl>
    <w:lvl w:ilvl="7" w:tplc="04190019" w:tentative="1">
      <w:start w:val="1"/>
      <w:numFmt w:val="lowerLetter"/>
      <w:lvlText w:val="%8."/>
      <w:lvlJc w:val="left"/>
      <w:pPr>
        <w:ind w:left="6985" w:hanging="360"/>
      </w:pPr>
    </w:lvl>
    <w:lvl w:ilvl="8" w:tplc="0419001B" w:tentative="1">
      <w:start w:val="1"/>
      <w:numFmt w:val="lowerRoman"/>
      <w:lvlText w:val="%9."/>
      <w:lvlJc w:val="right"/>
      <w:pPr>
        <w:ind w:left="7705" w:hanging="180"/>
      </w:pPr>
    </w:lvl>
  </w:abstractNum>
  <w:abstractNum w:abstractNumId="10" w15:restartNumberingAfterBreak="0">
    <w:nsid w:val="35750A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FC11CC0"/>
    <w:multiLevelType w:val="hybridMultilevel"/>
    <w:tmpl w:val="677EB31A"/>
    <w:lvl w:ilvl="0" w:tplc="5FB0528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36A7474"/>
    <w:multiLevelType w:val="hybridMultilevel"/>
    <w:tmpl w:val="9EB071C4"/>
    <w:lvl w:ilvl="0" w:tplc="573ADB8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A3BE3"/>
    <w:multiLevelType w:val="hybridMultilevel"/>
    <w:tmpl w:val="44BEA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A56F5F"/>
    <w:multiLevelType w:val="hybridMultilevel"/>
    <w:tmpl w:val="42CCEBCA"/>
    <w:lvl w:ilvl="0" w:tplc="573ADB8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0A7FF2"/>
    <w:multiLevelType w:val="hybridMultilevel"/>
    <w:tmpl w:val="00087F16"/>
    <w:lvl w:ilvl="0" w:tplc="804447BA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ED880C4C">
      <w:start w:val="1"/>
      <w:numFmt w:val="lowerLetter"/>
      <w:suff w:val="space"/>
      <w:lvlText w:val="%2."/>
      <w:lvlJc w:val="left"/>
      <w:pPr>
        <w:ind w:left="0" w:firstLine="1134"/>
      </w:pPr>
      <w:rPr>
        <w:rFonts w:hint="default"/>
      </w:rPr>
    </w:lvl>
    <w:lvl w:ilvl="2" w:tplc="0F7EB644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546146DB"/>
    <w:multiLevelType w:val="multilevel"/>
    <w:tmpl w:val="06F440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A5B15F6"/>
    <w:multiLevelType w:val="hybridMultilevel"/>
    <w:tmpl w:val="69D0BBF4"/>
    <w:lvl w:ilvl="0" w:tplc="7D0CAA0E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5C9B7D26"/>
    <w:multiLevelType w:val="hybridMultilevel"/>
    <w:tmpl w:val="E94E1662"/>
    <w:lvl w:ilvl="0" w:tplc="A6FED6E6">
      <w:start w:val="1"/>
      <w:numFmt w:val="decimal"/>
      <w:suff w:val="space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9" w15:restartNumberingAfterBreak="0">
    <w:nsid w:val="63A612D0"/>
    <w:multiLevelType w:val="hybridMultilevel"/>
    <w:tmpl w:val="B02AB380"/>
    <w:lvl w:ilvl="0" w:tplc="C010D8A4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65D14A0B"/>
    <w:multiLevelType w:val="hybridMultilevel"/>
    <w:tmpl w:val="0802883C"/>
    <w:lvl w:ilvl="0" w:tplc="A6FED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EB7AFD"/>
    <w:multiLevelType w:val="hybridMultilevel"/>
    <w:tmpl w:val="131EEBAE"/>
    <w:lvl w:ilvl="0" w:tplc="7570C640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3455D5E"/>
    <w:multiLevelType w:val="hybridMultilevel"/>
    <w:tmpl w:val="3FF2B26C"/>
    <w:lvl w:ilvl="0" w:tplc="6E6EF8E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B53FBB"/>
    <w:multiLevelType w:val="hybridMultilevel"/>
    <w:tmpl w:val="E3A0FCB0"/>
    <w:lvl w:ilvl="0" w:tplc="CF54469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10684D"/>
    <w:multiLevelType w:val="hybridMultilevel"/>
    <w:tmpl w:val="71D8F000"/>
    <w:lvl w:ilvl="0" w:tplc="6BC2900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811AB3"/>
    <w:multiLevelType w:val="hybridMultilevel"/>
    <w:tmpl w:val="D9AE87E4"/>
    <w:lvl w:ilvl="0" w:tplc="92CC21FA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6"/>
  </w:num>
  <w:num w:numId="2">
    <w:abstractNumId w:val="24"/>
  </w:num>
  <w:num w:numId="3">
    <w:abstractNumId w:val="13"/>
  </w:num>
  <w:num w:numId="4">
    <w:abstractNumId w:val="18"/>
  </w:num>
  <w:num w:numId="5">
    <w:abstractNumId w:val="10"/>
  </w:num>
  <w:num w:numId="6">
    <w:abstractNumId w:val="6"/>
  </w:num>
  <w:num w:numId="7">
    <w:abstractNumId w:val="1"/>
  </w:num>
  <w:num w:numId="8">
    <w:abstractNumId w:val="5"/>
  </w:num>
  <w:num w:numId="9">
    <w:abstractNumId w:val="20"/>
  </w:num>
  <w:num w:numId="10">
    <w:abstractNumId w:val="4"/>
  </w:num>
  <w:num w:numId="11">
    <w:abstractNumId w:val="7"/>
  </w:num>
  <w:num w:numId="12">
    <w:abstractNumId w:val="25"/>
  </w:num>
  <w:num w:numId="13">
    <w:abstractNumId w:val="22"/>
  </w:num>
  <w:num w:numId="14">
    <w:abstractNumId w:val="8"/>
  </w:num>
  <w:num w:numId="15">
    <w:abstractNumId w:val="14"/>
  </w:num>
  <w:num w:numId="16">
    <w:abstractNumId w:val="12"/>
  </w:num>
  <w:num w:numId="17">
    <w:abstractNumId w:val="0"/>
  </w:num>
  <w:num w:numId="18">
    <w:abstractNumId w:val="15"/>
  </w:num>
  <w:num w:numId="19">
    <w:abstractNumId w:val="2"/>
  </w:num>
  <w:num w:numId="20">
    <w:abstractNumId w:val="23"/>
  </w:num>
  <w:num w:numId="21">
    <w:abstractNumId w:val="19"/>
  </w:num>
  <w:num w:numId="22">
    <w:abstractNumId w:val="9"/>
  </w:num>
  <w:num w:numId="23">
    <w:abstractNumId w:val="3"/>
  </w:num>
  <w:num w:numId="24">
    <w:abstractNumId w:val="21"/>
  </w:num>
  <w:num w:numId="25">
    <w:abstractNumId w:val="11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hideSpellingErrors/>
  <w:proofState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7DC"/>
    <w:rsid w:val="000071DB"/>
    <w:rsid w:val="00010A6E"/>
    <w:rsid w:val="00015184"/>
    <w:rsid w:val="00040707"/>
    <w:rsid w:val="0004600E"/>
    <w:rsid w:val="00046299"/>
    <w:rsid w:val="0005209B"/>
    <w:rsid w:val="00060D1E"/>
    <w:rsid w:val="00087FF0"/>
    <w:rsid w:val="000A0310"/>
    <w:rsid w:val="000A0640"/>
    <w:rsid w:val="000A43ED"/>
    <w:rsid w:val="000A626C"/>
    <w:rsid w:val="000A685A"/>
    <w:rsid w:val="000B13AB"/>
    <w:rsid w:val="000D63BA"/>
    <w:rsid w:val="000E2878"/>
    <w:rsid w:val="000E3648"/>
    <w:rsid w:val="000F182D"/>
    <w:rsid w:val="000F24D7"/>
    <w:rsid w:val="00126265"/>
    <w:rsid w:val="001319EC"/>
    <w:rsid w:val="00155901"/>
    <w:rsid w:val="00157B06"/>
    <w:rsid w:val="001652A2"/>
    <w:rsid w:val="0017717D"/>
    <w:rsid w:val="001A4BF2"/>
    <w:rsid w:val="001D58B4"/>
    <w:rsid w:val="001E6E76"/>
    <w:rsid w:val="001F4249"/>
    <w:rsid w:val="002208BF"/>
    <w:rsid w:val="0027423F"/>
    <w:rsid w:val="002A46A8"/>
    <w:rsid w:val="002B6B53"/>
    <w:rsid w:val="002C32CB"/>
    <w:rsid w:val="002C44B2"/>
    <w:rsid w:val="002E7B77"/>
    <w:rsid w:val="002F7674"/>
    <w:rsid w:val="00301487"/>
    <w:rsid w:val="0031099D"/>
    <w:rsid w:val="003133D1"/>
    <w:rsid w:val="00322A1B"/>
    <w:rsid w:val="0033495D"/>
    <w:rsid w:val="003412D8"/>
    <w:rsid w:val="00356701"/>
    <w:rsid w:val="00360B66"/>
    <w:rsid w:val="00372E78"/>
    <w:rsid w:val="00374A2B"/>
    <w:rsid w:val="00375996"/>
    <w:rsid w:val="0037764C"/>
    <w:rsid w:val="00386E4B"/>
    <w:rsid w:val="003A231A"/>
    <w:rsid w:val="003C7C85"/>
    <w:rsid w:val="003D577F"/>
    <w:rsid w:val="003F0148"/>
    <w:rsid w:val="00426740"/>
    <w:rsid w:val="00426E1D"/>
    <w:rsid w:val="00452FBE"/>
    <w:rsid w:val="00455AAA"/>
    <w:rsid w:val="004616B1"/>
    <w:rsid w:val="004618D9"/>
    <w:rsid w:val="00465EB8"/>
    <w:rsid w:val="00476EF2"/>
    <w:rsid w:val="0048499A"/>
    <w:rsid w:val="004925D4"/>
    <w:rsid w:val="00492943"/>
    <w:rsid w:val="004A293B"/>
    <w:rsid w:val="004A4DA5"/>
    <w:rsid w:val="004A6738"/>
    <w:rsid w:val="004B385B"/>
    <w:rsid w:val="004C02BE"/>
    <w:rsid w:val="004C1904"/>
    <w:rsid w:val="004C4D16"/>
    <w:rsid w:val="004C7FAA"/>
    <w:rsid w:val="004D5131"/>
    <w:rsid w:val="005358E1"/>
    <w:rsid w:val="00551147"/>
    <w:rsid w:val="00563D93"/>
    <w:rsid w:val="005831D9"/>
    <w:rsid w:val="005A5BFF"/>
    <w:rsid w:val="005B4B13"/>
    <w:rsid w:val="005B72DF"/>
    <w:rsid w:val="005C6084"/>
    <w:rsid w:val="005D172A"/>
    <w:rsid w:val="005D2E37"/>
    <w:rsid w:val="005D5382"/>
    <w:rsid w:val="005D65A5"/>
    <w:rsid w:val="005E6603"/>
    <w:rsid w:val="005F4E77"/>
    <w:rsid w:val="005F4E8A"/>
    <w:rsid w:val="006024E6"/>
    <w:rsid w:val="006100D8"/>
    <w:rsid w:val="00610421"/>
    <w:rsid w:val="00610FF2"/>
    <w:rsid w:val="00613FE7"/>
    <w:rsid w:val="00626800"/>
    <w:rsid w:val="00636C94"/>
    <w:rsid w:val="00640A6B"/>
    <w:rsid w:val="00641695"/>
    <w:rsid w:val="00646927"/>
    <w:rsid w:val="006472C7"/>
    <w:rsid w:val="00652E8D"/>
    <w:rsid w:val="006806D7"/>
    <w:rsid w:val="00686A0B"/>
    <w:rsid w:val="00692EAF"/>
    <w:rsid w:val="006962B9"/>
    <w:rsid w:val="006A1FF1"/>
    <w:rsid w:val="006C6233"/>
    <w:rsid w:val="006E7594"/>
    <w:rsid w:val="006F1C3D"/>
    <w:rsid w:val="007063DA"/>
    <w:rsid w:val="007068CB"/>
    <w:rsid w:val="00707F76"/>
    <w:rsid w:val="00734F61"/>
    <w:rsid w:val="00751380"/>
    <w:rsid w:val="007746FE"/>
    <w:rsid w:val="00797CEC"/>
    <w:rsid w:val="007A22C5"/>
    <w:rsid w:val="007C2BC0"/>
    <w:rsid w:val="007D18B3"/>
    <w:rsid w:val="007D3F52"/>
    <w:rsid w:val="007E75CC"/>
    <w:rsid w:val="007F5BE2"/>
    <w:rsid w:val="007F60C7"/>
    <w:rsid w:val="007F685E"/>
    <w:rsid w:val="00803764"/>
    <w:rsid w:val="008037B8"/>
    <w:rsid w:val="00812C63"/>
    <w:rsid w:val="00822B3C"/>
    <w:rsid w:val="00825A83"/>
    <w:rsid w:val="0082748B"/>
    <w:rsid w:val="0083398D"/>
    <w:rsid w:val="008460BC"/>
    <w:rsid w:val="00860849"/>
    <w:rsid w:val="00892FBA"/>
    <w:rsid w:val="00895426"/>
    <w:rsid w:val="008958E6"/>
    <w:rsid w:val="008C0AA4"/>
    <w:rsid w:val="008C737A"/>
    <w:rsid w:val="008D0878"/>
    <w:rsid w:val="008D148E"/>
    <w:rsid w:val="00912A07"/>
    <w:rsid w:val="0091487B"/>
    <w:rsid w:val="00932050"/>
    <w:rsid w:val="009338D2"/>
    <w:rsid w:val="009443AA"/>
    <w:rsid w:val="00947652"/>
    <w:rsid w:val="00973065"/>
    <w:rsid w:val="00997D98"/>
    <w:rsid w:val="009A2440"/>
    <w:rsid w:val="009A6142"/>
    <w:rsid w:val="009C4AAB"/>
    <w:rsid w:val="009D4A9D"/>
    <w:rsid w:val="009F62C9"/>
    <w:rsid w:val="00A076D4"/>
    <w:rsid w:val="00A1361A"/>
    <w:rsid w:val="00A161F4"/>
    <w:rsid w:val="00A16A22"/>
    <w:rsid w:val="00A27274"/>
    <w:rsid w:val="00A337DC"/>
    <w:rsid w:val="00A347CC"/>
    <w:rsid w:val="00A442F7"/>
    <w:rsid w:val="00A75F59"/>
    <w:rsid w:val="00A85196"/>
    <w:rsid w:val="00A92B2B"/>
    <w:rsid w:val="00A95BE1"/>
    <w:rsid w:val="00AB3D71"/>
    <w:rsid w:val="00AC505F"/>
    <w:rsid w:val="00AD0233"/>
    <w:rsid w:val="00AD5D25"/>
    <w:rsid w:val="00AE5F11"/>
    <w:rsid w:val="00AF34E2"/>
    <w:rsid w:val="00AF5BE4"/>
    <w:rsid w:val="00B11EB8"/>
    <w:rsid w:val="00B36DB0"/>
    <w:rsid w:val="00B443BF"/>
    <w:rsid w:val="00B57083"/>
    <w:rsid w:val="00B6084D"/>
    <w:rsid w:val="00BA327F"/>
    <w:rsid w:val="00BA6D27"/>
    <w:rsid w:val="00BB3051"/>
    <w:rsid w:val="00BD0057"/>
    <w:rsid w:val="00BD279F"/>
    <w:rsid w:val="00BD3DC0"/>
    <w:rsid w:val="00BE0EF7"/>
    <w:rsid w:val="00BE4D8A"/>
    <w:rsid w:val="00BE7D98"/>
    <w:rsid w:val="00C164A8"/>
    <w:rsid w:val="00C1764C"/>
    <w:rsid w:val="00C40789"/>
    <w:rsid w:val="00C64F0C"/>
    <w:rsid w:val="00C870E7"/>
    <w:rsid w:val="00C87A0E"/>
    <w:rsid w:val="00C950ED"/>
    <w:rsid w:val="00C970AB"/>
    <w:rsid w:val="00CA7945"/>
    <w:rsid w:val="00CB1BED"/>
    <w:rsid w:val="00CB5DC1"/>
    <w:rsid w:val="00CE121F"/>
    <w:rsid w:val="00D05363"/>
    <w:rsid w:val="00D0572A"/>
    <w:rsid w:val="00D22C0A"/>
    <w:rsid w:val="00D30593"/>
    <w:rsid w:val="00D31FA8"/>
    <w:rsid w:val="00D41CDD"/>
    <w:rsid w:val="00D420B6"/>
    <w:rsid w:val="00D519C7"/>
    <w:rsid w:val="00D55F1C"/>
    <w:rsid w:val="00D663A7"/>
    <w:rsid w:val="00D71B2D"/>
    <w:rsid w:val="00D851A3"/>
    <w:rsid w:val="00D91E3E"/>
    <w:rsid w:val="00D93EEC"/>
    <w:rsid w:val="00DB236D"/>
    <w:rsid w:val="00DE6904"/>
    <w:rsid w:val="00E20481"/>
    <w:rsid w:val="00E240B1"/>
    <w:rsid w:val="00E27552"/>
    <w:rsid w:val="00E32566"/>
    <w:rsid w:val="00E374B3"/>
    <w:rsid w:val="00E43ED5"/>
    <w:rsid w:val="00E4662B"/>
    <w:rsid w:val="00E54929"/>
    <w:rsid w:val="00E5616C"/>
    <w:rsid w:val="00E66194"/>
    <w:rsid w:val="00E70895"/>
    <w:rsid w:val="00E803E1"/>
    <w:rsid w:val="00E93383"/>
    <w:rsid w:val="00E939D9"/>
    <w:rsid w:val="00EC1E43"/>
    <w:rsid w:val="00F02CE8"/>
    <w:rsid w:val="00F07AE5"/>
    <w:rsid w:val="00F351B3"/>
    <w:rsid w:val="00F50B99"/>
    <w:rsid w:val="00F53D2E"/>
    <w:rsid w:val="00F553A0"/>
    <w:rsid w:val="00F91479"/>
    <w:rsid w:val="00FA11A2"/>
    <w:rsid w:val="00FA1DB6"/>
    <w:rsid w:val="00FA7272"/>
    <w:rsid w:val="00FB11FC"/>
    <w:rsid w:val="00FB2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045DF"/>
  <w15:chartTrackingRefBased/>
  <w15:docId w15:val="{F2166988-00FE-457A-9CE6-BDE315D4D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C505F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30593"/>
    <w:pPr>
      <w:keepNext/>
      <w:keepLines/>
      <w:pageBreakBefore/>
      <w:spacing w:after="840"/>
      <w:ind w:firstLine="0"/>
      <w:contextualSpacing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D30593"/>
    <w:pPr>
      <w:pageBreakBefore w:val="0"/>
      <w:numPr>
        <w:ilvl w:val="1"/>
        <w:numId w:val="6"/>
      </w:numPr>
      <w:spacing w:before="960" w:after="420"/>
      <w:jc w:val="left"/>
      <w:outlineLvl w:val="1"/>
    </w:pPr>
    <w:rPr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D30593"/>
    <w:pPr>
      <w:numPr>
        <w:ilvl w:val="2"/>
      </w:numPr>
      <w:spacing w:before="420" w:after="0"/>
      <w:jc w:val="both"/>
      <w:outlineLvl w:val="2"/>
    </w:pPr>
    <w:rPr>
      <w:szCs w:val="24"/>
    </w:rPr>
  </w:style>
  <w:style w:type="paragraph" w:styleId="4">
    <w:name w:val="heading 4"/>
    <w:basedOn w:val="3"/>
    <w:next w:val="a"/>
    <w:link w:val="40"/>
    <w:autoRedefine/>
    <w:uiPriority w:val="9"/>
    <w:unhideWhenUsed/>
    <w:qFormat/>
    <w:rsid w:val="00360B66"/>
    <w:pPr>
      <w:spacing w:before="0"/>
      <w:outlineLvl w:val="3"/>
    </w:pPr>
    <w:rPr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ный код"/>
    <w:basedOn w:val="a"/>
    <w:link w:val="a4"/>
    <w:autoRedefine/>
    <w:qFormat/>
    <w:rsid w:val="00D30593"/>
    <w:pPr>
      <w:spacing w:line="240" w:lineRule="auto"/>
      <w:ind w:firstLine="0"/>
      <w:contextualSpacing/>
      <w:jc w:val="left"/>
    </w:pPr>
    <w:rPr>
      <w:rFonts w:ascii="Courier New" w:hAnsi="Courier New"/>
      <w:sz w:val="20"/>
    </w:rPr>
  </w:style>
  <w:style w:type="character" w:customStyle="1" w:styleId="10">
    <w:name w:val="Заголовок 1 Знак"/>
    <w:basedOn w:val="a0"/>
    <w:link w:val="1"/>
    <w:uiPriority w:val="9"/>
    <w:rsid w:val="00D3059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4">
    <w:name w:val="Программный код Знак"/>
    <w:basedOn w:val="a0"/>
    <w:link w:val="a3"/>
    <w:rsid w:val="00D30593"/>
    <w:rPr>
      <w:rFonts w:ascii="Courier New" w:hAnsi="Courier New"/>
      <w:sz w:val="20"/>
    </w:rPr>
  </w:style>
  <w:style w:type="character" w:customStyle="1" w:styleId="20">
    <w:name w:val="Заголовок 2 Знак"/>
    <w:basedOn w:val="a0"/>
    <w:link w:val="2"/>
    <w:uiPriority w:val="9"/>
    <w:rsid w:val="00D30593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D30593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360B66"/>
    <w:rPr>
      <w:rFonts w:ascii="Times New Roman" w:eastAsiaTheme="majorEastAsia" w:hAnsi="Times New Roman" w:cstheme="majorBidi"/>
      <w:iCs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4A293B"/>
    <w:pPr>
      <w:tabs>
        <w:tab w:val="right" w:leader="dot" w:pos="10195"/>
      </w:tabs>
      <w:spacing w:after="100" w:line="240" w:lineRule="auto"/>
    </w:pPr>
  </w:style>
  <w:style w:type="paragraph" w:styleId="21">
    <w:name w:val="toc 2"/>
    <w:basedOn w:val="11"/>
    <w:next w:val="a"/>
    <w:autoRedefine/>
    <w:uiPriority w:val="39"/>
    <w:unhideWhenUsed/>
    <w:rsid w:val="0031099D"/>
    <w:pPr>
      <w:spacing w:after="0" w:line="360" w:lineRule="auto"/>
      <w:ind w:firstLine="1134"/>
    </w:pPr>
  </w:style>
  <w:style w:type="character" w:styleId="a5">
    <w:name w:val="Hyperlink"/>
    <w:basedOn w:val="a0"/>
    <w:uiPriority w:val="99"/>
    <w:unhideWhenUsed/>
    <w:rsid w:val="009D4A9D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9D4A9D"/>
    <w:pPr>
      <w:ind w:left="720"/>
      <w:contextualSpacing/>
    </w:pPr>
  </w:style>
  <w:style w:type="table" w:styleId="a7">
    <w:name w:val="Table Grid"/>
    <w:basedOn w:val="a1"/>
    <w:uiPriority w:val="39"/>
    <w:rsid w:val="007F68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5B4B13"/>
    <w:pPr>
      <w:spacing w:after="200" w:line="240" w:lineRule="auto"/>
      <w:ind w:firstLine="0"/>
      <w:jc w:val="left"/>
    </w:pPr>
    <w:rPr>
      <w:iCs/>
      <w:szCs w:val="18"/>
    </w:rPr>
  </w:style>
  <w:style w:type="paragraph" w:styleId="a9">
    <w:name w:val="Subtitle"/>
    <w:basedOn w:val="a"/>
    <w:next w:val="a"/>
    <w:link w:val="aa"/>
    <w:autoRedefine/>
    <w:uiPriority w:val="11"/>
    <w:qFormat/>
    <w:rsid w:val="00AF34E2"/>
    <w:pPr>
      <w:numPr>
        <w:ilvl w:val="1"/>
      </w:numPr>
      <w:ind w:firstLine="567"/>
    </w:pPr>
    <w:rPr>
      <w:rFonts w:eastAsiaTheme="minorEastAsia"/>
    </w:rPr>
  </w:style>
  <w:style w:type="character" w:customStyle="1" w:styleId="aa">
    <w:name w:val="Подзаголовок Знак"/>
    <w:basedOn w:val="a0"/>
    <w:link w:val="a9"/>
    <w:uiPriority w:val="11"/>
    <w:rsid w:val="00AF34E2"/>
    <w:rPr>
      <w:rFonts w:ascii="Times New Roman" w:eastAsiaTheme="minorEastAsia" w:hAnsi="Times New Roman"/>
      <w:sz w:val="28"/>
    </w:rPr>
  </w:style>
  <w:style w:type="paragraph" w:styleId="ab">
    <w:name w:val="Bibliography"/>
    <w:basedOn w:val="a"/>
    <w:next w:val="a"/>
    <w:uiPriority w:val="37"/>
    <w:unhideWhenUsed/>
    <w:rsid w:val="0091487B"/>
  </w:style>
  <w:style w:type="paragraph" w:styleId="ac">
    <w:name w:val="No Spacing"/>
    <w:uiPriority w:val="1"/>
    <w:qFormat/>
    <w:rsid w:val="00686A0B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31">
    <w:name w:val="toc 3"/>
    <w:basedOn w:val="21"/>
    <w:next w:val="a"/>
    <w:autoRedefine/>
    <w:uiPriority w:val="39"/>
    <w:unhideWhenUsed/>
    <w:rsid w:val="004A293B"/>
    <w:pPr>
      <w:spacing w:after="120"/>
      <w:ind w:firstLine="1701"/>
    </w:pPr>
  </w:style>
  <w:style w:type="paragraph" w:styleId="41">
    <w:name w:val="toc 4"/>
    <w:basedOn w:val="31"/>
    <w:next w:val="a"/>
    <w:autoRedefine/>
    <w:uiPriority w:val="39"/>
    <w:unhideWhenUsed/>
    <w:rsid w:val="004A293B"/>
    <w:pPr>
      <w:spacing w:after="100"/>
      <w:ind w:firstLine="2268"/>
    </w:pPr>
  </w:style>
  <w:style w:type="paragraph" w:styleId="5">
    <w:name w:val="toc 5"/>
    <w:basedOn w:val="a"/>
    <w:next w:val="a"/>
    <w:autoRedefine/>
    <w:uiPriority w:val="39"/>
    <w:semiHidden/>
    <w:unhideWhenUsed/>
    <w:rsid w:val="005F4E77"/>
    <w:pPr>
      <w:spacing w:after="100"/>
      <w:ind w:left="1120"/>
    </w:pPr>
  </w:style>
  <w:style w:type="paragraph" w:styleId="ad">
    <w:name w:val="header"/>
    <w:basedOn w:val="a"/>
    <w:link w:val="ae"/>
    <w:uiPriority w:val="99"/>
    <w:unhideWhenUsed/>
    <w:rsid w:val="00FA7272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A7272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FA7272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A727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45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storage\&#1059;&#1085;&#1080;&#1074;&#1077;&#1088;&#1089;&#1080;&#1090;&#1077;&#1090;\&#1061;&#1088;&#1072;&#1085;&#1080;&#1083;&#1080;&#1097;&#1077;\&#1040;&#1083;&#1075;&#1086;&#1088;&#1080;&#1090;&#1084;&#1080;&#1079;&#1072;&#1094;&#1080;&#1103;%20&#1080;%20&#1087;&#1088;&#1086;&#1075;&#1088;&#1072;&#1084;&#1084;&#1080;&#1088;&#1086;&#1074;&#1072;&#1085;&#1080;&#1077;\&#1050;&#1091;&#1088;&#1089;&#1086;&#1074;&#1072;&#1103;%20&#1088;&#1072;&#1073;&#1086;&#1090;&#1072;\new.tmp.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АВТОД</b:Tag>
    <b:SourceType>Book</b:SourceType>
    <b:Guid>{CCEA2220-DF61-4A36-8550-B59BA377B794}</b:Guid>
    <b:Author>
      <b:Author>
        <b:NameList>
          <b:Person>
            <b:Last>Г.</b:Last>
            <b:First>Шилдт</b:First>
          </b:Person>
        </b:NameList>
      </b:Author>
    </b:Author>
    <b:Title>C++ для начинающих. Серия "Шаг за шагом"</b:Title>
    <b:Year>2013</b:Year>
    <b:City>М.</b:City>
    <b:Publisher>ЭКОМ Паблишерз</b:Publisher>
    <b:Pages>640</b:Pages>
    <b:RefOrder>1</b:RefOrder>
  </b:Source>
</b:Sources>
</file>

<file path=customXml/itemProps1.xml><?xml version="1.0" encoding="utf-8"?>
<ds:datastoreItem xmlns:ds="http://schemas.openxmlformats.org/officeDocument/2006/customXml" ds:itemID="{F0523D52-2817-4B30-89B4-621385381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new.tmp.template.dotx</Template>
  <TotalTime>2712</TotalTime>
  <Pages>91</Pages>
  <Words>24886</Words>
  <Characters>141854</Characters>
  <Application>Microsoft Office Word</Application>
  <DocSecurity>0</DocSecurity>
  <Lines>1182</Lines>
  <Paragraphs>332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Алексеев</dc:creator>
  <cp:keywords/>
  <dc:description/>
  <cp:lastModifiedBy>Алексей Алексеев</cp:lastModifiedBy>
  <cp:revision>171</cp:revision>
  <cp:lastPrinted>2021-12-21T11:09:00Z</cp:lastPrinted>
  <dcterms:created xsi:type="dcterms:W3CDTF">2021-12-17T06:32:00Z</dcterms:created>
  <dcterms:modified xsi:type="dcterms:W3CDTF">2021-12-22T03:22:00Z</dcterms:modified>
</cp:coreProperties>
</file>